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9BBE3" w14:textId="77777777" w:rsidR="00800DF0" w:rsidRPr="00FF7616" w:rsidRDefault="00800DF0" w:rsidP="00FF7616">
      <w:pPr>
        <w:rPr>
          <w:rFonts w:ascii="Verdana" w:hAnsi="Verdana"/>
          <w:color w:val="222222"/>
          <w:shd w:val="clear" w:color="auto" w:fill="FFFFFF"/>
        </w:rPr>
      </w:pPr>
    </w:p>
    <w:p w14:paraId="41C8F396" w14:textId="77777777" w:rsidR="00CA5897" w:rsidRDefault="00CA5897"/>
    <w:p w14:paraId="72A3D3EC" w14:textId="77777777" w:rsidR="00CA5897" w:rsidRDefault="00CA5897"/>
    <w:p w14:paraId="0D0B940D" w14:textId="77777777" w:rsidR="00527338" w:rsidRDefault="00527338"/>
    <w:p w14:paraId="0E27B00A" w14:textId="77777777" w:rsidR="00A50E2A" w:rsidRDefault="009C5438" w:rsidP="00527338">
      <w:pPr>
        <w:jc w:val="center"/>
      </w:pPr>
      <w:r>
        <w:rPr>
          <w:noProof/>
          <w:lang w:val="en-GB" w:eastAsia="en-GB"/>
        </w:rPr>
        <w:drawing>
          <wp:inline distT="0" distB="0" distL="0" distR="0" wp14:anchorId="44318286" wp14:editId="07777777">
            <wp:extent cx="3044825" cy="758825"/>
            <wp:effectExtent l="0" t="0" r="317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4825" cy="758825"/>
                    </a:xfrm>
                    <a:prstGeom prst="rect">
                      <a:avLst/>
                    </a:prstGeom>
                    <a:noFill/>
                    <a:ln>
                      <a:noFill/>
                    </a:ln>
                  </pic:spPr>
                </pic:pic>
              </a:graphicData>
            </a:graphic>
          </wp:inline>
        </w:drawing>
      </w:r>
    </w:p>
    <w:p w14:paraId="60061E4C" w14:textId="77777777" w:rsidR="009627B3" w:rsidRDefault="009627B3"/>
    <w:tbl>
      <w:tblPr>
        <w:tblpPr w:leftFromText="180" w:rightFromText="180" w:vertAnchor="page" w:horzAnchor="margin" w:tblpXSpec="center" w:tblpY="5236"/>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7283"/>
      </w:tblGrid>
      <w:tr w:rsidR="0022030D" w14:paraId="0958EF75" w14:textId="77777777" w:rsidTr="008FF957">
        <w:trPr>
          <w:cantSplit/>
          <w:trHeight w:val="4958"/>
        </w:trPr>
        <w:tc>
          <w:tcPr>
            <w:tcW w:w="7283" w:type="dxa"/>
            <w:vAlign w:val="center"/>
          </w:tcPr>
          <w:p w14:paraId="4D633DA9" w14:textId="4DC24B7B" w:rsidR="2FAD2C3E" w:rsidRDefault="2FAD2C3E" w:rsidP="008FF957">
            <w:pPr>
              <w:spacing w:after="0" w:line="260" w:lineRule="auto"/>
              <w:jc w:val="center"/>
              <w:rPr>
                <w:b/>
                <w:bCs/>
                <w:sz w:val="56"/>
                <w:szCs w:val="56"/>
              </w:rPr>
            </w:pPr>
            <w:r w:rsidRPr="008FF957">
              <w:rPr>
                <w:b/>
                <w:bCs/>
                <w:sz w:val="56"/>
                <w:szCs w:val="56"/>
              </w:rPr>
              <w:t xml:space="preserve">Malware </w:t>
            </w:r>
            <w:r w:rsidR="2344D750" w:rsidRPr="008FF957">
              <w:rPr>
                <w:b/>
                <w:bCs/>
                <w:sz w:val="56"/>
                <w:szCs w:val="56"/>
              </w:rPr>
              <w:t>Infection Investigation</w:t>
            </w:r>
          </w:p>
          <w:p w14:paraId="44EAFD9C" w14:textId="77777777" w:rsidR="009627B3" w:rsidRDefault="009627B3" w:rsidP="009627B3">
            <w:pPr>
              <w:rPr>
                <w:rFonts w:ascii="Verdana" w:hAnsi="Verdana"/>
                <w:color w:val="222222"/>
                <w:shd w:val="clear" w:color="auto" w:fill="FFFFFF"/>
              </w:rPr>
            </w:pPr>
          </w:p>
          <w:p w14:paraId="4B94D5A5" w14:textId="77777777" w:rsidR="00F84806" w:rsidRPr="00F84806" w:rsidRDefault="00F84806" w:rsidP="009627B3">
            <w:pPr>
              <w:rPr>
                <w:rFonts w:ascii="Verdana" w:hAnsi="Verdana"/>
                <w:i/>
                <w:color w:val="222222"/>
                <w:shd w:val="clear" w:color="auto" w:fill="FFFFFF"/>
              </w:rPr>
            </w:pPr>
          </w:p>
          <w:p w14:paraId="7A7A15C6" w14:textId="1206582C" w:rsidR="030BCD12" w:rsidRDefault="030BCD12" w:rsidP="008FF957">
            <w:pPr>
              <w:spacing w:after="161"/>
              <w:ind w:right="207"/>
              <w:jc w:val="center"/>
            </w:pPr>
            <w:r w:rsidRPr="008FF957">
              <w:rPr>
                <w:b/>
                <w:bCs/>
                <w:sz w:val="40"/>
                <w:szCs w:val="40"/>
              </w:rPr>
              <w:t>Joe McIvor</w:t>
            </w:r>
          </w:p>
          <w:p w14:paraId="7375B1CA" w14:textId="6D369260" w:rsidR="0022030D" w:rsidRPr="008750A3" w:rsidRDefault="0022030D" w:rsidP="0022030D">
            <w:pPr>
              <w:spacing w:after="161"/>
              <w:ind w:right="207"/>
              <w:jc w:val="center"/>
            </w:pPr>
            <w:r w:rsidRPr="008FF957">
              <w:rPr>
                <w:sz w:val="30"/>
                <w:szCs w:val="30"/>
              </w:rPr>
              <w:t>CMP</w:t>
            </w:r>
            <w:r w:rsidR="2B2B5D43" w:rsidRPr="008FF957">
              <w:rPr>
                <w:sz w:val="30"/>
                <w:szCs w:val="30"/>
              </w:rPr>
              <w:t>416</w:t>
            </w:r>
            <w:r w:rsidR="002E653A" w:rsidRPr="008FF957">
              <w:rPr>
                <w:sz w:val="30"/>
                <w:szCs w:val="30"/>
              </w:rPr>
              <w:t xml:space="preserve">: </w:t>
            </w:r>
            <w:r w:rsidR="4C1E8473" w:rsidRPr="008FF957">
              <w:rPr>
                <w:sz w:val="30"/>
                <w:szCs w:val="30"/>
              </w:rPr>
              <w:t>Advanced Digital Forensics</w:t>
            </w:r>
          </w:p>
          <w:p w14:paraId="6EC8A76F" w14:textId="13D888C5" w:rsidR="0022030D" w:rsidRDefault="0022030D" w:rsidP="008FF957">
            <w:pPr>
              <w:spacing w:after="161"/>
              <w:ind w:right="207"/>
              <w:jc w:val="center"/>
              <w:rPr>
                <w:sz w:val="30"/>
                <w:szCs w:val="30"/>
              </w:rPr>
            </w:pPr>
            <w:r w:rsidRPr="008FF957">
              <w:rPr>
                <w:sz w:val="30"/>
                <w:szCs w:val="30"/>
              </w:rPr>
              <w:t>2</w:t>
            </w:r>
            <w:r w:rsidR="00DF1721" w:rsidRPr="008FF957">
              <w:rPr>
                <w:sz w:val="30"/>
                <w:szCs w:val="30"/>
              </w:rPr>
              <w:t>02</w:t>
            </w:r>
            <w:r w:rsidR="7B532F8E" w:rsidRPr="008FF957">
              <w:rPr>
                <w:sz w:val="30"/>
                <w:szCs w:val="30"/>
              </w:rPr>
              <w:t>5</w:t>
            </w:r>
            <w:r w:rsidRPr="008FF957">
              <w:rPr>
                <w:sz w:val="30"/>
                <w:szCs w:val="30"/>
              </w:rPr>
              <w:t>/</w:t>
            </w:r>
            <w:r w:rsidR="00F84806" w:rsidRPr="008FF957">
              <w:rPr>
                <w:sz w:val="30"/>
                <w:szCs w:val="30"/>
              </w:rPr>
              <w:t>2</w:t>
            </w:r>
            <w:r w:rsidR="740C21FB" w:rsidRPr="008FF957">
              <w:rPr>
                <w:sz w:val="30"/>
                <w:szCs w:val="30"/>
              </w:rPr>
              <w:t>6</w:t>
            </w:r>
          </w:p>
        </w:tc>
      </w:tr>
    </w:tbl>
    <w:p w14:paraId="3DEEC669" w14:textId="77777777" w:rsidR="0022030D" w:rsidRDefault="0022030D"/>
    <w:p w14:paraId="3656B9AB" w14:textId="77777777" w:rsidR="0022030D" w:rsidRDefault="0022030D"/>
    <w:p w14:paraId="45FB0818" w14:textId="77777777" w:rsidR="0022030D" w:rsidRDefault="0022030D"/>
    <w:p w14:paraId="049F31CB" w14:textId="77777777" w:rsidR="0022030D" w:rsidRDefault="0022030D"/>
    <w:p w14:paraId="53128261" w14:textId="77777777" w:rsidR="0022030D" w:rsidRDefault="0022030D"/>
    <w:p w14:paraId="62486C05" w14:textId="77777777" w:rsidR="0022030D" w:rsidRDefault="0022030D"/>
    <w:p w14:paraId="4101652C" w14:textId="77777777" w:rsidR="0022030D" w:rsidRDefault="0022030D"/>
    <w:p w14:paraId="4B99056E" w14:textId="77777777" w:rsidR="0022030D" w:rsidRDefault="0022030D"/>
    <w:p w14:paraId="1299C43A" w14:textId="77777777" w:rsidR="0022030D" w:rsidRDefault="0022030D"/>
    <w:p w14:paraId="4DDBEF00" w14:textId="77777777" w:rsidR="0022030D" w:rsidRDefault="0022030D"/>
    <w:p w14:paraId="3461D779" w14:textId="77777777" w:rsidR="00CA5897" w:rsidRDefault="00CA5897"/>
    <w:p w14:paraId="3CF2D8B6" w14:textId="77777777" w:rsidR="00CA5897" w:rsidRDefault="00CA5897"/>
    <w:p w14:paraId="0FB78278" w14:textId="77777777" w:rsidR="00CA5897" w:rsidRDefault="00CA5897"/>
    <w:p w14:paraId="1FC39945" w14:textId="77777777" w:rsidR="00CA5897" w:rsidRDefault="00CA5897"/>
    <w:p w14:paraId="0562CB0E" w14:textId="77777777" w:rsidR="00CA5897" w:rsidRDefault="00CA5897"/>
    <w:p w14:paraId="34CE0A41" w14:textId="77777777" w:rsidR="0022030D" w:rsidRDefault="0022030D"/>
    <w:p w14:paraId="62EBF3C5" w14:textId="77777777" w:rsidR="009627B3" w:rsidRDefault="009627B3"/>
    <w:p w14:paraId="6D98A12B" w14:textId="77777777" w:rsidR="0022030D" w:rsidRDefault="0022030D"/>
    <w:p w14:paraId="2946DB82" w14:textId="77777777" w:rsidR="0022030D" w:rsidRDefault="0022030D"/>
    <w:p w14:paraId="5997CC1D" w14:textId="77777777" w:rsidR="0022030D" w:rsidRDefault="0022030D"/>
    <w:p w14:paraId="110FFD37" w14:textId="77777777" w:rsidR="0022030D" w:rsidRDefault="0022030D"/>
    <w:p w14:paraId="6B699379" w14:textId="77777777" w:rsidR="0022030D" w:rsidRDefault="0022030D"/>
    <w:p w14:paraId="3FE9F23F" w14:textId="77777777" w:rsidR="0022030D" w:rsidRDefault="0022030D" w:rsidP="0022030D">
      <w:pPr>
        <w:framePr w:hSpace="180" w:wrap="around" w:vAnchor="page" w:hAnchor="margin" w:xAlign="center" w:y="7553"/>
        <w:spacing w:line="240" w:lineRule="auto"/>
        <w:jc w:val="center"/>
        <w:rPr>
          <w:i/>
          <w:sz w:val="24"/>
          <w:szCs w:val="24"/>
        </w:rPr>
      </w:pPr>
    </w:p>
    <w:p w14:paraId="503DEF60" w14:textId="77777777" w:rsidR="00CA5897" w:rsidRDefault="0022030D">
      <w:pPr>
        <w:rPr>
          <w:i/>
          <w:sz w:val="24"/>
          <w:szCs w:val="24"/>
        </w:rPr>
      </w:pPr>
      <w:r w:rsidRPr="00C015A8">
        <w:rPr>
          <w:i/>
          <w:sz w:val="24"/>
          <w:szCs w:val="24"/>
        </w:rPr>
        <w:t>Note that Information contained in this document is for educational purposes.</w:t>
      </w:r>
      <w:r w:rsidR="00CA5897">
        <w:rPr>
          <w:i/>
          <w:sz w:val="24"/>
          <w:szCs w:val="24"/>
        </w:rPr>
        <w:br w:type="page"/>
      </w:r>
    </w:p>
    <w:p w14:paraId="1F72F646" w14:textId="77777777" w:rsidR="00CA5897" w:rsidRDefault="00CA5897" w:rsidP="0022030D">
      <w:pPr>
        <w:rPr>
          <w:i/>
          <w:sz w:val="24"/>
          <w:szCs w:val="24"/>
        </w:rPr>
      </w:pPr>
    </w:p>
    <w:p w14:paraId="43B0B291" w14:textId="5C3B4584" w:rsidR="3664AE66" w:rsidRDefault="3664AE66" w:rsidP="008FF957">
      <w:pPr>
        <w:pStyle w:val="Abtracttitle"/>
      </w:pPr>
      <w:r>
        <w:t>Executive Summary</w:t>
      </w:r>
    </w:p>
    <w:p w14:paraId="61CDCEAD" w14:textId="77777777" w:rsidR="00977C19" w:rsidRDefault="00977C19"/>
    <w:p w14:paraId="6BB9E253" w14:textId="074E5277" w:rsidR="00977C19" w:rsidRDefault="0055777C">
      <w:r>
        <w:t xml:space="preserve">This report </w:t>
      </w:r>
      <w:r w:rsidR="008A456F">
        <w:t>below</w:t>
      </w:r>
      <w:r>
        <w:t xml:space="preserve"> covers an in-depth investigation </w:t>
      </w:r>
      <w:proofErr w:type="gramStart"/>
      <w:r>
        <w:t>on</w:t>
      </w:r>
      <w:proofErr w:type="gramEnd"/>
      <w:r>
        <w:t xml:space="preserve"> an infected network </w:t>
      </w:r>
      <w:r w:rsidR="00E2026B">
        <w:t>caused by an exploited malware sample on multiple devices all linked to each other communicating to one another</w:t>
      </w:r>
      <w:r w:rsidR="008A456F">
        <w:t xml:space="preserve"> from an attacker to gain access and credentials from the victim machine.</w:t>
      </w:r>
      <w:r w:rsidR="00A63827">
        <w:t xml:space="preserve"> </w:t>
      </w:r>
      <w:r w:rsidR="008C5BA1">
        <w:t>The investigation followed a strict methodical process highlighting identifying network traffic,</w:t>
      </w:r>
      <w:r w:rsidR="00A63827">
        <w:t xml:space="preserve"> </w:t>
      </w:r>
      <w:proofErr w:type="spellStart"/>
      <w:r w:rsidR="008C5BA1">
        <w:t>analysing</w:t>
      </w:r>
      <w:proofErr w:type="spellEnd"/>
      <w:r w:rsidR="008C5BA1">
        <w:t xml:space="preserve"> </w:t>
      </w:r>
      <w:proofErr w:type="gramStart"/>
      <w:r w:rsidR="008C5BA1">
        <w:t>a systems</w:t>
      </w:r>
      <w:proofErr w:type="gramEnd"/>
      <w:r w:rsidR="008C5BA1">
        <w:t xml:space="preserve"> memory</w:t>
      </w:r>
      <w:r w:rsidR="00114F7B">
        <w:t>, system and browser logs to finally</w:t>
      </w:r>
      <w:r w:rsidR="00A63827">
        <w:t xml:space="preserve"> identifying what the</w:t>
      </w:r>
      <w:r w:rsidR="00114F7B">
        <w:t xml:space="preserve"> </w:t>
      </w:r>
      <w:r w:rsidR="00A63827">
        <w:t>indicators</w:t>
      </w:r>
      <w:r w:rsidR="00114F7B">
        <w:t xml:space="preserve"> of compromise</w:t>
      </w:r>
      <w:r w:rsidR="00A63827">
        <w:t xml:space="preserve"> </w:t>
      </w:r>
      <w:r w:rsidR="00C07DC7">
        <w:t>were</w:t>
      </w:r>
      <w:r w:rsidR="00A63827">
        <w:t>.</w:t>
      </w:r>
      <w:r w:rsidR="0036330E">
        <w:t xml:space="preserve"> </w:t>
      </w:r>
      <w:r w:rsidR="00F44B5C">
        <w:t xml:space="preserve">The findings from the report investigation </w:t>
      </w:r>
      <w:proofErr w:type="gramStart"/>
      <w:r w:rsidR="00F44B5C">
        <w:t>where</w:t>
      </w:r>
      <w:proofErr w:type="gramEnd"/>
      <w:r w:rsidR="00F44B5C">
        <w:t xml:space="preserve"> that the PC-491 machine had tried exploiting the victim machine Workstation-758 by </w:t>
      </w:r>
      <w:r w:rsidR="007B0CF0">
        <w:t>conducting a spoofing technique allowing devices to be tricked in to honing the harmful software.</w:t>
      </w:r>
      <w:r w:rsidR="0036330E">
        <w:t xml:space="preserve"> </w:t>
      </w:r>
      <w:r w:rsidR="007B0CF0">
        <w:t>The end result was that Workstation’s credentials where stolen beaconed out back to the attacker and stored in a file being prepared for</w:t>
      </w:r>
      <w:r w:rsidR="0064174C">
        <w:t xml:space="preserve"> a</w:t>
      </w:r>
      <w:r w:rsidR="007B0CF0">
        <w:t xml:space="preserve"> ransom payment</w:t>
      </w:r>
      <w:r w:rsidR="0064174C">
        <w:t>.</w:t>
      </w:r>
      <w:r w:rsidR="0036330E">
        <w:t xml:space="preserve"> </w:t>
      </w:r>
      <w:r w:rsidR="00106E7D">
        <w:t>The report has confirmed that the university</w:t>
      </w:r>
      <w:r w:rsidR="0036330E">
        <w:t>’</w:t>
      </w:r>
      <w:r w:rsidR="00106E7D">
        <w:t>s per</w:t>
      </w:r>
      <w:r w:rsidR="00411950">
        <w:t>imeter firewall isn’t fit for purpose, these known techniques for applying malicious intent should have been alerted and remedied much earlier to prevent the whole internal network being compromised.</w:t>
      </w:r>
      <w:r w:rsidR="0036330E">
        <w:t xml:space="preserve"> </w:t>
      </w:r>
      <w:r w:rsidR="00DB0963">
        <w:t>The following recommendations can be implemented : Implementing a high</w:t>
      </w:r>
      <w:r w:rsidR="00B50268">
        <w:t xml:space="preserve"> level Network intrusion detection System(NIDS) or </w:t>
      </w:r>
      <w:r w:rsidR="0093163E">
        <w:t>implementing a Host based intrusion detection system(HIDPS)</w:t>
      </w:r>
      <w:r w:rsidR="008A6C1F">
        <w:t>.Limitations of the paper include improper clear analysis of the firewall and browser logs</w:t>
      </w:r>
      <w:r w:rsidR="00A122AA">
        <w:t xml:space="preserve"> </w:t>
      </w:r>
      <w:r w:rsidR="003428A9">
        <w:t xml:space="preserve">this limits the analysis of the browser history of the devices meaning the malware </w:t>
      </w:r>
      <w:r w:rsidR="00A122AA">
        <w:t xml:space="preserve">may have harvested more from the </w:t>
      </w:r>
      <w:proofErr w:type="spellStart"/>
      <w:r w:rsidR="00A122AA">
        <w:t>urls</w:t>
      </w:r>
      <w:proofErr w:type="spellEnd"/>
      <w:r w:rsidR="00A122AA">
        <w:t xml:space="preserve"> however the analysis carried out did not explore this fully</w:t>
      </w:r>
      <w:r w:rsidR="00BD2761">
        <w:t>.</w:t>
      </w:r>
    </w:p>
    <w:p w14:paraId="23DE523C" w14:textId="77777777" w:rsidR="004C6BF5" w:rsidRDefault="004C6BF5"/>
    <w:p w14:paraId="52E56223" w14:textId="77777777" w:rsidR="00AD59AD" w:rsidRDefault="00AD59AD"/>
    <w:p w14:paraId="07547A01" w14:textId="77777777" w:rsidR="00AD59AD" w:rsidRDefault="00AD59AD"/>
    <w:p w14:paraId="5043CB0F" w14:textId="77777777" w:rsidR="00833EA1" w:rsidRDefault="00833EA1"/>
    <w:p w14:paraId="07459315" w14:textId="77777777" w:rsidR="00833EA1" w:rsidRDefault="00833EA1"/>
    <w:p w14:paraId="6537F28F" w14:textId="77777777" w:rsidR="00974F37" w:rsidRDefault="00974F37"/>
    <w:p w14:paraId="6DFB9E20" w14:textId="77777777" w:rsidR="00FF69A5" w:rsidRDefault="00FF69A5" w:rsidP="00974F37"/>
    <w:p w14:paraId="70DF9E56" w14:textId="77777777" w:rsidR="008A58E3" w:rsidRDefault="00527338" w:rsidP="00712DC9">
      <w:pPr>
        <w:pStyle w:val="Title"/>
      </w:pPr>
      <w:r>
        <w:br w:type="page"/>
      </w:r>
    </w:p>
    <w:sdt>
      <w:sdtPr>
        <w:rPr>
          <w:b w:val="0"/>
          <w:sz w:val="22"/>
          <w:szCs w:val="22"/>
        </w:rPr>
        <w:id w:val="2125947076"/>
        <w:docPartObj>
          <w:docPartGallery w:val="Table of Contents"/>
          <w:docPartUnique/>
        </w:docPartObj>
      </w:sdtPr>
      <w:sdtEndPr/>
      <w:sdtContent>
        <w:p w14:paraId="406425CA" w14:textId="77777777" w:rsidR="00712DC9" w:rsidRPr="00712DC9" w:rsidRDefault="00712DC9" w:rsidP="003363BE">
          <w:pPr>
            <w:pStyle w:val="Abtracttitle"/>
          </w:pPr>
          <w:r>
            <w:t>Contents</w:t>
          </w:r>
        </w:p>
        <w:p w14:paraId="60FEBC99" w14:textId="2A611373" w:rsidR="00987E10" w:rsidRDefault="00C5090A">
          <w:pPr>
            <w:pStyle w:val="TOC1"/>
            <w:tabs>
              <w:tab w:val="left" w:pos="440"/>
              <w:tab w:val="right" w:leader="dot" w:pos="9350"/>
            </w:tabs>
            <w:rPr>
              <w:rFonts w:asciiTheme="minorHAnsi" w:hAnsiTheme="minorHAnsi"/>
              <w:noProof/>
              <w:kern w:val="2"/>
              <w:sz w:val="24"/>
              <w:szCs w:val="24"/>
              <w:lang w:val="en-GB" w:eastAsia="en-GB"/>
              <w14:ligatures w14:val="standardContextual"/>
            </w:rPr>
          </w:pPr>
          <w:r>
            <w:fldChar w:fldCharType="begin"/>
          </w:r>
          <w:r w:rsidR="001E01AD">
            <w:instrText>TOC \o "1-3" \z \u \h</w:instrText>
          </w:r>
          <w:r>
            <w:fldChar w:fldCharType="separate"/>
          </w:r>
          <w:hyperlink w:anchor="_Toc217296060" w:history="1">
            <w:r w:rsidR="00987E10" w:rsidRPr="00621F8F">
              <w:rPr>
                <w:rStyle w:val="Hyperlink"/>
                <w:noProof/>
              </w:rPr>
              <w:t>1</w:t>
            </w:r>
            <w:r w:rsidR="00987E10">
              <w:rPr>
                <w:rFonts w:asciiTheme="minorHAnsi" w:hAnsiTheme="minorHAnsi"/>
                <w:noProof/>
                <w:kern w:val="2"/>
                <w:sz w:val="24"/>
                <w:szCs w:val="24"/>
                <w:lang w:val="en-GB" w:eastAsia="en-GB"/>
                <w14:ligatures w14:val="standardContextual"/>
              </w:rPr>
              <w:tab/>
            </w:r>
            <w:r w:rsidR="00987E10" w:rsidRPr="00621F8F">
              <w:rPr>
                <w:rStyle w:val="Hyperlink"/>
                <w:noProof/>
              </w:rPr>
              <w:t>Investigative Plan</w:t>
            </w:r>
            <w:r w:rsidR="00987E10">
              <w:rPr>
                <w:noProof/>
                <w:webHidden/>
              </w:rPr>
              <w:tab/>
            </w:r>
            <w:r w:rsidR="00987E10">
              <w:rPr>
                <w:noProof/>
                <w:webHidden/>
              </w:rPr>
              <w:fldChar w:fldCharType="begin"/>
            </w:r>
            <w:r w:rsidR="00987E10">
              <w:rPr>
                <w:noProof/>
                <w:webHidden/>
              </w:rPr>
              <w:instrText xml:space="preserve"> PAGEREF _Toc217296060 \h </w:instrText>
            </w:r>
            <w:r w:rsidR="00987E10">
              <w:rPr>
                <w:noProof/>
                <w:webHidden/>
              </w:rPr>
            </w:r>
            <w:r w:rsidR="00987E10">
              <w:rPr>
                <w:noProof/>
                <w:webHidden/>
              </w:rPr>
              <w:fldChar w:fldCharType="separate"/>
            </w:r>
            <w:r w:rsidR="00987E10">
              <w:rPr>
                <w:noProof/>
                <w:webHidden/>
              </w:rPr>
              <w:t>1</w:t>
            </w:r>
            <w:r w:rsidR="00987E10">
              <w:rPr>
                <w:noProof/>
                <w:webHidden/>
              </w:rPr>
              <w:fldChar w:fldCharType="end"/>
            </w:r>
          </w:hyperlink>
        </w:p>
        <w:p w14:paraId="27961585" w14:textId="0866C27B" w:rsidR="00987E10" w:rsidRDefault="00987E10">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217296061" w:history="1">
            <w:r w:rsidRPr="00621F8F">
              <w:rPr>
                <w:rStyle w:val="Hyperlink"/>
                <w:noProof/>
              </w:rPr>
              <w:t>1.1</w:t>
            </w:r>
            <w:r>
              <w:rPr>
                <w:rFonts w:asciiTheme="minorHAnsi" w:hAnsiTheme="minorHAnsi"/>
                <w:noProof/>
                <w:kern w:val="2"/>
                <w:sz w:val="24"/>
                <w:szCs w:val="24"/>
                <w:lang w:val="en-GB" w:eastAsia="en-GB"/>
                <w14:ligatures w14:val="standardContextual"/>
              </w:rPr>
              <w:tab/>
            </w:r>
            <w:r w:rsidRPr="00621F8F">
              <w:rPr>
                <w:rStyle w:val="Hyperlink"/>
                <w:noProof/>
              </w:rPr>
              <w:t>Overview of Plan</w:t>
            </w:r>
            <w:r>
              <w:rPr>
                <w:noProof/>
                <w:webHidden/>
              </w:rPr>
              <w:tab/>
            </w:r>
            <w:r>
              <w:rPr>
                <w:noProof/>
                <w:webHidden/>
              </w:rPr>
              <w:fldChar w:fldCharType="begin"/>
            </w:r>
            <w:r>
              <w:rPr>
                <w:noProof/>
                <w:webHidden/>
              </w:rPr>
              <w:instrText xml:space="preserve"> PAGEREF _Toc217296061 \h </w:instrText>
            </w:r>
            <w:r>
              <w:rPr>
                <w:noProof/>
                <w:webHidden/>
              </w:rPr>
            </w:r>
            <w:r>
              <w:rPr>
                <w:noProof/>
                <w:webHidden/>
              </w:rPr>
              <w:fldChar w:fldCharType="separate"/>
            </w:r>
            <w:r>
              <w:rPr>
                <w:noProof/>
                <w:webHidden/>
              </w:rPr>
              <w:t>1</w:t>
            </w:r>
            <w:r>
              <w:rPr>
                <w:noProof/>
                <w:webHidden/>
              </w:rPr>
              <w:fldChar w:fldCharType="end"/>
            </w:r>
          </w:hyperlink>
        </w:p>
        <w:p w14:paraId="43C46449" w14:textId="4AD1E5FC" w:rsidR="00987E10" w:rsidRDefault="00987E10">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217296062" w:history="1">
            <w:r w:rsidRPr="00621F8F">
              <w:rPr>
                <w:rStyle w:val="Hyperlink"/>
                <w:noProof/>
              </w:rPr>
              <w:t>1.2</w:t>
            </w:r>
            <w:r>
              <w:rPr>
                <w:rFonts w:asciiTheme="minorHAnsi" w:hAnsiTheme="minorHAnsi"/>
                <w:noProof/>
                <w:kern w:val="2"/>
                <w:sz w:val="24"/>
                <w:szCs w:val="24"/>
                <w:lang w:val="en-GB" w:eastAsia="en-GB"/>
                <w14:ligatures w14:val="standardContextual"/>
              </w:rPr>
              <w:tab/>
            </w:r>
            <w:r w:rsidRPr="00621F8F">
              <w:rPr>
                <w:rStyle w:val="Hyperlink"/>
                <w:noProof/>
              </w:rPr>
              <w:t>Ensuring Legal and Procedural Compliance</w:t>
            </w:r>
            <w:r>
              <w:rPr>
                <w:noProof/>
                <w:webHidden/>
              </w:rPr>
              <w:tab/>
            </w:r>
            <w:r>
              <w:rPr>
                <w:noProof/>
                <w:webHidden/>
              </w:rPr>
              <w:fldChar w:fldCharType="begin"/>
            </w:r>
            <w:r>
              <w:rPr>
                <w:noProof/>
                <w:webHidden/>
              </w:rPr>
              <w:instrText xml:space="preserve"> PAGEREF _Toc217296062 \h </w:instrText>
            </w:r>
            <w:r>
              <w:rPr>
                <w:noProof/>
                <w:webHidden/>
              </w:rPr>
            </w:r>
            <w:r>
              <w:rPr>
                <w:noProof/>
                <w:webHidden/>
              </w:rPr>
              <w:fldChar w:fldCharType="separate"/>
            </w:r>
            <w:r>
              <w:rPr>
                <w:noProof/>
                <w:webHidden/>
              </w:rPr>
              <w:t>2</w:t>
            </w:r>
            <w:r>
              <w:rPr>
                <w:noProof/>
                <w:webHidden/>
              </w:rPr>
              <w:fldChar w:fldCharType="end"/>
            </w:r>
          </w:hyperlink>
        </w:p>
        <w:p w14:paraId="60481D9C" w14:textId="11178D37" w:rsidR="00987E10" w:rsidRDefault="00987E10">
          <w:pPr>
            <w:pStyle w:val="TOC1"/>
            <w:tabs>
              <w:tab w:val="left" w:pos="440"/>
              <w:tab w:val="right" w:leader="dot" w:pos="9350"/>
            </w:tabs>
            <w:rPr>
              <w:rFonts w:asciiTheme="minorHAnsi" w:hAnsiTheme="minorHAnsi"/>
              <w:noProof/>
              <w:kern w:val="2"/>
              <w:sz w:val="24"/>
              <w:szCs w:val="24"/>
              <w:lang w:val="en-GB" w:eastAsia="en-GB"/>
              <w14:ligatures w14:val="standardContextual"/>
            </w:rPr>
          </w:pPr>
          <w:hyperlink w:anchor="_Toc217296063" w:history="1">
            <w:r w:rsidRPr="00621F8F">
              <w:rPr>
                <w:rStyle w:val="Hyperlink"/>
                <w:noProof/>
              </w:rPr>
              <w:t>2</w:t>
            </w:r>
            <w:r>
              <w:rPr>
                <w:rFonts w:asciiTheme="minorHAnsi" w:hAnsiTheme="minorHAnsi"/>
                <w:noProof/>
                <w:kern w:val="2"/>
                <w:sz w:val="24"/>
                <w:szCs w:val="24"/>
                <w:lang w:val="en-GB" w:eastAsia="en-GB"/>
                <w14:ligatures w14:val="standardContextual"/>
              </w:rPr>
              <w:tab/>
            </w:r>
            <w:r w:rsidRPr="00621F8F">
              <w:rPr>
                <w:rStyle w:val="Hyperlink"/>
                <w:noProof/>
              </w:rPr>
              <w:t>Performing Analysis</w:t>
            </w:r>
            <w:r>
              <w:rPr>
                <w:noProof/>
                <w:webHidden/>
              </w:rPr>
              <w:tab/>
            </w:r>
            <w:r>
              <w:rPr>
                <w:noProof/>
                <w:webHidden/>
              </w:rPr>
              <w:fldChar w:fldCharType="begin"/>
            </w:r>
            <w:r>
              <w:rPr>
                <w:noProof/>
                <w:webHidden/>
              </w:rPr>
              <w:instrText xml:space="preserve"> PAGEREF _Toc217296063 \h </w:instrText>
            </w:r>
            <w:r>
              <w:rPr>
                <w:noProof/>
                <w:webHidden/>
              </w:rPr>
            </w:r>
            <w:r>
              <w:rPr>
                <w:noProof/>
                <w:webHidden/>
              </w:rPr>
              <w:fldChar w:fldCharType="separate"/>
            </w:r>
            <w:r>
              <w:rPr>
                <w:noProof/>
                <w:webHidden/>
              </w:rPr>
              <w:t>4</w:t>
            </w:r>
            <w:r>
              <w:rPr>
                <w:noProof/>
                <w:webHidden/>
              </w:rPr>
              <w:fldChar w:fldCharType="end"/>
            </w:r>
          </w:hyperlink>
        </w:p>
        <w:p w14:paraId="49A4C263" w14:textId="11164529" w:rsidR="00987E10" w:rsidRDefault="00987E10">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217296064" w:history="1">
            <w:r w:rsidRPr="00621F8F">
              <w:rPr>
                <w:rStyle w:val="Hyperlink"/>
                <w:noProof/>
              </w:rPr>
              <w:t>2.1</w:t>
            </w:r>
            <w:r>
              <w:rPr>
                <w:rFonts w:asciiTheme="minorHAnsi" w:hAnsiTheme="minorHAnsi"/>
                <w:noProof/>
                <w:kern w:val="2"/>
                <w:sz w:val="24"/>
                <w:szCs w:val="24"/>
                <w:lang w:val="en-GB" w:eastAsia="en-GB"/>
                <w14:ligatures w14:val="standardContextual"/>
              </w:rPr>
              <w:tab/>
            </w:r>
            <w:r w:rsidRPr="00621F8F">
              <w:rPr>
                <w:rStyle w:val="Hyperlink"/>
                <w:noProof/>
              </w:rPr>
              <w:t>Traffic exploration</w:t>
            </w:r>
            <w:r>
              <w:rPr>
                <w:noProof/>
                <w:webHidden/>
              </w:rPr>
              <w:tab/>
            </w:r>
            <w:r>
              <w:rPr>
                <w:noProof/>
                <w:webHidden/>
              </w:rPr>
              <w:fldChar w:fldCharType="begin"/>
            </w:r>
            <w:r>
              <w:rPr>
                <w:noProof/>
                <w:webHidden/>
              </w:rPr>
              <w:instrText xml:space="preserve"> PAGEREF _Toc217296064 \h </w:instrText>
            </w:r>
            <w:r>
              <w:rPr>
                <w:noProof/>
                <w:webHidden/>
              </w:rPr>
            </w:r>
            <w:r>
              <w:rPr>
                <w:noProof/>
                <w:webHidden/>
              </w:rPr>
              <w:fldChar w:fldCharType="separate"/>
            </w:r>
            <w:r>
              <w:rPr>
                <w:noProof/>
                <w:webHidden/>
              </w:rPr>
              <w:t>4</w:t>
            </w:r>
            <w:r>
              <w:rPr>
                <w:noProof/>
                <w:webHidden/>
              </w:rPr>
              <w:fldChar w:fldCharType="end"/>
            </w:r>
          </w:hyperlink>
        </w:p>
        <w:p w14:paraId="50C22C33" w14:textId="12AD3BFB" w:rsidR="00987E10" w:rsidRDefault="00987E10">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217296065" w:history="1">
            <w:r w:rsidRPr="00621F8F">
              <w:rPr>
                <w:rStyle w:val="Hyperlink"/>
                <w:noProof/>
              </w:rPr>
              <w:t>2.2</w:t>
            </w:r>
            <w:r>
              <w:rPr>
                <w:rFonts w:asciiTheme="minorHAnsi" w:hAnsiTheme="minorHAnsi"/>
                <w:noProof/>
                <w:kern w:val="2"/>
                <w:sz w:val="24"/>
                <w:szCs w:val="24"/>
                <w:lang w:val="en-GB" w:eastAsia="en-GB"/>
                <w14:ligatures w14:val="standardContextual"/>
              </w:rPr>
              <w:tab/>
            </w:r>
            <w:r w:rsidRPr="00621F8F">
              <w:rPr>
                <w:rStyle w:val="Hyperlink"/>
                <w:noProof/>
              </w:rPr>
              <w:t>Memory forensics</w:t>
            </w:r>
            <w:r>
              <w:rPr>
                <w:noProof/>
                <w:webHidden/>
              </w:rPr>
              <w:tab/>
            </w:r>
            <w:r>
              <w:rPr>
                <w:noProof/>
                <w:webHidden/>
              </w:rPr>
              <w:fldChar w:fldCharType="begin"/>
            </w:r>
            <w:r>
              <w:rPr>
                <w:noProof/>
                <w:webHidden/>
              </w:rPr>
              <w:instrText xml:space="preserve"> PAGEREF _Toc217296065 \h </w:instrText>
            </w:r>
            <w:r>
              <w:rPr>
                <w:noProof/>
                <w:webHidden/>
              </w:rPr>
            </w:r>
            <w:r>
              <w:rPr>
                <w:noProof/>
                <w:webHidden/>
              </w:rPr>
              <w:fldChar w:fldCharType="separate"/>
            </w:r>
            <w:r>
              <w:rPr>
                <w:noProof/>
                <w:webHidden/>
              </w:rPr>
              <w:t>7</w:t>
            </w:r>
            <w:r>
              <w:rPr>
                <w:noProof/>
                <w:webHidden/>
              </w:rPr>
              <w:fldChar w:fldCharType="end"/>
            </w:r>
          </w:hyperlink>
        </w:p>
        <w:p w14:paraId="4426915F" w14:textId="098EB4AC" w:rsidR="00987E10" w:rsidRDefault="00987E10">
          <w:pPr>
            <w:pStyle w:val="TOC1"/>
            <w:tabs>
              <w:tab w:val="left" w:pos="440"/>
              <w:tab w:val="right" w:leader="dot" w:pos="9350"/>
            </w:tabs>
            <w:rPr>
              <w:rFonts w:asciiTheme="minorHAnsi" w:hAnsiTheme="minorHAnsi"/>
              <w:noProof/>
              <w:kern w:val="2"/>
              <w:sz w:val="24"/>
              <w:szCs w:val="24"/>
              <w:lang w:val="en-GB" w:eastAsia="en-GB"/>
              <w14:ligatures w14:val="standardContextual"/>
            </w:rPr>
          </w:pPr>
          <w:hyperlink w:anchor="_Toc217296066" w:history="1">
            <w:r w:rsidRPr="00621F8F">
              <w:rPr>
                <w:rStyle w:val="Hyperlink"/>
                <w:noProof/>
              </w:rPr>
              <w:t>3</w:t>
            </w:r>
            <w:r>
              <w:rPr>
                <w:rFonts w:asciiTheme="minorHAnsi" w:hAnsiTheme="minorHAnsi"/>
                <w:noProof/>
                <w:kern w:val="2"/>
                <w:sz w:val="24"/>
                <w:szCs w:val="24"/>
                <w:lang w:val="en-GB" w:eastAsia="en-GB"/>
                <w14:ligatures w14:val="standardContextual"/>
              </w:rPr>
              <w:tab/>
            </w:r>
            <w:r w:rsidRPr="00621F8F">
              <w:rPr>
                <w:rStyle w:val="Hyperlink"/>
                <w:noProof/>
                <w:lang w:eastAsia="en-US"/>
              </w:rPr>
              <w:t>Interpret and report findings</w:t>
            </w:r>
            <w:r>
              <w:rPr>
                <w:noProof/>
                <w:webHidden/>
              </w:rPr>
              <w:tab/>
            </w:r>
            <w:r>
              <w:rPr>
                <w:noProof/>
                <w:webHidden/>
              </w:rPr>
              <w:fldChar w:fldCharType="begin"/>
            </w:r>
            <w:r>
              <w:rPr>
                <w:noProof/>
                <w:webHidden/>
              </w:rPr>
              <w:instrText xml:space="preserve"> PAGEREF _Toc217296066 \h </w:instrText>
            </w:r>
            <w:r>
              <w:rPr>
                <w:noProof/>
                <w:webHidden/>
              </w:rPr>
            </w:r>
            <w:r>
              <w:rPr>
                <w:noProof/>
                <w:webHidden/>
              </w:rPr>
              <w:fldChar w:fldCharType="separate"/>
            </w:r>
            <w:r>
              <w:rPr>
                <w:noProof/>
                <w:webHidden/>
              </w:rPr>
              <w:t>31</w:t>
            </w:r>
            <w:r>
              <w:rPr>
                <w:noProof/>
                <w:webHidden/>
              </w:rPr>
              <w:fldChar w:fldCharType="end"/>
            </w:r>
          </w:hyperlink>
        </w:p>
        <w:p w14:paraId="16A3B21F" w14:textId="55590051" w:rsidR="00987E10" w:rsidRDefault="00987E10">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217296067" w:history="1">
            <w:r w:rsidRPr="00621F8F">
              <w:rPr>
                <w:rStyle w:val="Hyperlink"/>
                <w:rFonts w:eastAsia="Times New Roman"/>
                <w:noProof/>
                <w:lang w:eastAsia="en-US"/>
              </w:rPr>
              <w:t>3.1</w:t>
            </w:r>
            <w:r>
              <w:rPr>
                <w:rFonts w:asciiTheme="minorHAnsi" w:hAnsiTheme="minorHAnsi"/>
                <w:noProof/>
                <w:kern w:val="2"/>
                <w:sz w:val="24"/>
                <w:szCs w:val="24"/>
                <w:lang w:val="en-GB" w:eastAsia="en-GB"/>
                <w14:ligatures w14:val="standardContextual"/>
              </w:rPr>
              <w:tab/>
            </w:r>
            <w:r w:rsidRPr="00621F8F">
              <w:rPr>
                <w:rStyle w:val="Hyperlink"/>
                <w:rFonts w:eastAsia="Times New Roman"/>
                <w:noProof/>
                <w:lang w:eastAsia="en-US"/>
              </w:rPr>
              <w:t>Timeline of events &amp; affected devices</w:t>
            </w:r>
            <w:r>
              <w:rPr>
                <w:noProof/>
                <w:webHidden/>
              </w:rPr>
              <w:tab/>
            </w:r>
            <w:r>
              <w:rPr>
                <w:noProof/>
                <w:webHidden/>
              </w:rPr>
              <w:fldChar w:fldCharType="begin"/>
            </w:r>
            <w:r>
              <w:rPr>
                <w:noProof/>
                <w:webHidden/>
              </w:rPr>
              <w:instrText xml:space="preserve"> PAGEREF _Toc217296067 \h </w:instrText>
            </w:r>
            <w:r>
              <w:rPr>
                <w:noProof/>
                <w:webHidden/>
              </w:rPr>
            </w:r>
            <w:r>
              <w:rPr>
                <w:noProof/>
                <w:webHidden/>
              </w:rPr>
              <w:fldChar w:fldCharType="separate"/>
            </w:r>
            <w:r>
              <w:rPr>
                <w:noProof/>
                <w:webHidden/>
              </w:rPr>
              <w:t>31</w:t>
            </w:r>
            <w:r>
              <w:rPr>
                <w:noProof/>
                <w:webHidden/>
              </w:rPr>
              <w:fldChar w:fldCharType="end"/>
            </w:r>
          </w:hyperlink>
        </w:p>
        <w:p w14:paraId="20F5031D" w14:textId="5FD0B46D" w:rsidR="00987E10" w:rsidRDefault="00987E10">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217296068" w:history="1">
            <w:r w:rsidRPr="00621F8F">
              <w:rPr>
                <w:rStyle w:val="Hyperlink"/>
                <w:noProof/>
              </w:rPr>
              <w:t>3.2</w:t>
            </w:r>
            <w:r>
              <w:rPr>
                <w:rFonts w:asciiTheme="minorHAnsi" w:hAnsiTheme="minorHAnsi"/>
                <w:noProof/>
                <w:kern w:val="2"/>
                <w:sz w:val="24"/>
                <w:szCs w:val="24"/>
                <w:lang w:val="en-GB" w:eastAsia="en-GB"/>
                <w14:ligatures w14:val="standardContextual"/>
              </w:rPr>
              <w:tab/>
            </w:r>
            <w:r w:rsidRPr="00621F8F">
              <w:rPr>
                <w:rStyle w:val="Hyperlink"/>
                <w:noProof/>
              </w:rPr>
              <w:t>How the malware spread</w:t>
            </w:r>
            <w:r>
              <w:rPr>
                <w:noProof/>
                <w:webHidden/>
              </w:rPr>
              <w:tab/>
            </w:r>
            <w:r>
              <w:rPr>
                <w:noProof/>
                <w:webHidden/>
              </w:rPr>
              <w:fldChar w:fldCharType="begin"/>
            </w:r>
            <w:r>
              <w:rPr>
                <w:noProof/>
                <w:webHidden/>
              </w:rPr>
              <w:instrText xml:space="preserve"> PAGEREF _Toc217296068 \h </w:instrText>
            </w:r>
            <w:r>
              <w:rPr>
                <w:noProof/>
                <w:webHidden/>
              </w:rPr>
            </w:r>
            <w:r>
              <w:rPr>
                <w:noProof/>
                <w:webHidden/>
              </w:rPr>
              <w:fldChar w:fldCharType="separate"/>
            </w:r>
            <w:r>
              <w:rPr>
                <w:noProof/>
                <w:webHidden/>
              </w:rPr>
              <w:t>31</w:t>
            </w:r>
            <w:r>
              <w:rPr>
                <w:noProof/>
                <w:webHidden/>
              </w:rPr>
              <w:fldChar w:fldCharType="end"/>
            </w:r>
          </w:hyperlink>
        </w:p>
        <w:p w14:paraId="72853DAF" w14:textId="685E5FBC" w:rsidR="00987E10" w:rsidRDefault="00987E10">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217296069" w:history="1">
            <w:r w:rsidRPr="00621F8F">
              <w:rPr>
                <w:rStyle w:val="Hyperlink"/>
                <w:rFonts w:eastAsia="Times New Roman"/>
                <w:noProof/>
                <w:lang w:eastAsia="en-US"/>
              </w:rPr>
              <w:t>3.3</w:t>
            </w:r>
            <w:r>
              <w:rPr>
                <w:rFonts w:asciiTheme="minorHAnsi" w:hAnsiTheme="minorHAnsi"/>
                <w:noProof/>
                <w:kern w:val="2"/>
                <w:sz w:val="24"/>
                <w:szCs w:val="24"/>
                <w:lang w:val="en-GB" w:eastAsia="en-GB"/>
                <w14:ligatures w14:val="standardContextual"/>
              </w:rPr>
              <w:tab/>
            </w:r>
            <w:r w:rsidRPr="00621F8F">
              <w:rPr>
                <w:rStyle w:val="Hyperlink"/>
                <w:rFonts w:eastAsia="Times New Roman"/>
                <w:noProof/>
                <w:lang w:eastAsia="en-US"/>
              </w:rPr>
              <w:t>Challenges during analysis</w:t>
            </w:r>
            <w:r>
              <w:rPr>
                <w:noProof/>
                <w:webHidden/>
              </w:rPr>
              <w:tab/>
            </w:r>
            <w:r>
              <w:rPr>
                <w:noProof/>
                <w:webHidden/>
              </w:rPr>
              <w:fldChar w:fldCharType="begin"/>
            </w:r>
            <w:r>
              <w:rPr>
                <w:noProof/>
                <w:webHidden/>
              </w:rPr>
              <w:instrText xml:space="preserve"> PAGEREF _Toc217296069 \h </w:instrText>
            </w:r>
            <w:r>
              <w:rPr>
                <w:noProof/>
                <w:webHidden/>
              </w:rPr>
            </w:r>
            <w:r>
              <w:rPr>
                <w:noProof/>
                <w:webHidden/>
              </w:rPr>
              <w:fldChar w:fldCharType="separate"/>
            </w:r>
            <w:r>
              <w:rPr>
                <w:noProof/>
                <w:webHidden/>
              </w:rPr>
              <w:t>32</w:t>
            </w:r>
            <w:r>
              <w:rPr>
                <w:noProof/>
                <w:webHidden/>
              </w:rPr>
              <w:fldChar w:fldCharType="end"/>
            </w:r>
          </w:hyperlink>
        </w:p>
        <w:p w14:paraId="7C9C4DB8" w14:textId="0F6F1183" w:rsidR="00987E10" w:rsidRDefault="00987E10">
          <w:pPr>
            <w:pStyle w:val="TOC1"/>
            <w:tabs>
              <w:tab w:val="left" w:pos="440"/>
              <w:tab w:val="right" w:leader="dot" w:pos="9350"/>
            </w:tabs>
            <w:rPr>
              <w:rFonts w:asciiTheme="minorHAnsi" w:hAnsiTheme="minorHAnsi"/>
              <w:noProof/>
              <w:kern w:val="2"/>
              <w:sz w:val="24"/>
              <w:szCs w:val="24"/>
              <w:lang w:val="en-GB" w:eastAsia="en-GB"/>
              <w14:ligatures w14:val="standardContextual"/>
            </w:rPr>
          </w:pPr>
          <w:hyperlink w:anchor="_Toc217296070" w:history="1">
            <w:r w:rsidRPr="00621F8F">
              <w:rPr>
                <w:rStyle w:val="Hyperlink"/>
                <w:rFonts w:eastAsia="Times New Roman"/>
                <w:noProof/>
                <w:lang w:eastAsia="en-US"/>
              </w:rPr>
              <w:t>4</w:t>
            </w:r>
            <w:r>
              <w:rPr>
                <w:rFonts w:asciiTheme="minorHAnsi" w:hAnsiTheme="minorHAnsi"/>
                <w:noProof/>
                <w:kern w:val="2"/>
                <w:sz w:val="24"/>
                <w:szCs w:val="24"/>
                <w:lang w:val="en-GB" w:eastAsia="en-GB"/>
                <w14:ligatures w14:val="standardContextual"/>
              </w:rPr>
              <w:tab/>
            </w:r>
            <w:r w:rsidRPr="00621F8F">
              <w:rPr>
                <w:rStyle w:val="Hyperlink"/>
                <w:noProof/>
              </w:rPr>
              <w:t>Recommendations</w:t>
            </w:r>
            <w:r>
              <w:rPr>
                <w:noProof/>
                <w:webHidden/>
              </w:rPr>
              <w:tab/>
            </w:r>
            <w:r>
              <w:rPr>
                <w:noProof/>
                <w:webHidden/>
              </w:rPr>
              <w:fldChar w:fldCharType="begin"/>
            </w:r>
            <w:r>
              <w:rPr>
                <w:noProof/>
                <w:webHidden/>
              </w:rPr>
              <w:instrText xml:space="preserve"> PAGEREF _Toc217296070 \h </w:instrText>
            </w:r>
            <w:r>
              <w:rPr>
                <w:noProof/>
                <w:webHidden/>
              </w:rPr>
            </w:r>
            <w:r>
              <w:rPr>
                <w:noProof/>
                <w:webHidden/>
              </w:rPr>
              <w:fldChar w:fldCharType="separate"/>
            </w:r>
            <w:r>
              <w:rPr>
                <w:noProof/>
                <w:webHidden/>
              </w:rPr>
              <w:t>33</w:t>
            </w:r>
            <w:r>
              <w:rPr>
                <w:noProof/>
                <w:webHidden/>
              </w:rPr>
              <w:fldChar w:fldCharType="end"/>
            </w:r>
          </w:hyperlink>
        </w:p>
        <w:p w14:paraId="135E8275" w14:textId="0DD4A75F" w:rsidR="00987E10" w:rsidRDefault="00987E10">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217296071" w:history="1">
            <w:r w:rsidRPr="00621F8F">
              <w:rPr>
                <w:rStyle w:val="Hyperlink"/>
                <w:noProof/>
              </w:rPr>
              <w:t>4.1</w:t>
            </w:r>
            <w:r>
              <w:rPr>
                <w:rFonts w:asciiTheme="minorHAnsi" w:hAnsiTheme="minorHAnsi"/>
                <w:noProof/>
                <w:kern w:val="2"/>
                <w:sz w:val="24"/>
                <w:szCs w:val="24"/>
                <w:lang w:val="en-GB" w:eastAsia="en-GB"/>
                <w14:ligatures w14:val="standardContextual"/>
              </w:rPr>
              <w:tab/>
            </w:r>
            <w:r w:rsidRPr="00621F8F">
              <w:rPr>
                <w:rStyle w:val="Hyperlink"/>
                <w:noProof/>
              </w:rPr>
              <w:t>Remediation and prevention plan</w:t>
            </w:r>
            <w:r>
              <w:rPr>
                <w:noProof/>
                <w:webHidden/>
              </w:rPr>
              <w:tab/>
            </w:r>
            <w:r>
              <w:rPr>
                <w:noProof/>
                <w:webHidden/>
              </w:rPr>
              <w:fldChar w:fldCharType="begin"/>
            </w:r>
            <w:r>
              <w:rPr>
                <w:noProof/>
                <w:webHidden/>
              </w:rPr>
              <w:instrText xml:space="preserve"> PAGEREF _Toc217296071 \h </w:instrText>
            </w:r>
            <w:r>
              <w:rPr>
                <w:noProof/>
                <w:webHidden/>
              </w:rPr>
            </w:r>
            <w:r>
              <w:rPr>
                <w:noProof/>
                <w:webHidden/>
              </w:rPr>
              <w:fldChar w:fldCharType="separate"/>
            </w:r>
            <w:r>
              <w:rPr>
                <w:noProof/>
                <w:webHidden/>
              </w:rPr>
              <w:t>33</w:t>
            </w:r>
            <w:r>
              <w:rPr>
                <w:noProof/>
                <w:webHidden/>
              </w:rPr>
              <w:fldChar w:fldCharType="end"/>
            </w:r>
          </w:hyperlink>
        </w:p>
        <w:p w14:paraId="2BBF8AA9" w14:textId="67057599" w:rsidR="00987E10" w:rsidRDefault="00987E10">
          <w:pPr>
            <w:pStyle w:val="TOC1"/>
            <w:tabs>
              <w:tab w:val="right" w:leader="dot" w:pos="9350"/>
            </w:tabs>
            <w:rPr>
              <w:rFonts w:asciiTheme="minorHAnsi" w:hAnsiTheme="minorHAnsi"/>
              <w:noProof/>
              <w:kern w:val="2"/>
              <w:sz w:val="24"/>
              <w:szCs w:val="24"/>
              <w:lang w:val="en-GB" w:eastAsia="en-GB"/>
              <w14:ligatures w14:val="standardContextual"/>
            </w:rPr>
          </w:pPr>
          <w:hyperlink w:anchor="_Toc217296072" w:history="1">
            <w:r w:rsidRPr="00621F8F">
              <w:rPr>
                <w:rStyle w:val="Hyperlink"/>
                <w:noProof/>
              </w:rPr>
              <w:t>References</w:t>
            </w:r>
            <w:r>
              <w:rPr>
                <w:noProof/>
                <w:webHidden/>
              </w:rPr>
              <w:tab/>
            </w:r>
            <w:r>
              <w:rPr>
                <w:noProof/>
                <w:webHidden/>
              </w:rPr>
              <w:fldChar w:fldCharType="begin"/>
            </w:r>
            <w:r>
              <w:rPr>
                <w:noProof/>
                <w:webHidden/>
              </w:rPr>
              <w:instrText xml:space="preserve"> PAGEREF _Toc217296072 \h </w:instrText>
            </w:r>
            <w:r>
              <w:rPr>
                <w:noProof/>
                <w:webHidden/>
              </w:rPr>
            </w:r>
            <w:r>
              <w:rPr>
                <w:noProof/>
                <w:webHidden/>
              </w:rPr>
              <w:fldChar w:fldCharType="separate"/>
            </w:r>
            <w:r>
              <w:rPr>
                <w:noProof/>
                <w:webHidden/>
              </w:rPr>
              <w:t>34</w:t>
            </w:r>
            <w:r>
              <w:rPr>
                <w:noProof/>
                <w:webHidden/>
              </w:rPr>
              <w:fldChar w:fldCharType="end"/>
            </w:r>
          </w:hyperlink>
        </w:p>
        <w:p w14:paraId="6E374C29" w14:textId="000A7DF9" w:rsidR="00987E10" w:rsidRDefault="00987E10">
          <w:pPr>
            <w:pStyle w:val="TOC1"/>
            <w:tabs>
              <w:tab w:val="right" w:leader="dot" w:pos="9350"/>
            </w:tabs>
            <w:rPr>
              <w:rFonts w:asciiTheme="minorHAnsi" w:hAnsiTheme="minorHAnsi"/>
              <w:noProof/>
              <w:kern w:val="2"/>
              <w:sz w:val="24"/>
              <w:szCs w:val="24"/>
              <w:lang w:val="en-GB" w:eastAsia="en-GB"/>
              <w14:ligatures w14:val="standardContextual"/>
            </w:rPr>
          </w:pPr>
          <w:hyperlink w:anchor="_Toc217296073" w:history="1">
            <w:r w:rsidRPr="00621F8F">
              <w:rPr>
                <w:rStyle w:val="Hyperlink"/>
                <w:noProof/>
              </w:rPr>
              <w:t>Appendices</w:t>
            </w:r>
            <w:r>
              <w:rPr>
                <w:noProof/>
                <w:webHidden/>
              </w:rPr>
              <w:tab/>
            </w:r>
            <w:r>
              <w:rPr>
                <w:noProof/>
                <w:webHidden/>
              </w:rPr>
              <w:fldChar w:fldCharType="begin"/>
            </w:r>
            <w:r>
              <w:rPr>
                <w:noProof/>
                <w:webHidden/>
              </w:rPr>
              <w:instrText xml:space="preserve"> PAGEREF _Toc217296073 \h </w:instrText>
            </w:r>
            <w:r>
              <w:rPr>
                <w:noProof/>
                <w:webHidden/>
              </w:rPr>
            </w:r>
            <w:r>
              <w:rPr>
                <w:noProof/>
                <w:webHidden/>
              </w:rPr>
              <w:fldChar w:fldCharType="separate"/>
            </w:r>
            <w:r>
              <w:rPr>
                <w:noProof/>
                <w:webHidden/>
              </w:rPr>
              <w:t>35</w:t>
            </w:r>
            <w:r>
              <w:rPr>
                <w:noProof/>
                <w:webHidden/>
              </w:rPr>
              <w:fldChar w:fldCharType="end"/>
            </w:r>
          </w:hyperlink>
        </w:p>
        <w:p w14:paraId="5A71A7C5" w14:textId="74300907" w:rsidR="00987E10" w:rsidRDefault="00987E10">
          <w:pPr>
            <w:pStyle w:val="TOC2"/>
            <w:tabs>
              <w:tab w:val="right" w:leader="dot" w:pos="9350"/>
            </w:tabs>
            <w:rPr>
              <w:rFonts w:asciiTheme="minorHAnsi" w:hAnsiTheme="minorHAnsi"/>
              <w:noProof/>
              <w:kern w:val="2"/>
              <w:sz w:val="24"/>
              <w:szCs w:val="24"/>
              <w:lang w:val="en-GB" w:eastAsia="en-GB"/>
              <w14:ligatures w14:val="standardContextual"/>
            </w:rPr>
          </w:pPr>
          <w:hyperlink w:anchor="_Toc217296074" w:history="1">
            <w:r w:rsidRPr="00621F8F">
              <w:rPr>
                <w:rStyle w:val="Hyperlink"/>
                <w:noProof/>
                <w:lang w:eastAsia="en-US"/>
              </w:rPr>
              <w:t>Appendix A</w:t>
            </w:r>
            <w:r>
              <w:rPr>
                <w:noProof/>
                <w:webHidden/>
              </w:rPr>
              <w:tab/>
            </w:r>
            <w:r>
              <w:rPr>
                <w:noProof/>
                <w:webHidden/>
              </w:rPr>
              <w:fldChar w:fldCharType="begin"/>
            </w:r>
            <w:r>
              <w:rPr>
                <w:noProof/>
                <w:webHidden/>
              </w:rPr>
              <w:instrText xml:space="preserve"> PAGEREF _Toc217296074 \h </w:instrText>
            </w:r>
            <w:r>
              <w:rPr>
                <w:noProof/>
                <w:webHidden/>
              </w:rPr>
            </w:r>
            <w:r>
              <w:rPr>
                <w:noProof/>
                <w:webHidden/>
              </w:rPr>
              <w:fldChar w:fldCharType="separate"/>
            </w:r>
            <w:r>
              <w:rPr>
                <w:noProof/>
                <w:webHidden/>
              </w:rPr>
              <w:t>35</w:t>
            </w:r>
            <w:r>
              <w:rPr>
                <w:noProof/>
                <w:webHidden/>
              </w:rPr>
              <w:fldChar w:fldCharType="end"/>
            </w:r>
          </w:hyperlink>
        </w:p>
        <w:p w14:paraId="553E198A" w14:textId="69993E76" w:rsidR="00987E10" w:rsidRDefault="00987E10">
          <w:pPr>
            <w:pStyle w:val="TOC2"/>
            <w:tabs>
              <w:tab w:val="right" w:leader="dot" w:pos="9350"/>
            </w:tabs>
            <w:rPr>
              <w:rFonts w:asciiTheme="minorHAnsi" w:hAnsiTheme="minorHAnsi"/>
              <w:noProof/>
              <w:kern w:val="2"/>
              <w:sz w:val="24"/>
              <w:szCs w:val="24"/>
              <w:lang w:val="en-GB" w:eastAsia="en-GB"/>
              <w14:ligatures w14:val="standardContextual"/>
            </w:rPr>
          </w:pPr>
          <w:hyperlink w:anchor="_Toc217296075" w:history="1">
            <w:r w:rsidRPr="00621F8F">
              <w:rPr>
                <w:rStyle w:val="Hyperlink"/>
                <w:noProof/>
                <w:lang w:eastAsia="en-US"/>
              </w:rPr>
              <w:t>Appendix B</w:t>
            </w:r>
            <w:r>
              <w:rPr>
                <w:noProof/>
                <w:webHidden/>
              </w:rPr>
              <w:tab/>
            </w:r>
            <w:r>
              <w:rPr>
                <w:noProof/>
                <w:webHidden/>
              </w:rPr>
              <w:fldChar w:fldCharType="begin"/>
            </w:r>
            <w:r>
              <w:rPr>
                <w:noProof/>
                <w:webHidden/>
              </w:rPr>
              <w:instrText xml:space="preserve"> PAGEREF _Toc217296075 \h </w:instrText>
            </w:r>
            <w:r>
              <w:rPr>
                <w:noProof/>
                <w:webHidden/>
              </w:rPr>
            </w:r>
            <w:r>
              <w:rPr>
                <w:noProof/>
                <w:webHidden/>
              </w:rPr>
              <w:fldChar w:fldCharType="separate"/>
            </w:r>
            <w:r>
              <w:rPr>
                <w:noProof/>
                <w:webHidden/>
              </w:rPr>
              <w:t>38</w:t>
            </w:r>
            <w:r>
              <w:rPr>
                <w:noProof/>
                <w:webHidden/>
              </w:rPr>
              <w:fldChar w:fldCharType="end"/>
            </w:r>
          </w:hyperlink>
        </w:p>
        <w:p w14:paraId="27359855" w14:textId="4A66AF54" w:rsidR="00C5090A" w:rsidRDefault="00C5090A" w:rsidP="460315DC">
          <w:pPr>
            <w:pStyle w:val="TOC2"/>
            <w:tabs>
              <w:tab w:val="right" w:leader="dot" w:pos="9345"/>
            </w:tabs>
            <w:rPr>
              <w:rStyle w:val="Hyperlink"/>
              <w:noProof/>
            </w:rPr>
          </w:pPr>
          <w:r>
            <w:fldChar w:fldCharType="end"/>
          </w:r>
        </w:p>
      </w:sdtContent>
    </w:sdt>
    <w:p w14:paraId="1C7337EE" w14:textId="77777777" w:rsidR="00313AEC" w:rsidRDefault="00313AEC" w:rsidP="008FF957">
      <w:pPr>
        <w:rPr>
          <w:b/>
          <w:bCs/>
          <w:noProof/>
        </w:rPr>
      </w:pPr>
    </w:p>
    <w:p w14:paraId="50C2CC3B" w14:textId="258B5340" w:rsidR="460315DC" w:rsidRDefault="460315DC" w:rsidP="460315DC">
      <w:pPr>
        <w:rPr>
          <w:b/>
          <w:bCs/>
          <w:noProof/>
        </w:rPr>
      </w:pPr>
    </w:p>
    <w:p w14:paraId="2712DB3E" w14:textId="30676A30" w:rsidR="460315DC" w:rsidRDefault="460315DC" w:rsidP="460315DC">
      <w:pPr>
        <w:rPr>
          <w:b/>
          <w:bCs/>
          <w:noProof/>
        </w:rPr>
      </w:pPr>
    </w:p>
    <w:p w14:paraId="0C2D3491" w14:textId="2E0D98EA" w:rsidR="460315DC" w:rsidRDefault="460315DC" w:rsidP="460315DC">
      <w:pPr>
        <w:rPr>
          <w:b/>
          <w:bCs/>
          <w:noProof/>
        </w:rPr>
      </w:pPr>
    </w:p>
    <w:p w14:paraId="1E1D89D9" w14:textId="5F041864" w:rsidR="460315DC" w:rsidRDefault="460315DC" w:rsidP="460315DC">
      <w:pPr>
        <w:rPr>
          <w:b/>
          <w:bCs/>
          <w:noProof/>
        </w:rPr>
      </w:pPr>
    </w:p>
    <w:p w14:paraId="478AB71B" w14:textId="50DABE58" w:rsidR="460315DC" w:rsidRDefault="460315DC" w:rsidP="460315DC">
      <w:pPr>
        <w:rPr>
          <w:b/>
          <w:bCs/>
          <w:noProof/>
        </w:rPr>
      </w:pPr>
    </w:p>
    <w:p w14:paraId="2CF81320" w14:textId="5188BF10" w:rsidR="460315DC" w:rsidRDefault="460315DC" w:rsidP="460315DC">
      <w:pPr>
        <w:rPr>
          <w:b/>
          <w:bCs/>
          <w:noProof/>
        </w:rPr>
      </w:pPr>
    </w:p>
    <w:p w14:paraId="5AFE0A89" w14:textId="3D61F4EF" w:rsidR="460315DC" w:rsidRDefault="460315DC" w:rsidP="460315DC">
      <w:pPr>
        <w:rPr>
          <w:b/>
          <w:bCs/>
          <w:noProof/>
        </w:rPr>
      </w:pPr>
    </w:p>
    <w:p w14:paraId="308EA00E" w14:textId="3B813902" w:rsidR="460315DC" w:rsidRDefault="460315DC" w:rsidP="460315DC">
      <w:pPr>
        <w:rPr>
          <w:b/>
          <w:bCs/>
          <w:noProof/>
        </w:rPr>
      </w:pPr>
    </w:p>
    <w:p w14:paraId="113A349E" w14:textId="3C7B1212" w:rsidR="460315DC" w:rsidRDefault="460315DC" w:rsidP="460315DC">
      <w:pPr>
        <w:rPr>
          <w:b/>
          <w:bCs/>
          <w:noProof/>
        </w:rPr>
      </w:pPr>
    </w:p>
    <w:p w14:paraId="06E8285D" w14:textId="3417D458" w:rsidR="460315DC" w:rsidRDefault="460315DC" w:rsidP="460315DC">
      <w:pPr>
        <w:rPr>
          <w:b/>
          <w:bCs/>
          <w:noProof/>
        </w:rPr>
      </w:pPr>
    </w:p>
    <w:p w14:paraId="3E2AA574" w14:textId="5E8B6574" w:rsidR="460315DC" w:rsidRDefault="460315DC" w:rsidP="460315DC">
      <w:pPr>
        <w:rPr>
          <w:b/>
          <w:bCs/>
          <w:noProof/>
        </w:rPr>
      </w:pPr>
    </w:p>
    <w:p w14:paraId="0CE15A78" w14:textId="729F0C33" w:rsidR="460315DC" w:rsidRDefault="460315DC" w:rsidP="460315DC">
      <w:pPr>
        <w:rPr>
          <w:b/>
          <w:bCs/>
          <w:noProof/>
        </w:rPr>
      </w:pPr>
    </w:p>
    <w:p w14:paraId="25BCAE0C" w14:textId="381E58AA" w:rsidR="460315DC" w:rsidRDefault="460315DC" w:rsidP="460315DC">
      <w:pPr>
        <w:rPr>
          <w:b/>
          <w:bCs/>
          <w:noProof/>
        </w:rPr>
      </w:pPr>
    </w:p>
    <w:p w14:paraId="2F374410" w14:textId="14F942BD" w:rsidR="00313AEC" w:rsidRPr="00FE6B5C" w:rsidRDefault="00313AEC" w:rsidP="008FF957">
      <w:pPr>
        <w:rPr>
          <w:b/>
          <w:bCs/>
          <w:noProof/>
          <w:u w:val="single"/>
        </w:rPr>
      </w:pPr>
      <w:r w:rsidRPr="460315DC">
        <w:rPr>
          <w:b/>
          <w:bCs/>
          <w:noProof/>
          <w:u w:val="single"/>
        </w:rPr>
        <w:t>Tools Used</w:t>
      </w:r>
    </w:p>
    <w:p w14:paraId="62ED53B7" w14:textId="63FA23EA" w:rsidR="362C47B3" w:rsidRDefault="362C47B3" w:rsidP="460315DC">
      <w:pPr>
        <w:rPr>
          <w:noProof/>
        </w:rPr>
      </w:pPr>
      <w:r w:rsidRPr="3EA2B962">
        <w:rPr>
          <w:noProof/>
        </w:rPr>
        <w:t>Wireshark</w:t>
      </w:r>
      <w:r w:rsidR="46548917" w:rsidRPr="3EA2B962">
        <w:rPr>
          <w:noProof/>
        </w:rPr>
        <w:t xml:space="preserve"> v4.4.6</w:t>
      </w:r>
      <w:r w:rsidR="00174C80">
        <w:rPr>
          <w:noProof/>
        </w:rPr>
        <w:t>(Wireshark,Unknown)</w:t>
      </w:r>
      <w:r w:rsidRPr="3EA2B962">
        <w:rPr>
          <w:noProof/>
        </w:rPr>
        <w:t>-</w:t>
      </w:r>
      <w:r w:rsidR="31E8612F" w:rsidRPr="3EA2B962">
        <w:rPr>
          <w:noProof/>
        </w:rPr>
        <w:t>Wireshark is an insdutsty standard open source tool that speicialises in digital forensics specifically network forensics.The tool is widely known for being one of the most prestigiois and most pwoerful tools</w:t>
      </w:r>
      <w:r w:rsidR="089260FA" w:rsidRPr="3EA2B962">
        <w:rPr>
          <w:noProof/>
        </w:rPr>
        <w:t xml:space="preserve"> ou</w:t>
      </w:r>
      <w:r w:rsidR="615ED981" w:rsidRPr="3EA2B962">
        <w:rPr>
          <w:noProof/>
        </w:rPr>
        <w:t>t in industry.Wireshark will be used for analysing the pcap file in the infected host network, reconstructing communications</w:t>
      </w:r>
      <w:r w:rsidR="25F0EAE6" w:rsidRPr="3EA2B962">
        <w:rPr>
          <w:noProof/>
        </w:rPr>
        <w:t>, investigation connections and suspicous querys.</w:t>
      </w:r>
    </w:p>
    <w:p w14:paraId="07FD0C38" w14:textId="56CEA2C9" w:rsidR="460315DC" w:rsidRDefault="460315DC" w:rsidP="460315DC">
      <w:pPr>
        <w:rPr>
          <w:noProof/>
        </w:rPr>
      </w:pPr>
    </w:p>
    <w:p w14:paraId="229B739D" w14:textId="0F6636BD" w:rsidR="00FE6B5C" w:rsidRDefault="1E74C366" w:rsidP="460315DC">
      <w:pPr>
        <w:rPr>
          <w:noProof/>
        </w:rPr>
      </w:pPr>
      <w:r w:rsidRPr="75C5AEE3">
        <w:rPr>
          <w:noProof/>
        </w:rPr>
        <w:t>Evtx</w:t>
      </w:r>
      <w:r w:rsidR="4A70A9EF" w:rsidRPr="75C5AEE3">
        <w:rPr>
          <w:noProof/>
        </w:rPr>
        <w:t>parser</w:t>
      </w:r>
      <w:r w:rsidR="00B66C4D">
        <w:rPr>
          <w:noProof/>
        </w:rPr>
        <w:t>v0.9.0</w:t>
      </w:r>
      <w:r w:rsidR="001560A6">
        <w:rPr>
          <w:noProof/>
        </w:rPr>
        <w:t>(</w:t>
      </w:r>
      <w:r w:rsidR="007C34B6">
        <w:rPr>
          <w:noProof/>
        </w:rPr>
        <w:t>omerbenaram,2025)</w:t>
      </w:r>
      <w:r w:rsidR="6AFEEC9D" w:rsidRPr="75C5AEE3">
        <w:rPr>
          <w:noProof/>
        </w:rPr>
        <w:t>–EVtx parser is known parser for transferring a .evtx file in to .json for it to be accessed within a linux environemetn</w:t>
      </w:r>
      <w:r w:rsidR="09B23BD0" w:rsidRPr="75C5AEE3">
        <w:rPr>
          <w:noProof/>
        </w:rPr>
        <w:t xml:space="preserve">.The parser will be used </w:t>
      </w:r>
      <w:r w:rsidR="255E8598" w:rsidRPr="75C5AEE3">
        <w:rPr>
          <w:noProof/>
        </w:rPr>
        <w:t xml:space="preserve">in the investigation </w:t>
      </w:r>
      <w:r w:rsidR="09B23BD0" w:rsidRPr="75C5AEE3">
        <w:rPr>
          <w:noProof/>
        </w:rPr>
        <w:t xml:space="preserve">below to transfer the devices system logs </w:t>
      </w:r>
      <w:r w:rsidR="6FEA6BCF" w:rsidRPr="75C5AEE3">
        <w:rPr>
          <w:noProof/>
        </w:rPr>
        <w:t>from windows format to json.</w:t>
      </w:r>
    </w:p>
    <w:p w14:paraId="193E0260" w14:textId="1F50B0B4" w:rsidR="00A10479" w:rsidRDefault="00A10479" w:rsidP="00A10479">
      <w:pPr>
        <w:rPr>
          <w:rFonts w:eastAsia="Times New Roman" w:cs="Times New Roman"/>
          <w:color w:val="000000"/>
          <w:lang w:eastAsia="en-US"/>
        </w:rPr>
      </w:pPr>
      <w:r>
        <w:rPr>
          <w:rFonts w:eastAsia="Times New Roman" w:cs="Times New Roman"/>
          <w:color w:val="000000"/>
          <w:lang w:eastAsia="en-US"/>
        </w:rPr>
        <w:t xml:space="preserve">Kali Linux Virtual Machine v2025.2- A </w:t>
      </w:r>
      <w:r w:rsidR="00126BDC">
        <w:rPr>
          <w:rFonts w:eastAsia="Times New Roman" w:cs="Times New Roman"/>
          <w:color w:val="000000"/>
          <w:lang w:eastAsia="en-US"/>
        </w:rPr>
        <w:t xml:space="preserve">specific </w:t>
      </w:r>
      <w:proofErr w:type="spellStart"/>
      <w:r w:rsidR="00126BDC">
        <w:rPr>
          <w:rFonts w:eastAsia="Times New Roman" w:cs="Times New Roman"/>
          <w:color w:val="000000"/>
          <w:lang w:eastAsia="en-US"/>
        </w:rPr>
        <w:t>linux</w:t>
      </w:r>
      <w:proofErr w:type="spellEnd"/>
      <w:r w:rsidR="00126BDC">
        <w:rPr>
          <w:rFonts w:eastAsia="Times New Roman" w:cs="Times New Roman"/>
          <w:color w:val="000000"/>
          <w:lang w:eastAsia="en-US"/>
        </w:rPr>
        <w:t xml:space="preserve"> machine that provides an acting operating system </w:t>
      </w:r>
      <w:r>
        <w:rPr>
          <w:rFonts w:eastAsia="Times New Roman" w:cs="Times New Roman"/>
          <w:color w:val="000000"/>
          <w:lang w:eastAsia="en-US"/>
        </w:rPr>
        <w:t xml:space="preserve">virtual machine that </w:t>
      </w:r>
      <w:r w:rsidR="00126BDC">
        <w:rPr>
          <w:rFonts w:eastAsia="Times New Roman" w:cs="Times New Roman"/>
          <w:color w:val="000000"/>
          <w:lang w:eastAsia="en-US"/>
        </w:rPr>
        <w:t xml:space="preserve">allows users to create a sandbox environment for </w:t>
      </w:r>
      <w:proofErr w:type="spellStart"/>
      <w:proofErr w:type="gramStart"/>
      <w:r w:rsidR="00126BDC">
        <w:rPr>
          <w:rFonts w:eastAsia="Times New Roman" w:cs="Times New Roman"/>
          <w:color w:val="000000"/>
          <w:lang w:eastAsia="en-US"/>
        </w:rPr>
        <w:t>testing.This</w:t>
      </w:r>
      <w:proofErr w:type="spellEnd"/>
      <w:proofErr w:type="gramEnd"/>
      <w:r w:rsidR="00126BDC">
        <w:rPr>
          <w:rFonts w:eastAsia="Times New Roman" w:cs="Times New Roman"/>
          <w:color w:val="000000"/>
          <w:lang w:eastAsia="en-US"/>
        </w:rPr>
        <w:t xml:space="preserve"> will machine will be used below for </w:t>
      </w:r>
      <w:proofErr w:type="spellStart"/>
      <w:r w:rsidR="00126BDC">
        <w:rPr>
          <w:rFonts w:eastAsia="Times New Roman" w:cs="Times New Roman"/>
          <w:color w:val="000000"/>
          <w:lang w:eastAsia="en-US"/>
        </w:rPr>
        <w:t>analysing</w:t>
      </w:r>
      <w:proofErr w:type="spellEnd"/>
      <w:r w:rsidR="00126BDC">
        <w:rPr>
          <w:rFonts w:eastAsia="Times New Roman" w:cs="Times New Roman"/>
          <w:color w:val="000000"/>
          <w:lang w:eastAsia="en-US"/>
        </w:rPr>
        <w:t xml:space="preserve"> the infected network.</w:t>
      </w:r>
    </w:p>
    <w:p w14:paraId="3C74708C" w14:textId="77777777" w:rsidR="00235D54" w:rsidRDefault="00235D54" w:rsidP="75C5AEE3">
      <w:pPr>
        <w:rPr>
          <w:noProof/>
        </w:rPr>
      </w:pPr>
    </w:p>
    <w:p w14:paraId="38E778E7" w14:textId="10DF7182" w:rsidR="69F2CE0F" w:rsidRDefault="69F2CE0F" w:rsidP="75C5AEE3">
      <w:pPr>
        <w:rPr>
          <w:noProof/>
        </w:rPr>
      </w:pPr>
      <w:r w:rsidRPr="75C5AEE3">
        <w:rPr>
          <w:noProof/>
        </w:rPr>
        <w:t>Md5</w:t>
      </w:r>
      <w:r w:rsidR="001B7E6B">
        <w:rPr>
          <w:noProof/>
        </w:rPr>
        <w:t>sum</w:t>
      </w:r>
      <w:r w:rsidR="00E90285">
        <w:rPr>
          <w:noProof/>
        </w:rPr>
        <w:t>v9.7</w:t>
      </w:r>
      <w:r w:rsidR="00AA3B35">
        <w:rPr>
          <w:noProof/>
        </w:rPr>
        <w:t>.2</w:t>
      </w:r>
      <w:r w:rsidRPr="75C5AEE3">
        <w:rPr>
          <w:noProof/>
        </w:rPr>
        <w:t>-</w:t>
      </w:r>
      <w:r w:rsidR="00235D54">
        <w:rPr>
          <w:noProof/>
        </w:rPr>
        <w:t>md5</w:t>
      </w:r>
      <w:r w:rsidR="001B7E6B">
        <w:rPr>
          <w:noProof/>
        </w:rPr>
        <w:t>sum</w:t>
      </w:r>
      <w:r w:rsidR="00235D54">
        <w:rPr>
          <w:noProof/>
        </w:rPr>
        <w:t xml:space="preserve"> is a</w:t>
      </w:r>
      <w:r w:rsidR="001B7E6B">
        <w:rPr>
          <w:noProof/>
        </w:rPr>
        <w:t xml:space="preserve"> hash </w:t>
      </w:r>
      <w:r w:rsidR="00235D54">
        <w:rPr>
          <w:noProof/>
        </w:rPr>
        <w:t>algorithm that gives a file or directory a unqiue long code that can only be replicated by an exact copy.Md5hash will be used in the data preservation stage of the report investigation by helping to comply to the ACPO principles being all orginal data must be kept preserved.</w:t>
      </w:r>
    </w:p>
    <w:p w14:paraId="0BCFC6FC" w14:textId="00604BAC" w:rsidR="460315DC" w:rsidRDefault="460315DC" w:rsidP="460315DC">
      <w:pPr>
        <w:rPr>
          <w:noProof/>
        </w:rPr>
      </w:pPr>
    </w:p>
    <w:p w14:paraId="40AF1C7C" w14:textId="2A6A64E3" w:rsidR="00FE6B5C" w:rsidRDefault="00FE6B5C" w:rsidP="00FE6B5C">
      <w:r>
        <w:t>Volatility3</w:t>
      </w:r>
      <w:r w:rsidR="00CC40C9">
        <w:t>v</w:t>
      </w:r>
      <w:r w:rsidR="00267D3E">
        <w:t>2.27.0</w:t>
      </w:r>
      <w:r w:rsidR="00AE0C29">
        <w:t>(Volatility3,</w:t>
      </w:r>
      <w:r w:rsidR="003A7E6E">
        <w:t>2025)</w:t>
      </w:r>
      <w:r>
        <w:t xml:space="preserve">–This tool </w:t>
      </w:r>
      <w:proofErr w:type="spellStart"/>
      <w:r>
        <w:t>specialises</w:t>
      </w:r>
      <w:proofErr w:type="spellEnd"/>
      <w:r>
        <w:t xml:space="preserve"> in digital forensics examinations, </w:t>
      </w:r>
      <w:proofErr w:type="spellStart"/>
      <w:r>
        <w:t>its</w:t>
      </w:r>
      <w:proofErr w:type="spellEnd"/>
      <w:r>
        <w:t xml:space="preserve"> an opensource based tool that can be used on multiple operating systems. Its main usage is for </w:t>
      </w:r>
      <w:proofErr w:type="spellStart"/>
      <w:r>
        <w:t>analysing</w:t>
      </w:r>
      <w:proofErr w:type="spellEnd"/>
      <w:r>
        <w:t xml:space="preserve"> RAM or virtual memory </w:t>
      </w:r>
      <w:proofErr w:type="gramStart"/>
      <w:r>
        <w:t>dumps.Volatility</w:t>
      </w:r>
      <w:proofErr w:type="gramEnd"/>
      <w:r>
        <w:t>3 will be used in the investigation to recover forensic information from the memory dump, the tool is industry standard practice for conducting forensic examinations.</w:t>
      </w:r>
    </w:p>
    <w:p w14:paraId="18E4A1B5" w14:textId="77777777" w:rsidR="00FE6B5C" w:rsidRDefault="00FE6B5C" w:rsidP="00FE6B5C"/>
    <w:p w14:paraId="738610EB" w14:textId="7BE75645" w:rsidR="00FE6B5C" w:rsidRDefault="00FE6B5C" w:rsidP="008FF957">
      <w:pPr>
        <w:sectPr w:rsidR="00FE6B5C" w:rsidSect="00C5090A">
          <w:footerReference w:type="default" r:id="rId10"/>
          <w:footerReference w:type="first" r:id="rId11"/>
          <w:type w:val="continuous"/>
          <w:pgSz w:w="12240" w:h="15840"/>
          <w:pgMar w:top="1440" w:right="1440" w:bottom="1440" w:left="1440" w:header="720" w:footer="720" w:gutter="0"/>
          <w:pgNumType w:start="0"/>
          <w:cols w:space="720"/>
          <w:docGrid w:linePitch="299"/>
        </w:sectPr>
      </w:pPr>
      <w:proofErr w:type="spellStart"/>
      <w:r>
        <w:t>MemprocFs</w:t>
      </w:r>
      <w:proofErr w:type="spellEnd"/>
      <w:r w:rsidR="2D560875">
        <w:t xml:space="preserve"> v5.16</w:t>
      </w:r>
      <w:r w:rsidR="003A7E6E">
        <w:t>(</w:t>
      </w:r>
      <w:r w:rsidR="005128BE">
        <w:t>Ufrisk,2025)</w:t>
      </w:r>
      <w:r>
        <w:t xml:space="preserve">- An open-source framework that forensically analyses a RAM sample or a virtual memory dump in a thorough forensic manner. The tool is compatible with numerous operating </w:t>
      </w:r>
      <w:proofErr w:type="gramStart"/>
      <w:r>
        <w:t>systems  and</w:t>
      </w:r>
      <w:proofErr w:type="gramEnd"/>
      <w:r>
        <w:t xml:space="preserve"> for the investigation below will be used in a Linux environment. This tool will be used below in comparison to Volatility3 when approaching the network communication sector in S</w:t>
      </w:r>
      <w:r w:rsidRPr="3EA2B962">
        <w:rPr>
          <w:i/>
          <w:iCs/>
        </w:rPr>
        <w:t>ection 3</w:t>
      </w:r>
      <w:r>
        <w:t xml:space="preserve"> of the forensic methodology.</w:t>
      </w:r>
    </w:p>
    <w:p w14:paraId="6ECA2AB6" w14:textId="24519034" w:rsidR="5426F0FC" w:rsidRDefault="5426F0FC" w:rsidP="460315DC">
      <w:pPr>
        <w:pStyle w:val="Heading1"/>
      </w:pPr>
      <w:bookmarkStart w:id="0" w:name="_Toc217296060"/>
      <w:r>
        <w:lastRenderedPageBreak/>
        <w:t>Investigative Plan</w:t>
      </w:r>
      <w:bookmarkEnd w:id="0"/>
    </w:p>
    <w:p w14:paraId="2C6B7C17" w14:textId="58D9C693" w:rsidR="009525A9" w:rsidRDefault="009525A9" w:rsidP="009525A9">
      <w:pPr>
        <w:pStyle w:val="Heading2"/>
      </w:pPr>
      <w:bookmarkStart w:id="1" w:name="_Toc217296061"/>
      <w:r>
        <w:t>Overview of P</w:t>
      </w:r>
      <w:r w:rsidR="37940173">
        <w:t>lan</w:t>
      </w:r>
      <w:bookmarkEnd w:id="1"/>
    </w:p>
    <w:p w14:paraId="2BA226A1" w14:textId="7F08C495" w:rsidR="00AC0458" w:rsidRDefault="00AA1B43" w:rsidP="00F07B5D">
      <w:pPr>
        <w:spacing w:line="320" w:lineRule="atLeast"/>
      </w:pPr>
      <w:r>
        <w:t xml:space="preserve">The </w:t>
      </w:r>
      <w:r w:rsidR="1D468F52">
        <w:t>content below</w:t>
      </w:r>
      <w:r>
        <w:t xml:space="preserve"> will demonstrate how the investigation will take place with a specific forensic methodology </w:t>
      </w:r>
      <w:r w:rsidR="004F66A6">
        <w:t xml:space="preserve">that is suitable for investigating malware infections in a network </w:t>
      </w:r>
      <w:r w:rsidR="008E5B8D">
        <w:t>environment. Due</w:t>
      </w:r>
      <w:r w:rsidR="004F66A6">
        <w:t xml:space="preserve"> to the nature of malware</w:t>
      </w:r>
      <w:r w:rsidR="23DF3B22">
        <w:t>,</w:t>
      </w:r>
      <w:r w:rsidR="004F66A6">
        <w:t xml:space="preserve"> all </w:t>
      </w:r>
      <w:r w:rsidR="00B8339E">
        <w:t xml:space="preserve">evidence will be </w:t>
      </w:r>
      <w:proofErr w:type="spellStart"/>
      <w:r w:rsidR="00B8339E">
        <w:t>analysed</w:t>
      </w:r>
      <w:proofErr w:type="spellEnd"/>
      <w:r w:rsidR="00B8339E">
        <w:t xml:space="preserve"> within a </w:t>
      </w:r>
      <w:r w:rsidR="00833A1E">
        <w:t>Kali Linux VM.</w:t>
      </w:r>
    </w:p>
    <w:p w14:paraId="782DEDAE" w14:textId="77777777" w:rsidR="00F07B5D" w:rsidRDefault="00F07B5D" w:rsidP="00B35A0E">
      <w:pPr>
        <w:spacing w:line="320" w:lineRule="atLeast"/>
      </w:pPr>
    </w:p>
    <w:p w14:paraId="037B62E7" w14:textId="09BB4E57" w:rsidR="00493CEF" w:rsidRPr="0019450F" w:rsidRDefault="0019450F" w:rsidP="009525A9">
      <w:pPr>
        <w:pStyle w:val="ListParagraph"/>
        <w:numPr>
          <w:ilvl w:val="0"/>
          <w:numId w:val="29"/>
        </w:numPr>
        <w:spacing w:line="320" w:lineRule="atLeast"/>
        <w:rPr>
          <w:b/>
          <w:bCs/>
          <w:sz w:val="28"/>
          <w:szCs w:val="28"/>
        </w:rPr>
      </w:pPr>
      <w:r w:rsidRPr="0019450F">
        <w:rPr>
          <w:b/>
          <w:bCs/>
          <w:sz w:val="28"/>
          <w:szCs w:val="28"/>
        </w:rPr>
        <w:t xml:space="preserve">Identifying </w:t>
      </w:r>
      <w:r>
        <w:rPr>
          <w:b/>
          <w:bCs/>
          <w:sz w:val="28"/>
          <w:szCs w:val="28"/>
        </w:rPr>
        <w:t xml:space="preserve">network </w:t>
      </w:r>
      <w:r w:rsidRPr="0019450F">
        <w:rPr>
          <w:b/>
          <w:bCs/>
          <w:sz w:val="28"/>
          <w:szCs w:val="28"/>
        </w:rPr>
        <w:t>traffic on the infected host</w:t>
      </w:r>
    </w:p>
    <w:p w14:paraId="66204FF1" w14:textId="7007C51B" w:rsidR="00493CEF" w:rsidRDefault="00884244" w:rsidP="0019450F">
      <w:pPr>
        <w:pStyle w:val="ListParagraph"/>
        <w:numPr>
          <w:ilvl w:val="0"/>
          <w:numId w:val="29"/>
        </w:numPr>
        <w:spacing w:line="320" w:lineRule="atLeast"/>
      </w:pPr>
      <w:proofErr w:type="gramStart"/>
      <w:r>
        <w:t>Open up</w:t>
      </w:r>
      <w:proofErr w:type="gramEnd"/>
      <w:r>
        <w:t xml:space="preserve"> the </w:t>
      </w:r>
      <w:r w:rsidR="00E878F5">
        <w:t>.</w:t>
      </w:r>
      <w:proofErr w:type="spellStart"/>
      <w:r w:rsidR="00E878F5">
        <w:t>pcap</w:t>
      </w:r>
      <w:proofErr w:type="spellEnd"/>
      <w:r w:rsidR="00E878F5">
        <w:t xml:space="preserve"> file within </w:t>
      </w:r>
      <w:r w:rsidR="002E35BA">
        <w:t>Wireshark</w:t>
      </w:r>
      <w:r w:rsidR="00E878F5">
        <w:t xml:space="preserve"> to view the capture.</w:t>
      </w:r>
    </w:p>
    <w:p w14:paraId="2AC5693E" w14:textId="614B4841" w:rsidR="00E878F5" w:rsidRDefault="79992722" w:rsidP="0019450F">
      <w:pPr>
        <w:pStyle w:val="ListParagraph"/>
        <w:numPr>
          <w:ilvl w:val="0"/>
          <w:numId w:val="29"/>
        </w:numPr>
        <w:spacing w:line="320" w:lineRule="atLeast"/>
      </w:pPr>
      <w:r>
        <w:t>Identify how many packets captured overall, establish a scope.</w:t>
      </w:r>
    </w:p>
    <w:p w14:paraId="2EE5C236" w14:textId="778CCD7B" w:rsidR="0054153D" w:rsidRDefault="0054153D" w:rsidP="0019450F">
      <w:pPr>
        <w:pStyle w:val="ListParagraph"/>
        <w:numPr>
          <w:ilvl w:val="0"/>
          <w:numId w:val="29"/>
        </w:numPr>
        <w:spacing w:line="320" w:lineRule="atLeast"/>
      </w:pPr>
      <w:r>
        <w:t xml:space="preserve">Click on the “statistics” </w:t>
      </w:r>
      <w:r w:rsidR="003842B5">
        <w:t xml:space="preserve">tab then “conversations” to get a clear </w:t>
      </w:r>
      <w:proofErr w:type="spellStart"/>
      <w:proofErr w:type="gramStart"/>
      <w:r w:rsidR="003842B5">
        <w:t>communication.</w:t>
      </w:r>
      <w:r w:rsidR="13758B00">
        <w:t>Reconstruct</w:t>
      </w:r>
      <w:proofErr w:type="spellEnd"/>
      <w:proofErr w:type="gramEnd"/>
      <w:r w:rsidR="13758B00">
        <w:t xml:space="preserve"> TCP streams from the communications.</w:t>
      </w:r>
    </w:p>
    <w:p w14:paraId="1E6644AD" w14:textId="0588D792" w:rsidR="003842B5" w:rsidRDefault="009A574F" w:rsidP="0019450F">
      <w:pPr>
        <w:pStyle w:val="ListParagraph"/>
        <w:numPr>
          <w:ilvl w:val="0"/>
          <w:numId w:val="29"/>
        </w:numPr>
        <w:spacing w:line="320" w:lineRule="atLeast"/>
      </w:pPr>
      <w:r>
        <w:t xml:space="preserve">Filter the </w:t>
      </w:r>
      <w:r w:rsidR="002E35BA">
        <w:t>.</w:t>
      </w:r>
      <w:proofErr w:type="spellStart"/>
      <w:r>
        <w:t>pcap</w:t>
      </w:r>
      <w:proofErr w:type="spellEnd"/>
      <w:r>
        <w:t xml:space="preserve"> file to DNS to explore suspicious queries.</w:t>
      </w:r>
    </w:p>
    <w:p w14:paraId="050AA63D" w14:textId="53E2EEA9" w:rsidR="00FD1957" w:rsidRDefault="59FB44CA" w:rsidP="0019450F">
      <w:pPr>
        <w:pStyle w:val="ListParagraph"/>
        <w:numPr>
          <w:ilvl w:val="0"/>
          <w:numId w:val="29"/>
        </w:numPr>
        <w:spacing w:line="320" w:lineRule="atLeast"/>
      </w:pPr>
      <w:r>
        <w:t xml:space="preserve">Take note of timestamps on DNS/TCP activity for </w:t>
      </w:r>
      <w:proofErr w:type="spellStart"/>
      <w:r>
        <w:t>futher</w:t>
      </w:r>
      <w:proofErr w:type="spellEnd"/>
      <w:r>
        <w:t xml:space="preserve"> down in the </w:t>
      </w:r>
      <w:proofErr w:type="gramStart"/>
      <w:r>
        <w:t>report(</w:t>
      </w:r>
      <w:proofErr w:type="gramEnd"/>
      <w:r>
        <w:t>IOC’s)</w:t>
      </w:r>
      <w:r w:rsidR="00E5746A">
        <w:t>.</w:t>
      </w:r>
    </w:p>
    <w:p w14:paraId="0DF6CC01" w14:textId="0EDC30F9" w:rsidR="001A6749" w:rsidRDefault="00220755" w:rsidP="001A6749">
      <w:pPr>
        <w:pStyle w:val="ListParagraph"/>
        <w:numPr>
          <w:ilvl w:val="0"/>
          <w:numId w:val="29"/>
        </w:numPr>
        <w:spacing w:line="320" w:lineRule="atLeast"/>
        <w:rPr>
          <w:b/>
          <w:bCs/>
          <w:sz w:val="28"/>
          <w:szCs w:val="28"/>
        </w:rPr>
      </w:pPr>
      <w:proofErr w:type="spellStart"/>
      <w:r w:rsidRPr="004E7AE2">
        <w:rPr>
          <w:b/>
          <w:bCs/>
          <w:sz w:val="28"/>
          <w:szCs w:val="28"/>
        </w:rPr>
        <w:t>Analysing</w:t>
      </w:r>
      <w:proofErr w:type="spellEnd"/>
      <w:r w:rsidRPr="004E7AE2">
        <w:rPr>
          <w:b/>
          <w:bCs/>
          <w:sz w:val="28"/>
          <w:szCs w:val="28"/>
        </w:rPr>
        <w:t xml:space="preserve"> the </w:t>
      </w:r>
      <w:proofErr w:type="gramStart"/>
      <w:r w:rsidRPr="004E7AE2">
        <w:rPr>
          <w:b/>
          <w:bCs/>
          <w:sz w:val="28"/>
          <w:szCs w:val="28"/>
        </w:rPr>
        <w:t>systems</w:t>
      </w:r>
      <w:proofErr w:type="gramEnd"/>
      <w:r w:rsidRPr="004E7AE2">
        <w:rPr>
          <w:b/>
          <w:bCs/>
          <w:sz w:val="28"/>
          <w:szCs w:val="28"/>
        </w:rPr>
        <w:t xml:space="preserve"> memory </w:t>
      </w:r>
    </w:p>
    <w:p w14:paraId="2DBF0D7D" w14:textId="2ECB830B" w:rsidR="009525A9" w:rsidRDefault="009A574F" w:rsidP="002769C9">
      <w:pPr>
        <w:pStyle w:val="ListParagraph"/>
        <w:numPr>
          <w:ilvl w:val="0"/>
          <w:numId w:val="29"/>
        </w:numPr>
        <w:spacing w:line="320" w:lineRule="atLeast"/>
      </w:pPr>
      <w:r>
        <w:t xml:space="preserve">Download </w:t>
      </w:r>
      <w:proofErr w:type="spellStart"/>
      <w:r>
        <w:t>MemProcFS</w:t>
      </w:r>
      <w:proofErr w:type="spellEnd"/>
      <w:r>
        <w:t xml:space="preserve"> Linux edition</w:t>
      </w:r>
      <w:r w:rsidR="24AC9EAD">
        <w:t xml:space="preserve"> </w:t>
      </w:r>
      <w:proofErr w:type="gramStart"/>
      <w:r w:rsidR="24AC9EAD">
        <w:t xml:space="preserve">and </w:t>
      </w:r>
      <w:r w:rsidR="008C5BA1">
        <w:t xml:space="preserve"> V</w:t>
      </w:r>
      <w:r w:rsidR="24AC9EAD">
        <w:t>olatility</w:t>
      </w:r>
      <w:proofErr w:type="gramEnd"/>
      <w:r w:rsidR="24AC9EAD">
        <w:t xml:space="preserve"> 3 framework</w:t>
      </w:r>
      <w:r w:rsidR="397F11C2">
        <w:t xml:space="preserve"> drag them </w:t>
      </w:r>
      <w:proofErr w:type="gramStart"/>
      <w:r w:rsidR="397F11C2">
        <w:t>in to</w:t>
      </w:r>
      <w:proofErr w:type="gramEnd"/>
      <w:r w:rsidR="397F11C2">
        <w:t xml:space="preserve"> the VM</w:t>
      </w:r>
      <w:r w:rsidR="24AC9EAD">
        <w:t>.</w:t>
      </w:r>
    </w:p>
    <w:p w14:paraId="1C372BF5" w14:textId="0E4374A4" w:rsidR="002E35BA" w:rsidRDefault="002E35BA" w:rsidP="002769C9">
      <w:pPr>
        <w:pStyle w:val="ListParagraph"/>
        <w:numPr>
          <w:ilvl w:val="0"/>
          <w:numId w:val="29"/>
        </w:numPr>
        <w:spacing w:line="320" w:lineRule="atLeast"/>
      </w:pPr>
      <w:r>
        <w:t xml:space="preserve">Turn of the </w:t>
      </w:r>
      <w:r w:rsidR="0037308A">
        <w:t>K</w:t>
      </w:r>
      <w:r>
        <w:t>ali machine and turn of both settings for “guest isolation”</w:t>
      </w:r>
      <w:r w:rsidR="008B56E2">
        <w:t xml:space="preserve"> turn the VM back on</w:t>
      </w:r>
      <w:r>
        <w:t>.</w:t>
      </w:r>
    </w:p>
    <w:p w14:paraId="5BC09108" w14:textId="6A251EDE" w:rsidR="002E35BA" w:rsidRDefault="004839C9" w:rsidP="002769C9">
      <w:pPr>
        <w:pStyle w:val="ListParagraph"/>
        <w:numPr>
          <w:ilvl w:val="0"/>
          <w:numId w:val="29"/>
        </w:numPr>
        <w:spacing w:line="320" w:lineRule="atLeast"/>
      </w:pPr>
      <w:r>
        <w:t xml:space="preserve">Extract the </w:t>
      </w:r>
      <w:proofErr w:type="spellStart"/>
      <w:r>
        <w:t>MemProcFS</w:t>
      </w:r>
      <w:proofErr w:type="spellEnd"/>
      <w:r>
        <w:t xml:space="preserve"> </w:t>
      </w:r>
      <w:r w:rsidR="5C8809B5">
        <w:t xml:space="preserve">within each “memory” directory </w:t>
      </w:r>
      <w:r w:rsidR="286B8FA1">
        <w:t xml:space="preserve">of each device </w:t>
      </w:r>
      <w:r w:rsidR="5C8809B5">
        <w:t xml:space="preserve">and create a copy of the </w:t>
      </w:r>
      <w:proofErr w:type="spellStart"/>
      <w:r w:rsidR="5C8809B5">
        <w:t>memory.bin</w:t>
      </w:r>
      <w:proofErr w:type="spellEnd"/>
      <w:r w:rsidR="5C8809B5">
        <w:t xml:space="preserve"> file</w:t>
      </w:r>
      <w:r>
        <w:t>.</w:t>
      </w:r>
    </w:p>
    <w:p w14:paraId="2C26A2AC" w14:textId="39B2B097" w:rsidR="0B5352B5" w:rsidRDefault="0B5352B5" w:rsidP="75C5AEE3">
      <w:pPr>
        <w:pStyle w:val="ListParagraph"/>
        <w:numPr>
          <w:ilvl w:val="0"/>
          <w:numId w:val="29"/>
        </w:numPr>
        <w:spacing w:line="320" w:lineRule="atLeast"/>
      </w:pPr>
      <w:r>
        <w:t>Hash the files to make sure they are a direct copy of the evidence ensuring preservation.</w:t>
      </w:r>
    </w:p>
    <w:p w14:paraId="50404E19" w14:textId="3AE2F11C" w:rsidR="004839C9" w:rsidRDefault="4A9809DD" w:rsidP="002769C9">
      <w:pPr>
        <w:pStyle w:val="ListParagraph"/>
        <w:numPr>
          <w:ilvl w:val="0"/>
          <w:numId w:val="29"/>
        </w:numPr>
        <w:spacing w:line="320" w:lineRule="atLeast"/>
      </w:pPr>
      <w:r>
        <w:t xml:space="preserve">Drag the copy in to the </w:t>
      </w:r>
      <w:proofErr w:type="spellStart"/>
      <w:r>
        <w:t>Memproc</w:t>
      </w:r>
      <w:r w:rsidR="12E81D42">
        <w:t>FS</w:t>
      </w:r>
      <w:proofErr w:type="spellEnd"/>
      <w:r>
        <w:t xml:space="preserve"> </w:t>
      </w:r>
      <w:r w:rsidR="004839C9">
        <w:t xml:space="preserve">Enter forensic mode </w:t>
      </w:r>
      <w:r w:rsidR="0030087C">
        <w:t xml:space="preserve">and </w:t>
      </w:r>
      <w:r w:rsidR="2519B428">
        <w:t>mount the results to an empty location on the machine.</w:t>
      </w:r>
    </w:p>
    <w:p w14:paraId="081E862C" w14:textId="33D7D3A6" w:rsidR="0030087C" w:rsidRDefault="34F077E9" w:rsidP="002769C9">
      <w:pPr>
        <w:pStyle w:val="ListParagraph"/>
        <w:numPr>
          <w:ilvl w:val="0"/>
          <w:numId w:val="29"/>
        </w:numPr>
        <w:spacing w:line="320" w:lineRule="atLeast"/>
      </w:pPr>
      <w:r>
        <w:t xml:space="preserve">Do </w:t>
      </w:r>
      <w:proofErr w:type="gramStart"/>
      <w:r>
        <w:t>this processes</w:t>
      </w:r>
      <w:proofErr w:type="gramEnd"/>
      <w:r>
        <w:t xml:space="preserve"> for every device, </w:t>
      </w:r>
      <w:r w:rsidR="6D07C7E4">
        <w:t>view</w:t>
      </w:r>
      <w:r w:rsidR="0030087C">
        <w:t xml:space="preserve"> what </w:t>
      </w:r>
      <w:r w:rsidR="00355B22">
        <w:t>contents the tool has found relating to processes and network connections</w:t>
      </w:r>
      <w:r w:rsidR="0E22EB7E">
        <w:t xml:space="preserve"> for every device</w:t>
      </w:r>
      <w:r w:rsidR="3B31B3F1">
        <w:t>.</w:t>
      </w:r>
    </w:p>
    <w:p w14:paraId="43CDDEA1" w14:textId="5D27F30F" w:rsidR="71459B61" w:rsidRDefault="71459B61" w:rsidP="460315DC">
      <w:pPr>
        <w:pStyle w:val="ListParagraph"/>
        <w:numPr>
          <w:ilvl w:val="0"/>
          <w:numId w:val="29"/>
        </w:numPr>
        <w:spacing w:line="320" w:lineRule="atLeast"/>
      </w:pPr>
      <w:r>
        <w:t>Use Vola</w:t>
      </w:r>
      <w:r w:rsidR="5730C443">
        <w:t>ti</w:t>
      </w:r>
      <w:r>
        <w:t xml:space="preserve">lity 3 for suspicious processes to carve deeper information on </w:t>
      </w:r>
      <w:r w:rsidR="7EA4B05C">
        <w:t>behavior</w:t>
      </w:r>
      <w:r>
        <w:t xml:space="preserve"> intention</w:t>
      </w:r>
      <w:r w:rsidR="3F40C694">
        <w:t xml:space="preserve"> and check for code injection </w:t>
      </w:r>
      <w:proofErr w:type="spellStart"/>
      <w:r w:rsidR="3F40C694">
        <w:t>attemtps</w:t>
      </w:r>
      <w:proofErr w:type="spellEnd"/>
      <w:r w:rsidR="7B1AE37E">
        <w:t>.</w:t>
      </w:r>
    </w:p>
    <w:p w14:paraId="3CB7A351" w14:textId="426E46F7" w:rsidR="00884244" w:rsidRPr="002E347C" w:rsidRDefault="00E741C5" w:rsidP="002E347C">
      <w:pPr>
        <w:pStyle w:val="ListParagraph"/>
        <w:numPr>
          <w:ilvl w:val="0"/>
          <w:numId w:val="29"/>
        </w:numPr>
        <w:spacing w:line="320" w:lineRule="atLeast"/>
        <w:rPr>
          <w:b/>
          <w:bCs/>
          <w:sz w:val="28"/>
          <w:szCs w:val="28"/>
        </w:rPr>
      </w:pPr>
      <w:proofErr w:type="spellStart"/>
      <w:r w:rsidRPr="460315DC">
        <w:rPr>
          <w:b/>
          <w:bCs/>
          <w:sz w:val="28"/>
          <w:szCs w:val="28"/>
        </w:rPr>
        <w:t>Analysing</w:t>
      </w:r>
      <w:proofErr w:type="spellEnd"/>
      <w:r w:rsidRPr="460315DC">
        <w:rPr>
          <w:b/>
          <w:bCs/>
          <w:sz w:val="28"/>
          <w:szCs w:val="28"/>
        </w:rPr>
        <w:t xml:space="preserve"> the </w:t>
      </w:r>
      <w:r w:rsidR="4C326027" w:rsidRPr="460315DC">
        <w:rPr>
          <w:b/>
          <w:bCs/>
          <w:sz w:val="28"/>
          <w:szCs w:val="28"/>
        </w:rPr>
        <w:t>s</w:t>
      </w:r>
      <w:r w:rsidRPr="460315DC">
        <w:rPr>
          <w:b/>
          <w:bCs/>
          <w:sz w:val="28"/>
          <w:szCs w:val="28"/>
        </w:rPr>
        <w:t>ystem</w:t>
      </w:r>
      <w:r w:rsidR="00114F7B">
        <w:rPr>
          <w:b/>
          <w:bCs/>
          <w:sz w:val="28"/>
          <w:szCs w:val="28"/>
        </w:rPr>
        <w:t xml:space="preserve"> </w:t>
      </w:r>
      <w:proofErr w:type="gramStart"/>
      <w:r w:rsidR="00114F7B">
        <w:rPr>
          <w:b/>
          <w:bCs/>
          <w:sz w:val="28"/>
          <w:szCs w:val="28"/>
        </w:rPr>
        <w:t xml:space="preserve">logs </w:t>
      </w:r>
      <w:r w:rsidRPr="460315DC">
        <w:rPr>
          <w:b/>
          <w:bCs/>
          <w:sz w:val="28"/>
          <w:szCs w:val="28"/>
        </w:rPr>
        <w:t xml:space="preserve"> </w:t>
      </w:r>
      <w:r w:rsidR="4D9AB67C" w:rsidRPr="460315DC">
        <w:rPr>
          <w:b/>
          <w:bCs/>
          <w:sz w:val="28"/>
          <w:szCs w:val="28"/>
        </w:rPr>
        <w:t>and</w:t>
      </w:r>
      <w:proofErr w:type="gramEnd"/>
      <w:r w:rsidR="4D9AB67C" w:rsidRPr="460315DC">
        <w:rPr>
          <w:b/>
          <w:bCs/>
          <w:sz w:val="28"/>
          <w:szCs w:val="28"/>
        </w:rPr>
        <w:t xml:space="preserve"> browser logs.</w:t>
      </w:r>
    </w:p>
    <w:p w14:paraId="59F8E6B5" w14:textId="097C9E2A" w:rsidR="00884244" w:rsidRPr="00304397" w:rsidRDefault="00F1737F" w:rsidP="00B720AB">
      <w:pPr>
        <w:pStyle w:val="ListParagraph"/>
        <w:numPr>
          <w:ilvl w:val="0"/>
          <w:numId w:val="29"/>
        </w:numPr>
        <w:spacing w:line="320" w:lineRule="atLeast"/>
      </w:pPr>
      <w:r>
        <w:t>Download and d</w:t>
      </w:r>
      <w:r w:rsidR="07101FFF">
        <w:t xml:space="preserve">rag in the </w:t>
      </w:r>
      <w:proofErr w:type="spellStart"/>
      <w:r w:rsidR="07101FFF">
        <w:t>evtx</w:t>
      </w:r>
      <w:proofErr w:type="spellEnd"/>
      <w:r w:rsidR="07101FFF">
        <w:t xml:space="preserve"> parser to the VM, then for every device drag this in to the “logs” directory.</w:t>
      </w:r>
    </w:p>
    <w:p w14:paraId="4F6793B0" w14:textId="047BBDBB" w:rsidR="00191BBC" w:rsidRDefault="0037308A" w:rsidP="00B720AB">
      <w:pPr>
        <w:pStyle w:val="ListParagraph"/>
        <w:numPr>
          <w:ilvl w:val="0"/>
          <w:numId w:val="29"/>
        </w:numPr>
        <w:spacing w:line="320" w:lineRule="atLeast"/>
      </w:pPr>
      <w:r>
        <w:t xml:space="preserve">Use the </w:t>
      </w:r>
      <w:proofErr w:type="spellStart"/>
      <w:r>
        <w:t>evtx</w:t>
      </w:r>
      <w:proofErr w:type="spellEnd"/>
      <w:r>
        <w:t xml:space="preserve"> parser to turn the files in to </w:t>
      </w:r>
      <w:proofErr w:type="spellStart"/>
      <w:proofErr w:type="gramStart"/>
      <w:r>
        <w:t>JSON,g</w:t>
      </w:r>
      <w:r w:rsidR="3CB44D30">
        <w:t>o</w:t>
      </w:r>
      <w:proofErr w:type="spellEnd"/>
      <w:proofErr w:type="gramEnd"/>
      <w:r w:rsidR="3CB44D30">
        <w:t xml:space="preserve"> through the </w:t>
      </w:r>
      <w:proofErr w:type="spellStart"/>
      <w:r w:rsidR="3CB44D30">
        <w:t>Powershell.json</w:t>
      </w:r>
      <w:proofErr w:type="spellEnd"/>
      <w:r w:rsidR="3CB44D30">
        <w:t xml:space="preserve"> and </w:t>
      </w:r>
      <w:proofErr w:type="spellStart"/>
      <w:r w:rsidR="3CB44D30">
        <w:t>Security.json</w:t>
      </w:r>
      <w:proofErr w:type="spellEnd"/>
      <w:r w:rsidR="3CB44D30">
        <w:t xml:space="preserve"> files </w:t>
      </w:r>
      <w:r>
        <w:t xml:space="preserve">in each device </w:t>
      </w:r>
      <w:r w:rsidR="3CB44D30">
        <w:t>to identify malware usage and times of occurrence.</w:t>
      </w:r>
    </w:p>
    <w:p w14:paraId="66F1691C" w14:textId="07A4CDA5" w:rsidR="0037308A" w:rsidRPr="0041566A" w:rsidRDefault="0037308A" w:rsidP="00B720AB">
      <w:pPr>
        <w:pStyle w:val="ListParagraph"/>
        <w:numPr>
          <w:ilvl w:val="0"/>
          <w:numId w:val="29"/>
        </w:numPr>
        <w:spacing w:line="320" w:lineRule="atLeast"/>
      </w:pPr>
      <w:r>
        <w:t xml:space="preserve">Check </w:t>
      </w:r>
      <w:r w:rsidR="002A3E4D">
        <w:t xml:space="preserve">device malware folders if </w:t>
      </w:r>
      <w:r w:rsidR="00D62485">
        <w:t>malware deployments have been successfully carried out.</w:t>
      </w:r>
    </w:p>
    <w:p w14:paraId="7CFF1044" w14:textId="306903B0" w:rsidR="4D65E202" w:rsidRDefault="4D65E202" w:rsidP="460315DC">
      <w:pPr>
        <w:pStyle w:val="ListParagraph"/>
        <w:numPr>
          <w:ilvl w:val="0"/>
          <w:numId w:val="29"/>
        </w:numPr>
        <w:spacing w:line="320" w:lineRule="atLeast"/>
        <w:rPr>
          <w:b/>
          <w:bCs/>
          <w:sz w:val="28"/>
          <w:szCs w:val="28"/>
        </w:rPr>
      </w:pPr>
      <w:r w:rsidRPr="460315DC">
        <w:rPr>
          <w:b/>
          <w:bCs/>
          <w:sz w:val="28"/>
          <w:szCs w:val="28"/>
        </w:rPr>
        <w:t xml:space="preserve">Indicators of Compromise. </w:t>
      </w:r>
    </w:p>
    <w:p w14:paraId="4002BC6F" w14:textId="5BDA394B" w:rsidR="0035025F" w:rsidRDefault="00562F77" w:rsidP="460315DC">
      <w:pPr>
        <w:pStyle w:val="ListParagraph"/>
        <w:numPr>
          <w:ilvl w:val="0"/>
          <w:numId w:val="29"/>
        </w:numPr>
        <w:spacing w:line="320" w:lineRule="atLeast"/>
      </w:pPr>
      <w:r>
        <w:t xml:space="preserve">Lastly check browser history export for any </w:t>
      </w:r>
      <w:proofErr w:type="gramStart"/>
      <w:r>
        <w:t>IOC’s</w:t>
      </w:r>
      <w:proofErr w:type="gramEnd"/>
      <w:r>
        <w:t xml:space="preserve"> such as </w:t>
      </w:r>
      <w:r w:rsidR="0037308A">
        <w:t>high network traffic</w:t>
      </w:r>
    </w:p>
    <w:p w14:paraId="54573661" w14:textId="2615E96D" w:rsidR="0035025F" w:rsidRDefault="739F97C2" w:rsidP="460315DC">
      <w:pPr>
        <w:pStyle w:val="ListParagraph"/>
        <w:numPr>
          <w:ilvl w:val="0"/>
          <w:numId w:val="29"/>
        </w:numPr>
        <w:spacing w:line="320" w:lineRule="atLeast"/>
      </w:pPr>
      <w:r>
        <w:t xml:space="preserve">Check </w:t>
      </w:r>
      <w:r w:rsidR="00D62485">
        <w:t xml:space="preserve">suspicious </w:t>
      </w:r>
      <w:r w:rsidR="00236787">
        <w:t xml:space="preserve">device </w:t>
      </w:r>
      <w:r w:rsidR="00D62485">
        <w:t xml:space="preserve">links </w:t>
      </w:r>
      <w:r w:rsidR="00236787">
        <w:t xml:space="preserve">or outsources </w:t>
      </w:r>
      <w:r w:rsidR="00D62485">
        <w:t xml:space="preserve">between </w:t>
      </w:r>
      <w:r w:rsidR="00236787">
        <w:t xml:space="preserve">devices that may raise </w:t>
      </w:r>
      <w:r w:rsidR="001729C2">
        <w:t>caution.</w:t>
      </w:r>
    </w:p>
    <w:p w14:paraId="2CFFBBD2" w14:textId="77777777" w:rsidR="00871914" w:rsidRDefault="00871914" w:rsidP="0035025F">
      <w:pPr>
        <w:spacing w:line="320" w:lineRule="atLeast"/>
      </w:pPr>
    </w:p>
    <w:p w14:paraId="3BDFE562" w14:textId="771B8B07" w:rsidR="00871914" w:rsidRDefault="007C2DB9" w:rsidP="00932530">
      <w:pPr>
        <w:pStyle w:val="Heading2"/>
      </w:pPr>
      <w:bookmarkStart w:id="2" w:name="_Toc217296062"/>
      <w:r>
        <w:t>Ensuring Legal and Procedural Compliance</w:t>
      </w:r>
      <w:bookmarkEnd w:id="2"/>
    </w:p>
    <w:p w14:paraId="51AB328C" w14:textId="77777777" w:rsidR="00441EB3" w:rsidRPr="00FD5496" w:rsidRDefault="00441EB3" w:rsidP="00441EB3">
      <w:pPr>
        <w:rPr>
          <w:sz w:val="32"/>
          <w:szCs w:val="32"/>
          <w:u w:val="single"/>
        </w:rPr>
      </w:pPr>
    </w:p>
    <w:p w14:paraId="504BC786" w14:textId="593AFF9F" w:rsidR="00441EB3" w:rsidRPr="00397F4E" w:rsidRDefault="00441EB3" w:rsidP="00441EB3">
      <w:pPr>
        <w:rPr>
          <w:b/>
          <w:bCs/>
          <w:sz w:val="28"/>
          <w:szCs w:val="28"/>
          <w:u w:val="single"/>
        </w:rPr>
      </w:pPr>
      <w:r w:rsidRPr="00397F4E">
        <w:rPr>
          <w:b/>
          <w:bCs/>
          <w:sz w:val="28"/>
          <w:szCs w:val="28"/>
          <w:u w:val="single"/>
        </w:rPr>
        <w:t>ACPO PRINCIPLES</w:t>
      </w:r>
      <w:r w:rsidR="000627C4">
        <w:rPr>
          <w:b/>
          <w:bCs/>
          <w:sz w:val="28"/>
          <w:szCs w:val="28"/>
          <w:u w:val="single"/>
        </w:rPr>
        <w:t xml:space="preserve"> </w:t>
      </w:r>
    </w:p>
    <w:p w14:paraId="5FAEC4A8" w14:textId="33D68E64" w:rsidR="00FD5496" w:rsidRDefault="00FD5496" w:rsidP="00441EB3">
      <w:r w:rsidRPr="00E72B51">
        <w:t xml:space="preserve">The following investigation will adhere to the </w:t>
      </w:r>
      <w:r w:rsidR="00E72B51" w:rsidRPr="00E72B51">
        <w:t>ACPO principles below</w:t>
      </w:r>
      <w:r w:rsidRPr="00E72B51">
        <w:t xml:space="preserve"> to demonstrate appropriate </w:t>
      </w:r>
      <w:r w:rsidR="00E72B51" w:rsidRPr="00E72B51">
        <w:t>practice</w:t>
      </w:r>
      <w:r w:rsidRPr="00E72B51">
        <w:t xml:space="preserve"> </w:t>
      </w:r>
      <w:r w:rsidR="00397F4E">
        <w:t xml:space="preserve">in the </w:t>
      </w:r>
      <w:r w:rsidR="0097579D">
        <w:t>scenario where the results from the investigation can be used in court</w:t>
      </w:r>
      <w:r w:rsidR="00DE13E3">
        <w:t xml:space="preserve"> of law. The following ACPO principles</w:t>
      </w:r>
      <w:r w:rsidR="00BC08DA">
        <w:t xml:space="preserve"> </w:t>
      </w:r>
      <w:r w:rsidR="00DE13E3">
        <w:t xml:space="preserve">are </w:t>
      </w:r>
      <w:r w:rsidR="000627C4">
        <w:t>exactly from</w:t>
      </w:r>
      <w:r w:rsidR="00BC08DA">
        <w:t xml:space="preserve"> (</w:t>
      </w:r>
      <w:r w:rsidR="003A671A">
        <w:t xml:space="preserve">forensic control, </w:t>
      </w:r>
      <w:proofErr w:type="gramStart"/>
      <w:r w:rsidR="003A671A">
        <w:t>No</w:t>
      </w:r>
      <w:proofErr w:type="gramEnd"/>
      <w:r w:rsidR="003A671A">
        <w:t xml:space="preserve"> date</w:t>
      </w:r>
      <w:r w:rsidR="00BC08DA">
        <w:t>)</w:t>
      </w:r>
      <w:r w:rsidR="000627C4">
        <w:t xml:space="preserve"> showing </w:t>
      </w:r>
      <w:proofErr w:type="gramStart"/>
      <w:r w:rsidR="000627C4">
        <w:t>below</w:t>
      </w:r>
      <w:r w:rsidR="00DE13E3">
        <w:t xml:space="preserve"> :</w:t>
      </w:r>
      <w:proofErr w:type="gramEnd"/>
    </w:p>
    <w:p w14:paraId="607DEAD3" w14:textId="77777777" w:rsidR="00DE13E3" w:rsidRPr="00E72B51" w:rsidRDefault="00DE13E3" w:rsidP="00441EB3"/>
    <w:p w14:paraId="38F18581" w14:textId="77777777" w:rsidR="00E42CE1" w:rsidRPr="00E42CE1" w:rsidRDefault="00E42CE1" w:rsidP="00E42CE1">
      <w:pPr>
        <w:numPr>
          <w:ilvl w:val="0"/>
          <w:numId w:val="38"/>
        </w:numPr>
        <w:rPr>
          <w:lang w:val="en-GB"/>
        </w:rPr>
      </w:pPr>
      <w:r w:rsidRPr="00E42CE1">
        <w:rPr>
          <w:lang w:val="en-GB"/>
        </w:rPr>
        <w:t>No action must be taken that will change data held on a digital device that could later be relied on as evidence in Court.</w:t>
      </w:r>
    </w:p>
    <w:p w14:paraId="249B88D8" w14:textId="77777777" w:rsidR="00E42CE1" w:rsidRPr="00E42CE1" w:rsidRDefault="00E42CE1" w:rsidP="00E42CE1">
      <w:pPr>
        <w:numPr>
          <w:ilvl w:val="0"/>
          <w:numId w:val="38"/>
        </w:numPr>
        <w:rPr>
          <w:lang w:val="en-GB"/>
        </w:rPr>
      </w:pPr>
      <w:r w:rsidRPr="00E42CE1">
        <w:rPr>
          <w:lang w:val="en-GB"/>
        </w:rPr>
        <w:t>If it’s necessary to access original data held on a digital device, you must be both competent to do so and able to explain your actions, as well as explain the impact of them on any digital evidence used in a Court.</w:t>
      </w:r>
    </w:p>
    <w:p w14:paraId="7DDD9E48" w14:textId="77777777" w:rsidR="00E42CE1" w:rsidRPr="00E42CE1" w:rsidRDefault="00E42CE1" w:rsidP="00E42CE1">
      <w:pPr>
        <w:numPr>
          <w:ilvl w:val="0"/>
          <w:numId w:val="38"/>
        </w:numPr>
        <w:rPr>
          <w:lang w:val="en-GB"/>
        </w:rPr>
      </w:pPr>
      <w:r w:rsidRPr="00E42CE1">
        <w:rPr>
          <w:lang w:val="en-GB"/>
        </w:rPr>
        <w:t xml:space="preserve">A trail or record of all the actions taken and applied to the digital evidence must be created and kept safely and securely. If an independent </w:t>
      </w:r>
      <w:proofErr w:type="gramStart"/>
      <w:r w:rsidRPr="00E42CE1">
        <w:rPr>
          <w:lang w:val="en-GB"/>
        </w:rPr>
        <w:t>third party</w:t>
      </w:r>
      <w:proofErr w:type="gramEnd"/>
      <w:r w:rsidRPr="00E42CE1">
        <w:rPr>
          <w:lang w:val="en-GB"/>
        </w:rPr>
        <w:t xml:space="preserve"> forensic expert examines the </w:t>
      </w:r>
      <w:proofErr w:type="gramStart"/>
      <w:r w:rsidRPr="00E42CE1">
        <w:rPr>
          <w:lang w:val="en-GB"/>
        </w:rPr>
        <w:t>processes</w:t>
      </w:r>
      <w:proofErr w:type="gramEnd"/>
      <w:r w:rsidRPr="00E42CE1">
        <w:rPr>
          <w:lang w:val="en-GB"/>
        </w:rPr>
        <w:t xml:space="preserve"> they should be able to come to the exact same conclusion.</w:t>
      </w:r>
    </w:p>
    <w:p w14:paraId="75812B35" w14:textId="3FEB54FC" w:rsidR="00441EB3" w:rsidRDefault="00E42CE1" w:rsidP="00441EB3">
      <w:pPr>
        <w:numPr>
          <w:ilvl w:val="0"/>
          <w:numId w:val="38"/>
        </w:numPr>
        <w:rPr>
          <w:lang w:val="en-GB"/>
        </w:rPr>
      </w:pPr>
      <w:r w:rsidRPr="00E42CE1">
        <w:rPr>
          <w:lang w:val="en-GB"/>
        </w:rPr>
        <w:t>The person in charge of the investigation has the overall responsibility of making sure these principles are followed</w:t>
      </w:r>
      <w:r>
        <w:rPr>
          <w:lang w:val="en-GB"/>
        </w:rPr>
        <w:t>.</w:t>
      </w:r>
    </w:p>
    <w:p w14:paraId="15512A46" w14:textId="77777777" w:rsidR="00E42CE1" w:rsidRDefault="00E42CE1" w:rsidP="00E42CE1">
      <w:pPr>
        <w:rPr>
          <w:lang w:val="en-GB"/>
        </w:rPr>
      </w:pPr>
    </w:p>
    <w:p w14:paraId="63E50F87" w14:textId="77777777" w:rsidR="00E42CE1" w:rsidRDefault="00E42CE1" w:rsidP="00E42CE1">
      <w:pPr>
        <w:rPr>
          <w:lang w:val="en-GB"/>
        </w:rPr>
      </w:pPr>
    </w:p>
    <w:p w14:paraId="1D1383E3" w14:textId="77777777" w:rsidR="00E42CE1" w:rsidRDefault="00E42CE1" w:rsidP="00E42CE1">
      <w:pPr>
        <w:rPr>
          <w:lang w:val="en-GB"/>
        </w:rPr>
      </w:pPr>
    </w:p>
    <w:p w14:paraId="6336E6E7" w14:textId="77777777" w:rsidR="00E42CE1" w:rsidRDefault="00E42CE1" w:rsidP="00E42CE1">
      <w:pPr>
        <w:rPr>
          <w:lang w:val="en-GB"/>
        </w:rPr>
      </w:pPr>
    </w:p>
    <w:p w14:paraId="1130FBAD" w14:textId="77777777" w:rsidR="00E42CE1" w:rsidRDefault="00E42CE1" w:rsidP="00E42CE1">
      <w:pPr>
        <w:rPr>
          <w:lang w:val="en-GB"/>
        </w:rPr>
      </w:pPr>
    </w:p>
    <w:p w14:paraId="20A5A056" w14:textId="77777777" w:rsidR="00E42CE1" w:rsidRDefault="00E42CE1" w:rsidP="00E42CE1">
      <w:pPr>
        <w:rPr>
          <w:lang w:val="en-GB"/>
        </w:rPr>
      </w:pPr>
    </w:p>
    <w:p w14:paraId="0C0A3E2E" w14:textId="77777777" w:rsidR="00E42CE1" w:rsidRDefault="00E42CE1" w:rsidP="00E42CE1">
      <w:pPr>
        <w:rPr>
          <w:lang w:val="en-GB"/>
        </w:rPr>
      </w:pPr>
    </w:p>
    <w:p w14:paraId="1E70962C" w14:textId="77777777" w:rsidR="00E42CE1" w:rsidRDefault="00E42CE1" w:rsidP="00E42CE1">
      <w:pPr>
        <w:rPr>
          <w:lang w:val="en-GB"/>
        </w:rPr>
      </w:pPr>
    </w:p>
    <w:p w14:paraId="4237BBD8" w14:textId="77777777" w:rsidR="00E42CE1" w:rsidRDefault="00E42CE1" w:rsidP="00E42CE1">
      <w:pPr>
        <w:rPr>
          <w:lang w:val="en-GB"/>
        </w:rPr>
      </w:pPr>
    </w:p>
    <w:p w14:paraId="39C8A77E" w14:textId="77777777" w:rsidR="00D102E3" w:rsidRDefault="00D102E3" w:rsidP="00E42CE1">
      <w:pPr>
        <w:rPr>
          <w:lang w:val="en-GB"/>
        </w:rPr>
      </w:pPr>
    </w:p>
    <w:p w14:paraId="34A869B9" w14:textId="77777777" w:rsidR="00E42CE1" w:rsidRDefault="00E42CE1" w:rsidP="00E42CE1">
      <w:pPr>
        <w:rPr>
          <w:lang w:val="en-GB"/>
        </w:rPr>
      </w:pPr>
    </w:p>
    <w:p w14:paraId="5E9E4BE1" w14:textId="03E5866F" w:rsidR="460315DC" w:rsidRDefault="460315DC" w:rsidP="460315DC">
      <w:pPr>
        <w:rPr>
          <w:lang w:val="en-GB"/>
        </w:rPr>
      </w:pPr>
    </w:p>
    <w:p w14:paraId="4ECD30C8" w14:textId="77777777" w:rsidR="00E42CE1" w:rsidRDefault="00E42CE1" w:rsidP="00E42CE1">
      <w:pPr>
        <w:rPr>
          <w:lang w:val="en-GB"/>
        </w:rPr>
      </w:pPr>
    </w:p>
    <w:p w14:paraId="0921CC78" w14:textId="277C5ED7" w:rsidR="00FD5496" w:rsidRDefault="00E42CE1" w:rsidP="00E42CE1">
      <w:pPr>
        <w:rPr>
          <w:b/>
          <w:bCs/>
          <w:sz w:val="32"/>
          <w:szCs w:val="32"/>
          <w:u w:val="single"/>
          <w:lang w:val="en-GB"/>
        </w:rPr>
      </w:pPr>
      <w:r w:rsidRPr="00FD5496">
        <w:rPr>
          <w:b/>
          <w:bCs/>
          <w:sz w:val="32"/>
          <w:szCs w:val="32"/>
          <w:u w:val="single"/>
          <w:lang w:val="en-GB"/>
        </w:rPr>
        <w:t>Chain of Custody Form</w:t>
      </w:r>
      <w:r w:rsidR="003A3472">
        <w:rPr>
          <w:b/>
          <w:bCs/>
          <w:sz w:val="32"/>
          <w:szCs w:val="32"/>
          <w:u w:val="single"/>
          <w:lang w:val="en-GB"/>
        </w:rPr>
        <w:t xml:space="preserve"> (</w:t>
      </w:r>
      <w:r w:rsidR="007508C5">
        <w:rPr>
          <w:b/>
          <w:bCs/>
          <w:sz w:val="32"/>
          <w:szCs w:val="32"/>
          <w:u w:val="single"/>
          <w:lang w:val="en-GB"/>
        </w:rPr>
        <w:t>NIST,202</w:t>
      </w:r>
      <w:r w:rsidR="00AB22A2">
        <w:rPr>
          <w:b/>
          <w:bCs/>
          <w:sz w:val="32"/>
          <w:szCs w:val="32"/>
          <w:u w:val="single"/>
          <w:lang w:val="en-GB"/>
        </w:rPr>
        <w:t>5)</w:t>
      </w:r>
    </w:p>
    <w:p w14:paraId="02FC2748" w14:textId="77777777" w:rsidR="00BC08DA" w:rsidRPr="00BC08DA" w:rsidRDefault="00BC08DA" w:rsidP="00E42CE1">
      <w:pPr>
        <w:rPr>
          <w:b/>
          <w:bCs/>
          <w:sz w:val="32"/>
          <w:szCs w:val="32"/>
          <w:u w:val="single"/>
          <w:lang w:val="en-GB"/>
        </w:rPr>
      </w:pPr>
    </w:p>
    <w:tbl>
      <w:tblPr>
        <w:tblStyle w:val="TableGrid"/>
        <w:tblW w:w="0" w:type="auto"/>
        <w:tblInd w:w="108" w:type="dxa"/>
        <w:tblLook w:val="04A0" w:firstRow="1" w:lastRow="0" w:firstColumn="1" w:lastColumn="0" w:noHBand="0" w:noVBand="1"/>
      </w:tblPr>
      <w:tblGrid>
        <w:gridCol w:w="810"/>
        <w:gridCol w:w="1387"/>
        <w:gridCol w:w="7163"/>
      </w:tblGrid>
      <w:tr w:rsidR="00064175" w:rsidRPr="00064175" w14:paraId="6A668CC4" w14:textId="77777777">
        <w:tc>
          <w:tcPr>
            <w:tcW w:w="9360"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3E885EC" w14:textId="1891EBF8" w:rsidR="00064175" w:rsidRPr="00064175" w:rsidRDefault="008C3599" w:rsidP="00064175">
            <w:pPr>
              <w:spacing w:after="160" w:line="320" w:lineRule="atLeast"/>
              <w:rPr>
                <w:b/>
                <w:sz w:val="32"/>
                <w:szCs w:val="32"/>
              </w:rPr>
            </w:pPr>
            <w:r>
              <w:rPr>
                <w:b/>
                <w:sz w:val="32"/>
                <w:szCs w:val="32"/>
              </w:rPr>
              <w:t xml:space="preserve">                                          </w:t>
            </w:r>
            <w:r w:rsidR="00064175" w:rsidRPr="00064175">
              <w:rPr>
                <w:b/>
                <w:sz w:val="32"/>
                <w:szCs w:val="32"/>
              </w:rPr>
              <w:t>Description of Evidence</w:t>
            </w:r>
          </w:p>
        </w:tc>
      </w:tr>
      <w:tr w:rsidR="00064175" w:rsidRPr="00064175" w14:paraId="560EF051" w14:textId="77777777">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B3339D4" w14:textId="77777777" w:rsidR="00064175" w:rsidRPr="00064175" w:rsidRDefault="00064175" w:rsidP="00064175">
            <w:pPr>
              <w:spacing w:after="160" w:line="320" w:lineRule="atLeast"/>
              <w:rPr>
                <w:b/>
              </w:rPr>
            </w:pPr>
            <w:r w:rsidRPr="00064175">
              <w:rPr>
                <w:b/>
              </w:rPr>
              <w:t>Item #</w:t>
            </w:r>
          </w:p>
        </w:tc>
        <w:tc>
          <w:tcPr>
            <w:tcW w:w="138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73E792A" w14:textId="77777777" w:rsidR="00064175" w:rsidRPr="00064175" w:rsidRDefault="00064175" w:rsidP="00064175">
            <w:pPr>
              <w:spacing w:after="160" w:line="320" w:lineRule="atLeast"/>
              <w:rPr>
                <w:b/>
              </w:rPr>
            </w:pPr>
            <w:r w:rsidRPr="00064175">
              <w:rPr>
                <w:b/>
              </w:rPr>
              <w:t>Quantity</w:t>
            </w:r>
          </w:p>
        </w:tc>
        <w:tc>
          <w:tcPr>
            <w:tcW w:w="71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2BB49E7" w14:textId="77777777" w:rsidR="00064175" w:rsidRPr="00064175" w:rsidRDefault="00064175" w:rsidP="00064175">
            <w:pPr>
              <w:spacing w:after="160" w:line="320" w:lineRule="atLeast"/>
              <w:rPr>
                <w:b/>
              </w:rPr>
            </w:pPr>
            <w:r w:rsidRPr="00064175">
              <w:rPr>
                <w:b/>
              </w:rPr>
              <w:t xml:space="preserve">Description of Item </w:t>
            </w:r>
            <w:r w:rsidRPr="00064175">
              <w:t>(Model, Serial #, Condition, Marks, Scratches)</w:t>
            </w:r>
            <w:r w:rsidRPr="00064175">
              <w:rPr>
                <w:b/>
              </w:rPr>
              <w:t xml:space="preserve"> </w:t>
            </w:r>
          </w:p>
        </w:tc>
      </w:tr>
      <w:tr w:rsidR="00064175" w:rsidRPr="00064175" w14:paraId="47370FD4" w14:textId="77777777">
        <w:tc>
          <w:tcPr>
            <w:tcW w:w="810" w:type="dxa"/>
            <w:tcBorders>
              <w:top w:val="single" w:sz="4" w:space="0" w:color="auto"/>
              <w:left w:val="single" w:sz="4" w:space="0" w:color="auto"/>
              <w:bottom w:val="single" w:sz="4" w:space="0" w:color="auto"/>
              <w:right w:val="single" w:sz="4" w:space="0" w:color="auto"/>
            </w:tcBorders>
          </w:tcPr>
          <w:p w14:paraId="1626459F" w14:textId="3116463D" w:rsidR="00064175" w:rsidRPr="00064175" w:rsidRDefault="008C3599" w:rsidP="00064175">
            <w:pPr>
              <w:spacing w:after="160" w:line="320" w:lineRule="atLeast"/>
            </w:pPr>
            <w:r>
              <w:t>1</w:t>
            </w:r>
          </w:p>
        </w:tc>
        <w:tc>
          <w:tcPr>
            <w:tcW w:w="1387" w:type="dxa"/>
            <w:tcBorders>
              <w:top w:val="single" w:sz="4" w:space="0" w:color="auto"/>
              <w:left w:val="single" w:sz="4" w:space="0" w:color="auto"/>
              <w:bottom w:val="single" w:sz="4" w:space="0" w:color="auto"/>
              <w:right w:val="single" w:sz="4" w:space="0" w:color="auto"/>
            </w:tcBorders>
          </w:tcPr>
          <w:p w14:paraId="55499158" w14:textId="7C21B3D8" w:rsidR="00064175" w:rsidRPr="00064175" w:rsidRDefault="008C3599" w:rsidP="00064175">
            <w:pPr>
              <w:spacing w:after="160" w:line="320" w:lineRule="atLeast"/>
            </w:pPr>
            <w:r>
              <w:t>1</w:t>
            </w:r>
          </w:p>
        </w:tc>
        <w:tc>
          <w:tcPr>
            <w:tcW w:w="7163" w:type="dxa"/>
            <w:tcBorders>
              <w:top w:val="single" w:sz="4" w:space="0" w:color="auto"/>
              <w:left w:val="single" w:sz="4" w:space="0" w:color="auto"/>
              <w:bottom w:val="single" w:sz="4" w:space="0" w:color="auto"/>
              <w:right w:val="single" w:sz="4" w:space="0" w:color="auto"/>
            </w:tcBorders>
          </w:tcPr>
          <w:p w14:paraId="0259B9BC" w14:textId="35DDA91C" w:rsidR="00064175" w:rsidRPr="00064175" w:rsidRDefault="00766A46" w:rsidP="00064175">
            <w:pPr>
              <w:spacing w:after="160" w:line="320" w:lineRule="atLeast"/>
            </w:pPr>
            <w:r>
              <w:t xml:space="preserve">A packet </w:t>
            </w:r>
            <w:proofErr w:type="gramStart"/>
            <w:r>
              <w:t>capture</w:t>
            </w:r>
            <w:proofErr w:type="gramEnd"/>
            <w:r>
              <w:t xml:space="preserve"> file of Network Traffic from the infected host network.</w:t>
            </w:r>
          </w:p>
        </w:tc>
      </w:tr>
      <w:tr w:rsidR="00064175" w:rsidRPr="00064175" w14:paraId="0261646E" w14:textId="77777777">
        <w:tc>
          <w:tcPr>
            <w:tcW w:w="810" w:type="dxa"/>
            <w:tcBorders>
              <w:top w:val="single" w:sz="4" w:space="0" w:color="auto"/>
              <w:left w:val="single" w:sz="4" w:space="0" w:color="auto"/>
              <w:bottom w:val="single" w:sz="4" w:space="0" w:color="auto"/>
              <w:right w:val="single" w:sz="4" w:space="0" w:color="auto"/>
            </w:tcBorders>
          </w:tcPr>
          <w:p w14:paraId="26670A24" w14:textId="3E915C65" w:rsidR="00064175" w:rsidRPr="00064175" w:rsidRDefault="008C3599" w:rsidP="00064175">
            <w:pPr>
              <w:spacing w:after="160" w:line="320" w:lineRule="atLeast"/>
            </w:pPr>
            <w:r>
              <w:t>2</w:t>
            </w:r>
          </w:p>
        </w:tc>
        <w:tc>
          <w:tcPr>
            <w:tcW w:w="1387" w:type="dxa"/>
            <w:tcBorders>
              <w:top w:val="single" w:sz="4" w:space="0" w:color="auto"/>
              <w:left w:val="single" w:sz="4" w:space="0" w:color="auto"/>
              <w:bottom w:val="single" w:sz="4" w:space="0" w:color="auto"/>
              <w:right w:val="single" w:sz="4" w:space="0" w:color="auto"/>
            </w:tcBorders>
          </w:tcPr>
          <w:p w14:paraId="59FCD48D" w14:textId="33FD5C28" w:rsidR="00064175" w:rsidRPr="00064175" w:rsidRDefault="008C3599" w:rsidP="00064175">
            <w:pPr>
              <w:spacing w:after="160" w:line="320" w:lineRule="atLeast"/>
            </w:pPr>
            <w:r>
              <w:t>1</w:t>
            </w:r>
          </w:p>
        </w:tc>
        <w:tc>
          <w:tcPr>
            <w:tcW w:w="7163" w:type="dxa"/>
            <w:tcBorders>
              <w:top w:val="single" w:sz="4" w:space="0" w:color="auto"/>
              <w:left w:val="single" w:sz="4" w:space="0" w:color="auto"/>
              <w:bottom w:val="single" w:sz="4" w:space="0" w:color="auto"/>
              <w:right w:val="single" w:sz="4" w:space="0" w:color="auto"/>
            </w:tcBorders>
          </w:tcPr>
          <w:p w14:paraId="53731E61" w14:textId="110B1A72" w:rsidR="00064175" w:rsidRPr="00064175" w:rsidRDefault="00766A46" w:rsidP="00064175">
            <w:pPr>
              <w:spacing w:after="160" w:line="320" w:lineRule="atLeast"/>
            </w:pPr>
            <w:r>
              <w:t>A memory image of the system</w:t>
            </w:r>
            <w:r w:rsidR="00153F1B">
              <w:t>s</w:t>
            </w:r>
            <w:r>
              <w:t>.</w:t>
            </w:r>
          </w:p>
        </w:tc>
      </w:tr>
      <w:tr w:rsidR="00064175" w:rsidRPr="00064175" w14:paraId="39706DE1" w14:textId="77777777">
        <w:tc>
          <w:tcPr>
            <w:tcW w:w="810" w:type="dxa"/>
            <w:tcBorders>
              <w:top w:val="single" w:sz="4" w:space="0" w:color="auto"/>
              <w:left w:val="single" w:sz="4" w:space="0" w:color="auto"/>
              <w:bottom w:val="single" w:sz="4" w:space="0" w:color="auto"/>
              <w:right w:val="single" w:sz="4" w:space="0" w:color="auto"/>
            </w:tcBorders>
          </w:tcPr>
          <w:p w14:paraId="6D5686BB" w14:textId="6992709F" w:rsidR="00064175" w:rsidRPr="00064175" w:rsidRDefault="008C3599" w:rsidP="00064175">
            <w:pPr>
              <w:spacing w:after="160" w:line="320" w:lineRule="atLeast"/>
            </w:pPr>
            <w:r>
              <w:t>3</w:t>
            </w:r>
          </w:p>
        </w:tc>
        <w:tc>
          <w:tcPr>
            <w:tcW w:w="1387" w:type="dxa"/>
            <w:tcBorders>
              <w:top w:val="single" w:sz="4" w:space="0" w:color="auto"/>
              <w:left w:val="single" w:sz="4" w:space="0" w:color="auto"/>
              <w:bottom w:val="single" w:sz="4" w:space="0" w:color="auto"/>
              <w:right w:val="single" w:sz="4" w:space="0" w:color="auto"/>
            </w:tcBorders>
          </w:tcPr>
          <w:p w14:paraId="2B7BABAC" w14:textId="19C53995" w:rsidR="00064175" w:rsidRPr="00064175" w:rsidRDefault="008C3599" w:rsidP="00064175">
            <w:pPr>
              <w:spacing w:after="160" w:line="320" w:lineRule="atLeast"/>
            </w:pPr>
            <w:r>
              <w:t>1</w:t>
            </w:r>
          </w:p>
        </w:tc>
        <w:tc>
          <w:tcPr>
            <w:tcW w:w="7163" w:type="dxa"/>
            <w:tcBorders>
              <w:top w:val="single" w:sz="4" w:space="0" w:color="auto"/>
              <w:left w:val="single" w:sz="4" w:space="0" w:color="auto"/>
              <w:bottom w:val="single" w:sz="4" w:space="0" w:color="auto"/>
              <w:right w:val="single" w:sz="4" w:space="0" w:color="auto"/>
            </w:tcBorders>
          </w:tcPr>
          <w:p w14:paraId="4275BA14" w14:textId="6B8F2582" w:rsidR="00064175" w:rsidRPr="00064175" w:rsidRDefault="00D86C04" w:rsidP="00064175">
            <w:pPr>
              <w:spacing w:after="160" w:line="320" w:lineRule="atLeast"/>
            </w:pPr>
            <w:r>
              <w:t>System logs of the firewall.</w:t>
            </w:r>
          </w:p>
        </w:tc>
      </w:tr>
      <w:tr w:rsidR="00064175" w:rsidRPr="00064175" w14:paraId="2E52BD65" w14:textId="77777777">
        <w:tc>
          <w:tcPr>
            <w:tcW w:w="810" w:type="dxa"/>
            <w:tcBorders>
              <w:top w:val="single" w:sz="4" w:space="0" w:color="auto"/>
              <w:left w:val="single" w:sz="4" w:space="0" w:color="auto"/>
              <w:bottom w:val="single" w:sz="4" w:space="0" w:color="auto"/>
              <w:right w:val="single" w:sz="4" w:space="0" w:color="auto"/>
            </w:tcBorders>
          </w:tcPr>
          <w:p w14:paraId="293417B2" w14:textId="31F76D1D" w:rsidR="00064175" w:rsidRPr="00064175" w:rsidRDefault="008C3599" w:rsidP="00064175">
            <w:pPr>
              <w:spacing w:after="160" w:line="320" w:lineRule="atLeast"/>
            </w:pPr>
            <w:r>
              <w:t>4</w:t>
            </w:r>
          </w:p>
        </w:tc>
        <w:tc>
          <w:tcPr>
            <w:tcW w:w="1387" w:type="dxa"/>
            <w:tcBorders>
              <w:top w:val="single" w:sz="4" w:space="0" w:color="auto"/>
              <w:left w:val="single" w:sz="4" w:space="0" w:color="auto"/>
              <w:bottom w:val="single" w:sz="4" w:space="0" w:color="auto"/>
              <w:right w:val="single" w:sz="4" w:space="0" w:color="auto"/>
            </w:tcBorders>
          </w:tcPr>
          <w:p w14:paraId="4E7DE207" w14:textId="3E3ED4CF" w:rsidR="00064175" w:rsidRPr="00064175" w:rsidRDefault="008C3599" w:rsidP="00064175">
            <w:pPr>
              <w:spacing w:after="160" w:line="320" w:lineRule="atLeast"/>
            </w:pPr>
            <w:r>
              <w:t>1</w:t>
            </w:r>
          </w:p>
        </w:tc>
        <w:tc>
          <w:tcPr>
            <w:tcW w:w="7163" w:type="dxa"/>
            <w:tcBorders>
              <w:top w:val="single" w:sz="4" w:space="0" w:color="auto"/>
              <w:left w:val="single" w:sz="4" w:space="0" w:color="auto"/>
              <w:bottom w:val="single" w:sz="4" w:space="0" w:color="auto"/>
              <w:right w:val="single" w:sz="4" w:space="0" w:color="auto"/>
            </w:tcBorders>
          </w:tcPr>
          <w:p w14:paraId="4E5502A1" w14:textId="77ABB351" w:rsidR="00064175" w:rsidRPr="00064175" w:rsidRDefault="00153F1B" w:rsidP="00064175">
            <w:pPr>
              <w:spacing w:after="160" w:line="320" w:lineRule="atLeast"/>
            </w:pPr>
            <w:r>
              <w:t>An export of browser history from the workstations.</w:t>
            </w:r>
          </w:p>
        </w:tc>
      </w:tr>
    </w:tbl>
    <w:p w14:paraId="426C2222" w14:textId="77777777" w:rsidR="00871914" w:rsidRDefault="00871914" w:rsidP="0035025F">
      <w:pPr>
        <w:spacing w:line="320" w:lineRule="atLeast"/>
      </w:pPr>
    </w:p>
    <w:tbl>
      <w:tblPr>
        <w:tblStyle w:val="TableGrid"/>
        <w:tblW w:w="0" w:type="auto"/>
        <w:tblInd w:w="108" w:type="dxa"/>
        <w:tblLayout w:type="fixed"/>
        <w:tblLook w:val="04A0" w:firstRow="1" w:lastRow="0" w:firstColumn="1" w:lastColumn="0" w:noHBand="0" w:noVBand="1"/>
      </w:tblPr>
      <w:tblGrid>
        <w:gridCol w:w="809"/>
        <w:gridCol w:w="1349"/>
        <w:gridCol w:w="2602"/>
        <w:gridCol w:w="2350"/>
        <w:gridCol w:w="2250"/>
      </w:tblGrid>
      <w:tr w:rsidR="002E330C" w:rsidRPr="002E330C" w14:paraId="4678D344" w14:textId="77777777" w:rsidTr="460315DC">
        <w:tc>
          <w:tcPr>
            <w:tcW w:w="9360" w:type="dxa"/>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64454DF" w14:textId="69C71341" w:rsidR="002E330C" w:rsidRPr="002E330C" w:rsidRDefault="008C3599" w:rsidP="002E330C">
            <w:pPr>
              <w:spacing w:after="160" w:line="320" w:lineRule="atLeast"/>
              <w:rPr>
                <w:b/>
                <w:sz w:val="32"/>
                <w:szCs w:val="32"/>
              </w:rPr>
            </w:pPr>
            <w:r w:rsidRPr="008C3599">
              <w:rPr>
                <w:b/>
                <w:sz w:val="32"/>
                <w:szCs w:val="32"/>
              </w:rPr>
              <w:t xml:space="preserve">                                            </w:t>
            </w:r>
            <w:r w:rsidR="00153F1B">
              <w:rPr>
                <w:b/>
                <w:sz w:val="32"/>
                <w:szCs w:val="32"/>
              </w:rPr>
              <w:t xml:space="preserve">   </w:t>
            </w:r>
            <w:r w:rsidR="002E330C" w:rsidRPr="002E330C">
              <w:rPr>
                <w:b/>
                <w:sz w:val="32"/>
                <w:szCs w:val="32"/>
              </w:rPr>
              <w:t>Chain of Custody</w:t>
            </w:r>
          </w:p>
        </w:tc>
      </w:tr>
      <w:tr w:rsidR="002E330C" w:rsidRPr="002E330C" w14:paraId="16561B02" w14:textId="77777777" w:rsidTr="460315DC">
        <w:tc>
          <w:tcPr>
            <w:tcW w:w="80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44DB2E5" w14:textId="77777777" w:rsidR="002E330C" w:rsidRPr="002E330C" w:rsidRDefault="002E330C" w:rsidP="002E330C">
            <w:pPr>
              <w:spacing w:after="160" w:line="320" w:lineRule="atLeast"/>
              <w:rPr>
                <w:b/>
              </w:rPr>
            </w:pPr>
            <w:r w:rsidRPr="002E330C">
              <w:rPr>
                <w:b/>
              </w:rPr>
              <w:t>Item #</w:t>
            </w:r>
          </w:p>
        </w:tc>
        <w:tc>
          <w:tcPr>
            <w:tcW w:w="134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D4B0D7" w14:textId="77777777" w:rsidR="002E330C" w:rsidRPr="002E330C" w:rsidRDefault="002E330C" w:rsidP="002E330C">
            <w:pPr>
              <w:spacing w:after="160" w:line="320" w:lineRule="atLeast"/>
              <w:rPr>
                <w:b/>
              </w:rPr>
            </w:pPr>
            <w:r w:rsidRPr="002E330C">
              <w:rPr>
                <w:b/>
              </w:rPr>
              <w:t>Date/Time</w:t>
            </w:r>
          </w:p>
        </w:tc>
        <w:tc>
          <w:tcPr>
            <w:tcW w:w="26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191040B" w14:textId="77777777" w:rsidR="002E330C" w:rsidRPr="002E330C" w:rsidRDefault="002E330C" w:rsidP="002E330C">
            <w:pPr>
              <w:spacing w:after="160" w:line="320" w:lineRule="atLeast"/>
              <w:rPr>
                <w:b/>
              </w:rPr>
            </w:pPr>
            <w:r w:rsidRPr="002E330C">
              <w:rPr>
                <w:b/>
              </w:rPr>
              <w:t>Released by</w:t>
            </w:r>
            <w:r w:rsidRPr="002E330C">
              <w:rPr>
                <w:b/>
              </w:rPr>
              <w:br/>
            </w:r>
            <w:r w:rsidRPr="002E330C">
              <w:t>(Signature &amp; ID#)</w:t>
            </w:r>
          </w:p>
        </w:tc>
        <w:tc>
          <w:tcPr>
            <w:tcW w:w="2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54EEF7" w14:textId="77777777" w:rsidR="002E330C" w:rsidRPr="002E330C" w:rsidRDefault="002E330C" w:rsidP="002E330C">
            <w:pPr>
              <w:spacing w:after="160" w:line="320" w:lineRule="atLeast"/>
              <w:rPr>
                <w:b/>
              </w:rPr>
            </w:pPr>
            <w:r w:rsidRPr="002E330C">
              <w:rPr>
                <w:b/>
              </w:rPr>
              <w:t>Received by</w:t>
            </w:r>
            <w:r w:rsidRPr="002E330C">
              <w:rPr>
                <w:b/>
              </w:rPr>
              <w:br/>
            </w:r>
            <w:r w:rsidRPr="002E330C">
              <w:t>(Signature &amp; ID#)</w:t>
            </w:r>
          </w:p>
        </w:tc>
        <w:tc>
          <w:tcPr>
            <w:tcW w:w="2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C6052D1" w14:textId="77777777" w:rsidR="002E330C" w:rsidRPr="002E330C" w:rsidRDefault="002E330C" w:rsidP="002E330C">
            <w:pPr>
              <w:spacing w:after="160" w:line="320" w:lineRule="atLeast"/>
              <w:rPr>
                <w:b/>
              </w:rPr>
            </w:pPr>
            <w:r w:rsidRPr="002E330C">
              <w:rPr>
                <w:b/>
              </w:rPr>
              <w:t>Comments/Location</w:t>
            </w:r>
          </w:p>
        </w:tc>
      </w:tr>
      <w:tr w:rsidR="002E330C" w:rsidRPr="002E330C" w14:paraId="38D3C029" w14:textId="77777777" w:rsidTr="460315DC">
        <w:tc>
          <w:tcPr>
            <w:tcW w:w="809" w:type="dxa"/>
            <w:tcBorders>
              <w:top w:val="single" w:sz="4" w:space="0" w:color="auto"/>
              <w:left w:val="single" w:sz="4" w:space="0" w:color="auto"/>
              <w:bottom w:val="single" w:sz="4" w:space="0" w:color="auto"/>
              <w:right w:val="single" w:sz="4" w:space="0" w:color="auto"/>
            </w:tcBorders>
          </w:tcPr>
          <w:p w14:paraId="0056D19B" w14:textId="745DF947" w:rsidR="002E330C" w:rsidRPr="002E330C" w:rsidRDefault="008F0D17" w:rsidP="002E330C">
            <w:pPr>
              <w:spacing w:after="160" w:line="320" w:lineRule="atLeast"/>
            </w:pPr>
            <w:r>
              <w:t>1</w:t>
            </w:r>
          </w:p>
        </w:tc>
        <w:tc>
          <w:tcPr>
            <w:tcW w:w="1349" w:type="dxa"/>
            <w:tcBorders>
              <w:top w:val="single" w:sz="4" w:space="0" w:color="auto"/>
              <w:left w:val="single" w:sz="4" w:space="0" w:color="auto"/>
              <w:bottom w:val="single" w:sz="4" w:space="0" w:color="auto"/>
              <w:right w:val="single" w:sz="4" w:space="0" w:color="auto"/>
            </w:tcBorders>
          </w:tcPr>
          <w:p w14:paraId="335ECC56" w14:textId="77777777" w:rsidR="002E330C" w:rsidRDefault="00584214" w:rsidP="002E330C">
            <w:pPr>
              <w:spacing w:after="160" w:line="320" w:lineRule="atLeast"/>
            </w:pPr>
            <w:r>
              <w:t>19/</w:t>
            </w:r>
            <w:r w:rsidR="00D214B8">
              <w:t>11/2025</w:t>
            </w:r>
          </w:p>
          <w:p w14:paraId="1DB3CB6D" w14:textId="3CC71275" w:rsidR="00D214B8" w:rsidRPr="002E330C" w:rsidRDefault="00D214B8" w:rsidP="002E330C">
            <w:pPr>
              <w:spacing w:after="160" w:line="320" w:lineRule="atLeast"/>
            </w:pPr>
            <w:r>
              <w:t>9:00 am</w:t>
            </w:r>
          </w:p>
        </w:tc>
        <w:tc>
          <w:tcPr>
            <w:tcW w:w="2602" w:type="dxa"/>
            <w:tcBorders>
              <w:top w:val="single" w:sz="4" w:space="0" w:color="auto"/>
              <w:left w:val="single" w:sz="4" w:space="0" w:color="auto"/>
              <w:bottom w:val="single" w:sz="4" w:space="0" w:color="auto"/>
              <w:right w:val="single" w:sz="4" w:space="0" w:color="auto"/>
            </w:tcBorders>
          </w:tcPr>
          <w:p w14:paraId="158FDD35" w14:textId="35B53462" w:rsidR="002E330C" w:rsidRPr="002E330C" w:rsidRDefault="004114CD" w:rsidP="002E330C">
            <w:pPr>
              <w:spacing w:after="160" w:line="320" w:lineRule="atLeast"/>
            </w:pPr>
            <w:proofErr w:type="spellStart"/>
            <w:proofErr w:type="gramStart"/>
            <w:r>
              <w:t>S.Sturl</w:t>
            </w:r>
            <w:r w:rsidR="00636B23">
              <w:t>e</w:t>
            </w:r>
            <w:r>
              <w:t>y</w:t>
            </w:r>
            <w:proofErr w:type="spellEnd"/>
            <w:proofErr w:type="gramEnd"/>
          </w:p>
        </w:tc>
        <w:tc>
          <w:tcPr>
            <w:tcW w:w="2350" w:type="dxa"/>
            <w:tcBorders>
              <w:top w:val="single" w:sz="4" w:space="0" w:color="auto"/>
              <w:left w:val="single" w:sz="4" w:space="0" w:color="auto"/>
              <w:bottom w:val="single" w:sz="4" w:space="0" w:color="auto"/>
              <w:right w:val="single" w:sz="4" w:space="0" w:color="auto"/>
            </w:tcBorders>
          </w:tcPr>
          <w:p w14:paraId="25BA2523" w14:textId="77777777" w:rsidR="002E330C" w:rsidRDefault="00636B23" w:rsidP="002E330C">
            <w:pPr>
              <w:spacing w:after="160" w:line="320" w:lineRule="atLeast"/>
            </w:pPr>
            <w:r>
              <w:t>Joe McIvor</w:t>
            </w:r>
          </w:p>
          <w:p w14:paraId="4B25FC7D" w14:textId="0BFDB9D1" w:rsidR="00636B23" w:rsidRPr="002E330C" w:rsidRDefault="00636B23" w:rsidP="002E330C">
            <w:pPr>
              <w:spacing w:after="160" w:line="320" w:lineRule="atLeast"/>
            </w:pPr>
            <w:r>
              <w:t>2202055</w:t>
            </w:r>
          </w:p>
        </w:tc>
        <w:tc>
          <w:tcPr>
            <w:tcW w:w="2250" w:type="dxa"/>
            <w:tcBorders>
              <w:top w:val="single" w:sz="4" w:space="0" w:color="auto"/>
              <w:left w:val="single" w:sz="4" w:space="0" w:color="auto"/>
              <w:bottom w:val="single" w:sz="4" w:space="0" w:color="auto"/>
              <w:right w:val="single" w:sz="4" w:space="0" w:color="auto"/>
            </w:tcBorders>
          </w:tcPr>
          <w:p w14:paraId="0B543722" w14:textId="127EDF2C" w:rsidR="002E330C" w:rsidRPr="002E330C" w:rsidRDefault="2A71C186" w:rsidP="002E330C">
            <w:pPr>
              <w:spacing w:after="160" w:line="320" w:lineRule="atLeast"/>
            </w:pPr>
            <w:r>
              <w:t xml:space="preserve">University </w:t>
            </w:r>
          </w:p>
        </w:tc>
      </w:tr>
      <w:tr w:rsidR="002E330C" w:rsidRPr="002E330C" w14:paraId="2A414F18" w14:textId="77777777" w:rsidTr="460315DC">
        <w:tc>
          <w:tcPr>
            <w:tcW w:w="809" w:type="dxa"/>
            <w:tcBorders>
              <w:top w:val="single" w:sz="4" w:space="0" w:color="auto"/>
              <w:left w:val="single" w:sz="4" w:space="0" w:color="auto"/>
              <w:bottom w:val="single" w:sz="4" w:space="0" w:color="auto"/>
              <w:right w:val="single" w:sz="4" w:space="0" w:color="auto"/>
            </w:tcBorders>
          </w:tcPr>
          <w:p w14:paraId="2E7FB033" w14:textId="5431092F" w:rsidR="002E330C" w:rsidRPr="002E330C" w:rsidRDefault="008F0D17" w:rsidP="002E330C">
            <w:pPr>
              <w:spacing w:after="160" w:line="320" w:lineRule="atLeast"/>
            </w:pPr>
            <w:r>
              <w:t>2</w:t>
            </w:r>
          </w:p>
        </w:tc>
        <w:tc>
          <w:tcPr>
            <w:tcW w:w="1349" w:type="dxa"/>
            <w:tcBorders>
              <w:top w:val="single" w:sz="4" w:space="0" w:color="auto"/>
              <w:left w:val="single" w:sz="4" w:space="0" w:color="auto"/>
              <w:bottom w:val="single" w:sz="4" w:space="0" w:color="auto"/>
              <w:right w:val="single" w:sz="4" w:space="0" w:color="auto"/>
            </w:tcBorders>
          </w:tcPr>
          <w:p w14:paraId="14F0AD09" w14:textId="77777777" w:rsidR="00D214B8" w:rsidRDefault="00D214B8" w:rsidP="00D214B8">
            <w:pPr>
              <w:spacing w:after="160" w:line="320" w:lineRule="atLeast"/>
            </w:pPr>
            <w:r>
              <w:t>19/11/2025</w:t>
            </w:r>
          </w:p>
          <w:p w14:paraId="73975D0E" w14:textId="15EC8981" w:rsidR="002E330C" w:rsidRPr="002E330C" w:rsidRDefault="00D214B8" w:rsidP="002E330C">
            <w:pPr>
              <w:spacing w:after="160" w:line="320" w:lineRule="atLeast"/>
            </w:pPr>
            <w:r>
              <w:t>9:00 am</w:t>
            </w:r>
          </w:p>
        </w:tc>
        <w:tc>
          <w:tcPr>
            <w:tcW w:w="2602" w:type="dxa"/>
            <w:tcBorders>
              <w:top w:val="single" w:sz="4" w:space="0" w:color="auto"/>
              <w:left w:val="single" w:sz="4" w:space="0" w:color="auto"/>
              <w:bottom w:val="single" w:sz="4" w:space="0" w:color="auto"/>
              <w:right w:val="single" w:sz="4" w:space="0" w:color="auto"/>
            </w:tcBorders>
          </w:tcPr>
          <w:p w14:paraId="10D9DBB3" w14:textId="484103AE" w:rsidR="002E330C" w:rsidRPr="002E330C" w:rsidRDefault="004114CD" w:rsidP="002E330C">
            <w:pPr>
              <w:spacing w:after="160" w:line="320" w:lineRule="atLeast"/>
            </w:pPr>
            <w:proofErr w:type="spellStart"/>
            <w:proofErr w:type="gramStart"/>
            <w:r>
              <w:t>S.Sturl</w:t>
            </w:r>
            <w:r w:rsidR="00636B23">
              <w:t>e</w:t>
            </w:r>
            <w:r>
              <w:t>y</w:t>
            </w:r>
            <w:proofErr w:type="spellEnd"/>
            <w:proofErr w:type="gramEnd"/>
          </w:p>
        </w:tc>
        <w:tc>
          <w:tcPr>
            <w:tcW w:w="2350" w:type="dxa"/>
            <w:tcBorders>
              <w:top w:val="single" w:sz="4" w:space="0" w:color="auto"/>
              <w:left w:val="single" w:sz="4" w:space="0" w:color="auto"/>
              <w:bottom w:val="single" w:sz="4" w:space="0" w:color="auto"/>
              <w:right w:val="single" w:sz="4" w:space="0" w:color="auto"/>
            </w:tcBorders>
          </w:tcPr>
          <w:p w14:paraId="0CC05BE8" w14:textId="77777777" w:rsidR="002E330C" w:rsidRDefault="00636B23" w:rsidP="002E330C">
            <w:pPr>
              <w:spacing w:after="160" w:line="320" w:lineRule="atLeast"/>
            </w:pPr>
            <w:r>
              <w:t>Joe McIvor</w:t>
            </w:r>
          </w:p>
          <w:p w14:paraId="10CE0E03" w14:textId="28EB1554" w:rsidR="00636B23" w:rsidRPr="002E330C" w:rsidRDefault="00636B23" w:rsidP="002E330C">
            <w:pPr>
              <w:spacing w:after="160" w:line="320" w:lineRule="atLeast"/>
            </w:pPr>
            <w:r>
              <w:t>2202055</w:t>
            </w:r>
          </w:p>
        </w:tc>
        <w:tc>
          <w:tcPr>
            <w:tcW w:w="2250" w:type="dxa"/>
            <w:tcBorders>
              <w:top w:val="single" w:sz="4" w:space="0" w:color="auto"/>
              <w:left w:val="single" w:sz="4" w:space="0" w:color="auto"/>
              <w:bottom w:val="single" w:sz="4" w:space="0" w:color="auto"/>
              <w:right w:val="single" w:sz="4" w:space="0" w:color="auto"/>
            </w:tcBorders>
          </w:tcPr>
          <w:p w14:paraId="4BFC5478" w14:textId="4B620DF3" w:rsidR="002E330C" w:rsidRPr="002E330C" w:rsidRDefault="5D60DBBA" w:rsidP="002E330C">
            <w:pPr>
              <w:spacing w:after="160" w:line="320" w:lineRule="atLeast"/>
            </w:pPr>
            <w:r>
              <w:t xml:space="preserve">University </w:t>
            </w:r>
          </w:p>
        </w:tc>
      </w:tr>
      <w:tr w:rsidR="002E330C" w:rsidRPr="002E330C" w14:paraId="765A5EC4" w14:textId="77777777" w:rsidTr="460315DC">
        <w:tc>
          <w:tcPr>
            <w:tcW w:w="809" w:type="dxa"/>
            <w:tcBorders>
              <w:top w:val="single" w:sz="4" w:space="0" w:color="auto"/>
              <w:left w:val="single" w:sz="4" w:space="0" w:color="auto"/>
              <w:bottom w:val="single" w:sz="4" w:space="0" w:color="auto"/>
              <w:right w:val="single" w:sz="4" w:space="0" w:color="auto"/>
            </w:tcBorders>
          </w:tcPr>
          <w:p w14:paraId="26841AD8" w14:textId="783A3B98" w:rsidR="002E330C" w:rsidRPr="002E330C" w:rsidRDefault="008F0D17" w:rsidP="002E330C">
            <w:pPr>
              <w:spacing w:after="160" w:line="320" w:lineRule="atLeast"/>
            </w:pPr>
            <w:r>
              <w:t>3</w:t>
            </w:r>
          </w:p>
        </w:tc>
        <w:tc>
          <w:tcPr>
            <w:tcW w:w="1349" w:type="dxa"/>
            <w:tcBorders>
              <w:top w:val="single" w:sz="4" w:space="0" w:color="auto"/>
              <w:left w:val="single" w:sz="4" w:space="0" w:color="auto"/>
              <w:bottom w:val="single" w:sz="4" w:space="0" w:color="auto"/>
              <w:right w:val="single" w:sz="4" w:space="0" w:color="auto"/>
            </w:tcBorders>
          </w:tcPr>
          <w:p w14:paraId="6B453ADD" w14:textId="77777777" w:rsidR="00D214B8" w:rsidRDefault="00D214B8" w:rsidP="00D214B8">
            <w:pPr>
              <w:spacing w:after="160" w:line="320" w:lineRule="atLeast"/>
            </w:pPr>
            <w:r>
              <w:t>19/11/2025</w:t>
            </w:r>
          </w:p>
          <w:p w14:paraId="3506A31E" w14:textId="4576EC59" w:rsidR="002E330C" w:rsidRPr="002E330C" w:rsidRDefault="00D214B8" w:rsidP="002E330C">
            <w:pPr>
              <w:spacing w:after="160" w:line="320" w:lineRule="atLeast"/>
            </w:pPr>
            <w:r>
              <w:t>9:00 am</w:t>
            </w:r>
          </w:p>
        </w:tc>
        <w:tc>
          <w:tcPr>
            <w:tcW w:w="2602" w:type="dxa"/>
            <w:tcBorders>
              <w:top w:val="single" w:sz="4" w:space="0" w:color="auto"/>
              <w:left w:val="single" w:sz="4" w:space="0" w:color="auto"/>
              <w:bottom w:val="single" w:sz="4" w:space="0" w:color="auto"/>
              <w:right w:val="single" w:sz="4" w:space="0" w:color="auto"/>
            </w:tcBorders>
          </w:tcPr>
          <w:p w14:paraId="5AAC76C9" w14:textId="794C5789" w:rsidR="002E330C" w:rsidRPr="002E330C" w:rsidRDefault="004114CD" w:rsidP="002E330C">
            <w:pPr>
              <w:spacing w:after="160" w:line="320" w:lineRule="atLeast"/>
            </w:pPr>
            <w:proofErr w:type="spellStart"/>
            <w:proofErr w:type="gramStart"/>
            <w:r>
              <w:t>S.Sturl</w:t>
            </w:r>
            <w:r w:rsidR="00636B23">
              <w:t>ey</w:t>
            </w:r>
            <w:proofErr w:type="spellEnd"/>
            <w:proofErr w:type="gramEnd"/>
          </w:p>
        </w:tc>
        <w:tc>
          <w:tcPr>
            <w:tcW w:w="2350" w:type="dxa"/>
            <w:tcBorders>
              <w:top w:val="single" w:sz="4" w:space="0" w:color="auto"/>
              <w:left w:val="single" w:sz="4" w:space="0" w:color="auto"/>
              <w:bottom w:val="single" w:sz="4" w:space="0" w:color="auto"/>
              <w:right w:val="single" w:sz="4" w:space="0" w:color="auto"/>
            </w:tcBorders>
          </w:tcPr>
          <w:p w14:paraId="2555E266" w14:textId="2AC3BA51" w:rsidR="002E330C" w:rsidRPr="002E330C" w:rsidRDefault="00636B23" w:rsidP="002E330C">
            <w:pPr>
              <w:spacing w:after="160" w:line="320" w:lineRule="atLeast"/>
            </w:pPr>
            <w:r>
              <w:t>Joe McIvor</w:t>
            </w:r>
          </w:p>
        </w:tc>
        <w:tc>
          <w:tcPr>
            <w:tcW w:w="2250" w:type="dxa"/>
            <w:tcBorders>
              <w:top w:val="single" w:sz="4" w:space="0" w:color="auto"/>
              <w:left w:val="single" w:sz="4" w:space="0" w:color="auto"/>
              <w:bottom w:val="single" w:sz="4" w:space="0" w:color="auto"/>
              <w:right w:val="single" w:sz="4" w:space="0" w:color="auto"/>
            </w:tcBorders>
          </w:tcPr>
          <w:p w14:paraId="6ADB33AD" w14:textId="09B847D0" w:rsidR="002E330C" w:rsidRPr="002E330C" w:rsidRDefault="4EBF2B33" w:rsidP="002E330C">
            <w:pPr>
              <w:spacing w:after="160" w:line="320" w:lineRule="atLeast"/>
            </w:pPr>
            <w:r>
              <w:t xml:space="preserve">University </w:t>
            </w:r>
          </w:p>
        </w:tc>
      </w:tr>
      <w:tr w:rsidR="002E330C" w:rsidRPr="002E330C" w14:paraId="23B5DBED" w14:textId="77777777" w:rsidTr="460315DC">
        <w:tc>
          <w:tcPr>
            <w:tcW w:w="809" w:type="dxa"/>
            <w:tcBorders>
              <w:top w:val="single" w:sz="4" w:space="0" w:color="auto"/>
              <w:left w:val="single" w:sz="4" w:space="0" w:color="auto"/>
              <w:bottom w:val="single" w:sz="4" w:space="0" w:color="auto"/>
              <w:right w:val="single" w:sz="4" w:space="0" w:color="auto"/>
            </w:tcBorders>
          </w:tcPr>
          <w:p w14:paraId="03F28D34" w14:textId="6D0D2928" w:rsidR="002E330C" w:rsidRPr="002E330C" w:rsidRDefault="008F0D17" w:rsidP="002E330C">
            <w:pPr>
              <w:spacing w:after="160" w:line="320" w:lineRule="atLeast"/>
            </w:pPr>
            <w:r>
              <w:t>4</w:t>
            </w:r>
          </w:p>
        </w:tc>
        <w:tc>
          <w:tcPr>
            <w:tcW w:w="1349" w:type="dxa"/>
            <w:tcBorders>
              <w:top w:val="single" w:sz="4" w:space="0" w:color="auto"/>
              <w:left w:val="single" w:sz="4" w:space="0" w:color="auto"/>
              <w:bottom w:val="single" w:sz="4" w:space="0" w:color="auto"/>
              <w:right w:val="single" w:sz="4" w:space="0" w:color="auto"/>
            </w:tcBorders>
          </w:tcPr>
          <w:p w14:paraId="12B87464" w14:textId="77777777" w:rsidR="00D214B8" w:rsidRDefault="00D214B8" w:rsidP="00D214B8">
            <w:pPr>
              <w:spacing w:after="160" w:line="320" w:lineRule="atLeast"/>
            </w:pPr>
            <w:r>
              <w:t>19/11/2025</w:t>
            </w:r>
          </w:p>
          <w:p w14:paraId="0B1FAB15" w14:textId="16F2A741" w:rsidR="002E330C" w:rsidRPr="002E330C" w:rsidRDefault="00D214B8" w:rsidP="002E330C">
            <w:pPr>
              <w:spacing w:after="160" w:line="320" w:lineRule="atLeast"/>
            </w:pPr>
            <w:r>
              <w:t>9:00 am</w:t>
            </w:r>
          </w:p>
        </w:tc>
        <w:tc>
          <w:tcPr>
            <w:tcW w:w="2602" w:type="dxa"/>
            <w:tcBorders>
              <w:top w:val="single" w:sz="4" w:space="0" w:color="auto"/>
              <w:left w:val="single" w:sz="4" w:space="0" w:color="auto"/>
              <w:bottom w:val="single" w:sz="4" w:space="0" w:color="auto"/>
              <w:right w:val="single" w:sz="4" w:space="0" w:color="auto"/>
            </w:tcBorders>
          </w:tcPr>
          <w:p w14:paraId="58F2F807" w14:textId="55C43BC4" w:rsidR="002E330C" w:rsidRPr="002E330C" w:rsidRDefault="00636B23" w:rsidP="002E330C">
            <w:pPr>
              <w:spacing w:after="160" w:line="320" w:lineRule="atLeast"/>
            </w:pPr>
            <w:proofErr w:type="spellStart"/>
            <w:proofErr w:type="gramStart"/>
            <w:r>
              <w:t>S.Sturley</w:t>
            </w:r>
            <w:proofErr w:type="spellEnd"/>
            <w:proofErr w:type="gramEnd"/>
          </w:p>
        </w:tc>
        <w:tc>
          <w:tcPr>
            <w:tcW w:w="2350" w:type="dxa"/>
            <w:tcBorders>
              <w:top w:val="single" w:sz="4" w:space="0" w:color="auto"/>
              <w:left w:val="single" w:sz="4" w:space="0" w:color="auto"/>
              <w:bottom w:val="single" w:sz="4" w:space="0" w:color="auto"/>
              <w:right w:val="single" w:sz="4" w:space="0" w:color="auto"/>
            </w:tcBorders>
          </w:tcPr>
          <w:p w14:paraId="7C22159B" w14:textId="5C111F81" w:rsidR="002E330C" w:rsidRPr="002E330C" w:rsidRDefault="00636B23" w:rsidP="002E330C">
            <w:pPr>
              <w:spacing w:after="160" w:line="320" w:lineRule="atLeast"/>
            </w:pPr>
            <w:r>
              <w:t>Joe McIvor</w:t>
            </w:r>
          </w:p>
        </w:tc>
        <w:tc>
          <w:tcPr>
            <w:tcW w:w="2250" w:type="dxa"/>
            <w:tcBorders>
              <w:top w:val="single" w:sz="4" w:space="0" w:color="auto"/>
              <w:left w:val="single" w:sz="4" w:space="0" w:color="auto"/>
              <w:bottom w:val="single" w:sz="4" w:space="0" w:color="auto"/>
              <w:right w:val="single" w:sz="4" w:space="0" w:color="auto"/>
            </w:tcBorders>
          </w:tcPr>
          <w:p w14:paraId="42A3DF2F" w14:textId="382AA0CD" w:rsidR="002E330C" w:rsidRPr="002E330C" w:rsidRDefault="5B5E73A4" w:rsidP="002E330C">
            <w:pPr>
              <w:spacing w:after="160" w:line="320" w:lineRule="atLeast"/>
            </w:pPr>
            <w:r>
              <w:t xml:space="preserve">University </w:t>
            </w:r>
          </w:p>
        </w:tc>
      </w:tr>
    </w:tbl>
    <w:p w14:paraId="3181DDD3" w14:textId="77777777" w:rsidR="00871914" w:rsidRDefault="00871914" w:rsidP="0035025F">
      <w:pPr>
        <w:spacing w:line="320" w:lineRule="atLeast"/>
      </w:pPr>
    </w:p>
    <w:p w14:paraId="01B45622" w14:textId="77777777" w:rsidR="00871914" w:rsidRDefault="00871914" w:rsidP="0035025F">
      <w:pPr>
        <w:spacing w:line="320" w:lineRule="atLeast"/>
      </w:pPr>
    </w:p>
    <w:p w14:paraId="4270A2C8" w14:textId="77777777" w:rsidR="00D102E3" w:rsidRDefault="00D102E3" w:rsidP="0035025F">
      <w:pPr>
        <w:spacing w:line="320" w:lineRule="atLeast"/>
      </w:pPr>
    </w:p>
    <w:p w14:paraId="3FC91780" w14:textId="456A2B85" w:rsidR="0617D8B3" w:rsidRDefault="56B38F33" w:rsidP="460315DC">
      <w:pPr>
        <w:pStyle w:val="Heading1"/>
        <w:spacing w:line="320" w:lineRule="atLeast"/>
      </w:pPr>
      <w:bookmarkStart w:id="3" w:name="_Toc217296063"/>
      <w:r>
        <w:lastRenderedPageBreak/>
        <w:t>Performing</w:t>
      </w:r>
      <w:r w:rsidR="0617D8B3">
        <w:t xml:space="preserve"> </w:t>
      </w:r>
      <w:r w:rsidR="65769DB3">
        <w:t>Analysis</w:t>
      </w:r>
      <w:bookmarkEnd w:id="3"/>
    </w:p>
    <w:p w14:paraId="7578AE52" w14:textId="0CCA536D" w:rsidR="460315DC" w:rsidRDefault="460315DC" w:rsidP="460315DC"/>
    <w:p w14:paraId="3018CEFE" w14:textId="55EFBDC3" w:rsidR="3AE3C365" w:rsidRDefault="3AE3C365" w:rsidP="460315DC">
      <w:pPr>
        <w:pStyle w:val="Heading2"/>
      </w:pPr>
      <w:bookmarkStart w:id="4" w:name="_Toc217296064"/>
      <w:r>
        <w:t>Traffic exploration</w:t>
      </w:r>
      <w:bookmarkEnd w:id="4"/>
      <w:r>
        <w:t xml:space="preserve"> </w:t>
      </w:r>
    </w:p>
    <w:p w14:paraId="3A86E719" w14:textId="165581E7" w:rsidR="3AE3C365" w:rsidRDefault="3AE3C365" w:rsidP="460315DC">
      <w:pPr>
        <w:rPr>
          <w:i/>
          <w:iCs/>
        </w:rPr>
      </w:pPr>
      <w:r w:rsidRPr="460315DC">
        <w:rPr>
          <w:i/>
          <w:iCs/>
        </w:rPr>
        <w:t xml:space="preserve">Tools used </w:t>
      </w:r>
      <w:r w:rsidR="00926016">
        <w:rPr>
          <w:i/>
          <w:iCs/>
        </w:rPr>
        <w:t>–</w:t>
      </w:r>
      <w:r w:rsidRPr="460315DC">
        <w:rPr>
          <w:i/>
          <w:iCs/>
        </w:rPr>
        <w:t xml:space="preserve"> Wireshark</w:t>
      </w:r>
    </w:p>
    <w:p w14:paraId="399B34C2" w14:textId="252D7680" w:rsidR="00156F7F" w:rsidRDefault="00F75EE2" w:rsidP="003972CF">
      <w:pPr>
        <w:spacing w:after="236" w:line="263" w:lineRule="auto"/>
        <w:ind w:right="919"/>
        <w:jc w:val="both"/>
      </w:pPr>
      <w:r>
        <w:t xml:space="preserve">Step 1.1 </w:t>
      </w:r>
      <w:r w:rsidR="00156F7F">
        <w:t xml:space="preserve">Download the investigation materials, drag this </w:t>
      </w:r>
      <w:proofErr w:type="gramStart"/>
      <w:r w:rsidR="00156F7F">
        <w:t>in to</w:t>
      </w:r>
      <w:proofErr w:type="gramEnd"/>
      <w:r w:rsidR="00156F7F">
        <w:t xml:space="preserve"> a virtual machine like Kali Linux</w:t>
      </w:r>
      <w:r w:rsidR="006B1479">
        <w:t xml:space="preserve"> and extract the contents.</w:t>
      </w:r>
    </w:p>
    <w:p w14:paraId="37AEC946" w14:textId="176BFF4A" w:rsidR="00156F7F" w:rsidRDefault="006B1479" w:rsidP="003972CF">
      <w:pPr>
        <w:spacing w:after="236" w:line="263" w:lineRule="auto"/>
        <w:ind w:right="919"/>
        <w:jc w:val="both"/>
      </w:pPr>
      <w:r>
        <w:rPr>
          <w:noProof/>
        </w:rPr>
        <w:drawing>
          <wp:anchor distT="0" distB="0" distL="114300" distR="114300" simplePos="0" relativeHeight="251597312" behindDoc="1" locked="0" layoutInCell="1" allowOverlap="1" wp14:anchorId="58CE1C03" wp14:editId="6B1B5F32">
            <wp:simplePos x="0" y="0"/>
            <wp:positionH relativeFrom="column">
              <wp:posOffset>19050</wp:posOffset>
            </wp:positionH>
            <wp:positionV relativeFrom="paragraph">
              <wp:posOffset>6350</wp:posOffset>
            </wp:positionV>
            <wp:extent cx="5721350" cy="768350"/>
            <wp:effectExtent l="0" t="0" r="0" b="0"/>
            <wp:wrapTight wrapText="bothSides">
              <wp:wrapPolygon edited="0">
                <wp:start x="0" y="0"/>
                <wp:lineTo x="0" y="20886"/>
                <wp:lineTo x="21504" y="20886"/>
                <wp:lineTo x="21504" y="0"/>
                <wp:lineTo x="0" y="0"/>
              </wp:wrapPolygon>
            </wp:wrapTight>
            <wp:docPr id="1240256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56676" name="Picture 1" descr="A screenshot of a computer&#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b="27976"/>
                    <a:stretch>
                      <a:fillRect/>
                    </a:stretch>
                  </pic:blipFill>
                  <pic:spPr bwMode="auto">
                    <a:xfrm>
                      <a:off x="0" y="0"/>
                      <a:ext cx="5721350" cy="7683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66B547E" w14:textId="22531C2F" w:rsidR="00E3305D" w:rsidRDefault="000E7672" w:rsidP="00E3305D">
      <w:pPr>
        <w:spacing w:after="236" w:line="263" w:lineRule="auto"/>
        <w:ind w:left="2124" w:right="919" w:firstLine="708"/>
        <w:jc w:val="both"/>
      </w:pPr>
      <w:r>
        <w:t>Figure 1</w:t>
      </w:r>
      <w:r w:rsidR="006B1479">
        <w:t xml:space="preserve"> Investigation materials</w:t>
      </w:r>
    </w:p>
    <w:p w14:paraId="63913DD3" w14:textId="6245238E" w:rsidR="00E3305D" w:rsidRDefault="006B1479" w:rsidP="79E586A2">
      <w:pPr>
        <w:spacing w:after="236" w:line="263" w:lineRule="auto"/>
        <w:ind w:left="2124" w:right="919"/>
        <w:jc w:val="both"/>
      </w:pPr>
      <w:r>
        <w:rPr>
          <w:noProof/>
        </w:rPr>
        <w:drawing>
          <wp:anchor distT="0" distB="0" distL="114300" distR="114300" simplePos="0" relativeHeight="251603456" behindDoc="1" locked="0" layoutInCell="1" allowOverlap="1" wp14:anchorId="54589E26" wp14:editId="17DBCCBF">
            <wp:simplePos x="0" y="0"/>
            <wp:positionH relativeFrom="column">
              <wp:posOffset>2616835</wp:posOffset>
            </wp:positionH>
            <wp:positionV relativeFrom="paragraph">
              <wp:posOffset>123190</wp:posOffset>
            </wp:positionV>
            <wp:extent cx="1979930" cy="2038350"/>
            <wp:effectExtent l="0" t="0" r="0" b="0"/>
            <wp:wrapTight wrapText="bothSides">
              <wp:wrapPolygon edited="0">
                <wp:start x="0" y="0"/>
                <wp:lineTo x="0" y="21398"/>
                <wp:lineTo x="21406" y="21398"/>
                <wp:lineTo x="21406" y="0"/>
                <wp:lineTo x="0" y="0"/>
              </wp:wrapPolygon>
            </wp:wrapTight>
            <wp:docPr id="1590088262" name="Picture 3" descr="A blue folder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88262" name="Picture 3" descr="A blue folder with white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79930" cy="2038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28032" behindDoc="1" locked="0" layoutInCell="1" allowOverlap="1" wp14:anchorId="1F3AAF09" wp14:editId="5837176A">
            <wp:simplePos x="0" y="0"/>
            <wp:positionH relativeFrom="column">
              <wp:posOffset>857250</wp:posOffset>
            </wp:positionH>
            <wp:positionV relativeFrom="paragraph">
              <wp:posOffset>129540</wp:posOffset>
            </wp:positionV>
            <wp:extent cx="1784350" cy="2019300"/>
            <wp:effectExtent l="0" t="0" r="0" b="0"/>
            <wp:wrapTight wrapText="bothSides">
              <wp:wrapPolygon edited="0">
                <wp:start x="0" y="0"/>
                <wp:lineTo x="0" y="21396"/>
                <wp:lineTo x="21446" y="21396"/>
                <wp:lineTo x="21446" y="0"/>
                <wp:lineTo x="0" y="0"/>
              </wp:wrapPolygon>
            </wp:wrapTight>
            <wp:docPr id="1244314330" name="Picture 2" descr="A screenshot of a file downl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14330" name="Picture 2" descr="A screenshot of a file download&#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84350" cy="2019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8EBC8A" w14:textId="77777777" w:rsidR="003A2863" w:rsidRDefault="006B1479" w:rsidP="006B1479">
      <w:pPr>
        <w:spacing w:after="236" w:line="263" w:lineRule="auto"/>
        <w:ind w:right="919"/>
        <w:jc w:val="both"/>
      </w:pPr>
      <w:r>
        <w:t xml:space="preserve">                                                      </w:t>
      </w:r>
    </w:p>
    <w:p w14:paraId="7B9819FF" w14:textId="77777777" w:rsidR="003A2863" w:rsidRDefault="003A2863" w:rsidP="006B1479">
      <w:pPr>
        <w:spacing w:after="236" w:line="263" w:lineRule="auto"/>
        <w:ind w:right="919"/>
        <w:jc w:val="both"/>
      </w:pPr>
    </w:p>
    <w:p w14:paraId="0F596F23" w14:textId="77777777" w:rsidR="003A2863" w:rsidRDefault="003A2863" w:rsidP="006B1479">
      <w:pPr>
        <w:spacing w:after="236" w:line="263" w:lineRule="auto"/>
        <w:ind w:right="919"/>
        <w:jc w:val="both"/>
      </w:pPr>
    </w:p>
    <w:p w14:paraId="7F7F5CAB" w14:textId="77777777" w:rsidR="003A2863" w:rsidRDefault="003A2863" w:rsidP="006B1479">
      <w:pPr>
        <w:spacing w:after="236" w:line="263" w:lineRule="auto"/>
        <w:ind w:right="919"/>
        <w:jc w:val="both"/>
      </w:pPr>
    </w:p>
    <w:p w14:paraId="78BE6A0D" w14:textId="77777777" w:rsidR="003A2863" w:rsidRDefault="003A2863" w:rsidP="006B1479">
      <w:pPr>
        <w:spacing w:after="236" w:line="263" w:lineRule="auto"/>
        <w:ind w:right="919"/>
        <w:jc w:val="both"/>
      </w:pPr>
    </w:p>
    <w:p w14:paraId="20D7480E" w14:textId="77777777" w:rsidR="003A2863" w:rsidRDefault="003A2863" w:rsidP="006B1479">
      <w:pPr>
        <w:spacing w:after="236" w:line="263" w:lineRule="auto"/>
        <w:ind w:right="919"/>
        <w:jc w:val="both"/>
      </w:pPr>
    </w:p>
    <w:p w14:paraId="37592C43" w14:textId="3BF77F31" w:rsidR="00E3305D" w:rsidRDefault="00E3305D" w:rsidP="003A2863">
      <w:pPr>
        <w:spacing w:after="236" w:line="263" w:lineRule="auto"/>
        <w:ind w:left="2124" w:right="919" w:firstLine="708"/>
        <w:jc w:val="both"/>
      </w:pPr>
      <w:proofErr w:type="gramStart"/>
      <w:r>
        <w:t>Figure</w:t>
      </w:r>
      <w:proofErr w:type="gramEnd"/>
      <w:r>
        <w:t xml:space="preserve"> </w:t>
      </w:r>
      <w:r w:rsidR="334ACF27">
        <w:t>3 &amp; 4</w:t>
      </w:r>
      <w:r w:rsidR="006B1479">
        <w:t xml:space="preserve"> Extract the contents</w:t>
      </w:r>
    </w:p>
    <w:p w14:paraId="0C7B82D8" w14:textId="362083E6" w:rsidR="00E3305D" w:rsidRDefault="00E3305D" w:rsidP="003972CF">
      <w:pPr>
        <w:spacing w:after="236" w:line="263" w:lineRule="auto"/>
        <w:ind w:right="919"/>
        <w:jc w:val="both"/>
      </w:pPr>
    </w:p>
    <w:p w14:paraId="519FC7A9" w14:textId="5775C312" w:rsidR="460315DC" w:rsidRDefault="460315DC" w:rsidP="460315DC">
      <w:pPr>
        <w:spacing w:after="236" w:line="263" w:lineRule="auto"/>
        <w:ind w:right="919"/>
        <w:jc w:val="both"/>
      </w:pPr>
    </w:p>
    <w:p w14:paraId="467038AC" w14:textId="0A02DA15" w:rsidR="75C5AEE3" w:rsidRDefault="75C5AEE3" w:rsidP="75C5AEE3">
      <w:pPr>
        <w:spacing w:after="236" w:line="263" w:lineRule="auto"/>
        <w:ind w:right="919"/>
        <w:jc w:val="both"/>
      </w:pPr>
    </w:p>
    <w:p w14:paraId="73BBFE7C" w14:textId="2B32FCDB" w:rsidR="75C5AEE3" w:rsidRDefault="75C5AEE3" w:rsidP="75C5AEE3">
      <w:pPr>
        <w:spacing w:after="236" w:line="263" w:lineRule="auto"/>
        <w:ind w:right="919"/>
        <w:jc w:val="both"/>
      </w:pPr>
    </w:p>
    <w:p w14:paraId="09E16AD2" w14:textId="2CC608DD" w:rsidR="75C5AEE3" w:rsidRDefault="75C5AEE3" w:rsidP="75C5AEE3">
      <w:pPr>
        <w:spacing w:after="236" w:line="263" w:lineRule="auto"/>
        <w:ind w:right="919"/>
        <w:jc w:val="both"/>
      </w:pPr>
    </w:p>
    <w:p w14:paraId="45B7651C" w14:textId="2CE7EAD8" w:rsidR="79E586A2" w:rsidRDefault="79E586A2" w:rsidP="79E586A2">
      <w:pPr>
        <w:spacing w:after="236" w:line="263" w:lineRule="auto"/>
        <w:ind w:right="919"/>
        <w:jc w:val="both"/>
      </w:pPr>
    </w:p>
    <w:p w14:paraId="05253790" w14:textId="2E3FE92E" w:rsidR="79E586A2" w:rsidRDefault="0E93431C" w:rsidP="460315DC">
      <w:pPr>
        <w:spacing w:after="236" w:line="263" w:lineRule="auto"/>
        <w:ind w:right="919"/>
        <w:jc w:val="both"/>
      </w:pPr>
      <w:r>
        <w:lastRenderedPageBreak/>
        <w:t xml:space="preserve">Step1.2 Look through the materials to establish a baseline of </w:t>
      </w:r>
      <w:r w:rsidR="64F989F3">
        <w:t>evidence</w:t>
      </w:r>
      <w:r w:rsidR="58C3AC92">
        <w:t xml:space="preserve">, Open </w:t>
      </w:r>
      <w:proofErr w:type="spellStart"/>
      <w:r w:rsidR="58C3AC92">
        <w:t>scenario_</w:t>
      </w:r>
      <w:proofErr w:type="gramStart"/>
      <w:r w:rsidR="58C3AC92">
        <w:t>info.json</w:t>
      </w:r>
      <w:proofErr w:type="spellEnd"/>
      <w:proofErr w:type="gramEnd"/>
      <w:r w:rsidR="58C3AC92">
        <w:t xml:space="preserve"> to identify what devices are on the network establishing a baseline.</w:t>
      </w:r>
    </w:p>
    <w:p w14:paraId="4D8B82FC" w14:textId="69756316" w:rsidR="460315DC" w:rsidRDefault="00EB6129" w:rsidP="460315DC">
      <w:pPr>
        <w:spacing w:after="236" w:line="263" w:lineRule="auto"/>
        <w:ind w:right="919"/>
        <w:jc w:val="both"/>
      </w:pPr>
      <w:r>
        <w:rPr>
          <w:noProof/>
        </w:rPr>
        <w:drawing>
          <wp:anchor distT="0" distB="0" distL="114300" distR="114300" simplePos="0" relativeHeight="251621888" behindDoc="1" locked="0" layoutInCell="1" allowOverlap="1" wp14:anchorId="6E53D720" wp14:editId="0E7EE202">
            <wp:simplePos x="0" y="0"/>
            <wp:positionH relativeFrom="column">
              <wp:posOffset>1003300</wp:posOffset>
            </wp:positionH>
            <wp:positionV relativeFrom="paragraph">
              <wp:posOffset>68580</wp:posOffset>
            </wp:positionV>
            <wp:extent cx="2891701" cy="1421659"/>
            <wp:effectExtent l="0" t="0" r="0" b="0"/>
            <wp:wrapTight wrapText="bothSides">
              <wp:wrapPolygon edited="0">
                <wp:start x="0" y="0"/>
                <wp:lineTo x="0" y="21284"/>
                <wp:lineTo x="21432" y="21284"/>
                <wp:lineTo x="21432" y="0"/>
                <wp:lineTo x="0" y="0"/>
              </wp:wrapPolygon>
            </wp:wrapTight>
            <wp:docPr id="1843724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2891701" cy="14216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4BCCB6" w14:textId="3954134E" w:rsidR="00E3305D" w:rsidRDefault="0E93431C" w:rsidP="460315DC">
      <w:pPr>
        <w:spacing w:after="236" w:line="263" w:lineRule="auto"/>
        <w:ind w:left="2124" w:right="919" w:firstLine="708"/>
        <w:jc w:val="both"/>
      </w:pPr>
      <w:r>
        <w:t xml:space="preserve">      </w:t>
      </w:r>
    </w:p>
    <w:p w14:paraId="2E818138" w14:textId="77777777" w:rsidR="00EB6129" w:rsidRDefault="00EB6129" w:rsidP="75C5AEE3">
      <w:pPr>
        <w:spacing w:after="236" w:line="263" w:lineRule="auto"/>
        <w:ind w:left="2832" w:right="919"/>
        <w:jc w:val="both"/>
      </w:pPr>
    </w:p>
    <w:p w14:paraId="735300A3" w14:textId="77777777" w:rsidR="00EB6129" w:rsidRDefault="00EB6129" w:rsidP="75C5AEE3">
      <w:pPr>
        <w:spacing w:after="236" w:line="263" w:lineRule="auto"/>
        <w:ind w:left="2832" w:right="919"/>
        <w:jc w:val="both"/>
      </w:pPr>
    </w:p>
    <w:p w14:paraId="6A7C5BA0" w14:textId="77777777" w:rsidR="00EB6129" w:rsidRDefault="00EB6129" w:rsidP="00EB6129">
      <w:pPr>
        <w:spacing w:after="236" w:line="263" w:lineRule="auto"/>
        <w:ind w:right="919"/>
        <w:jc w:val="both"/>
      </w:pPr>
    </w:p>
    <w:p w14:paraId="25E8AC4E" w14:textId="3FD4079B" w:rsidR="001E001A" w:rsidRDefault="00EB6129" w:rsidP="00EB6129">
      <w:pPr>
        <w:spacing w:after="236" w:line="263" w:lineRule="auto"/>
        <w:ind w:left="1416" w:right="919" w:firstLine="708"/>
        <w:jc w:val="both"/>
      </w:pPr>
      <w:r>
        <w:t>F</w:t>
      </w:r>
      <w:r w:rsidR="004C7E11">
        <w:t xml:space="preserve">igure </w:t>
      </w:r>
      <w:r w:rsidR="6036F93F">
        <w:t>5</w:t>
      </w:r>
      <w:r w:rsidR="7151E448">
        <w:t xml:space="preserve"> Materials from the infection</w:t>
      </w:r>
    </w:p>
    <w:p w14:paraId="1CDB1A72" w14:textId="0DFEB233" w:rsidR="75C5AEE3" w:rsidRDefault="75C5AEE3" w:rsidP="75C5AEE3">
      <w:pPr>
        <w:spacing w:after="236" w:line="263" w:lineRule="auto"/>
        <w:ind w:left="2832" w:right="919"/>
        <w:jc w:val="both"/>
      </w:pPr>
    </w:p>
    <w:p w14:paraId="78C37EC8" w14:textId="6E654588" w:rsidR="75C5AEE3" w:rsidRDefault="00320B32" w:rsidP="75C5AEE3">
      <w:pPr>
        <w:spacing w:after="236" w:line="263" w:lineRule="auto"/>
        <w:ind w:left="2832" w:right="919"/>
        <w:jc w:val="both"/>
      </w:pPr>
      <w:r>
        <w:rPr>
          <w:noProof/>
        </w:rPr>
        <w:drawing>
          <wp:anchor distT="0" distB="0" distL="114300" distR="114300" simplePos="0" relativeHeight="251617792" behindDoc="1" locked="0" layoutInCell="1" allowOverlap="1" wp14:anchorId="7C92C41D" wp14:editId="4355601F">
            <wp:simplePos x="0" y="0"/>
            <wp:positionH relativeFrom="column">
              <wp:posOffset>908050</wp:posOffset>
            </wp:positionH>
            <wp:positionV relativeFrom="paragraph">
              <wp:posOffset>9525</wp:posOffset>
            </wp:positionV>
            <wp:extent cx="3228975" cy="1753532"/>
            <wp:effectExtent l="0" t="0" r="0" b="0"/>
            <wp:wrapTight wrapText="bothSides">
              <wp:wrapPolygon edited="0">
                <wp:start x="0" y="0"/>
                <wp:lineTo x="0" y="21509"/>
                <wp:lineTo x="21507" y="21509"/>
                <wp:lineTo x="21507" y="0"/>
                <wp:lineTo x="0" y="0"/>
              </wp:wrapPolygon>
            </wp:wrapTight>
            <wp:docPr id="1370790179"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90179" name="Picture 7" descr="A screen shot of a computer program&#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a:ext>
                      </a:extLst>
                    </a:blip>
                    <a:srcRect t="24417" b="28746"/>
                    <a:stretch>
                      <a:fillRect/>
                    </a:stretch>
                  </pic:blipFill>
                  <pic:spPr bwMode="auto">
                    <a:xfrm>
                      <a:off x="0" y="0"/>
                      <a:ext cx="3228975" cy="17535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C8DCFE" w14:textId="675D3F29" w:rsidR="75C5AEE3" w:rsidRDefault="75C5AEE3" w:rsidP="75C5AEE3">
      <w:pPr>
        <w:spacing w:after="236" w:line="263" w:lineRule="auto"/>
        <w:ind w:left="2832" w:right="919"/>
        <w:jc w:val="both"/>
      </w:pPr>
    </w:p>
    <w:p w14:paraId="5D49FCD1" w14:textId="63F5F92E" w:rsidR="00D135A8" w:rsidRDefault="79D38253" w:rsidP="003972CF">
      <w:pPr>
        <w:spacing w:after="236" w:line="263" w:lineRule="auto"/>
        <w:ind w:right="919"/>
        <w:jc w:val="both"/>
      </w:pPr>
      <w:r>
        <w:t xml:space="preserve">        </w:t>
      </w:r>
      <w:r w:rsidR="26E206DA">
        <w:t xml:space="preserve">  </w:t>
      </w:r>
    </w:p>
    <w:p w14:paraId="538F657D" w14:textId="77777777" w:rsidR="00320B32" w:rsidRDefault="00BD52D0" w:rsidP="003972CF">
      <w:pPr>
        <w:spacing w:after="236" w:line="263" w:lineRule="auto"/>
        <w:ind w:right="919"/>
        <w:jc w:val="both"/>
      </w:pPr>
      <w:r>
        <w:tab/>
      </w:r>
      <w:r>
        <w:tab/>
      </w:r>
      <w:r>
        <w:tab/>
        <w:t xml:space="preserve">  </w:t>
      </w:r>
    </w:p>
    <w:p w14:paraId="7C27DC26" w14:textId="77777777" w:rsidR="00320B32" w:rsidRDefault="00320B32" w:rsidP="003972CF">
      <w:pPr>
        <w:spacing w:after="236" w:line="263" w:lineRule="auto"/>
        <w:ind w:right="919"/>
        <w:jc w:val="both"/>
      </w:pPr>
    </w:p>
    <w:p w14:paraId="428E74D3" w14:textId="77777777" w:rsidR="00320B32" w:rsidRDefault="00320B32" w:rsidP="003972CF">
      <w:pPr>
        <w:spacing w:after="236" w:line="263" w:lineRule="auto"/>
        <w:ind w:right="919"/>
        <w:jc w:val="both"/>
      </w:pPr>
    </w:p>
    <w:p w14:paraId="6AD48AB5" w14:textId="2035947E" w:rsidR="00BD52D0" w:rsidRDefault="00BD52D0" w:rsidP="00320B32">
      <w:pPr>
        <w:spacing w:after="236" w:line="263" w:lineRule="auto"/>
        <w:ind w:left="1416" w:right="919" w:firstLine="708"/>
        <w:jc w:val="both"/>
      </w:pPr>
      <w:r>
        <w:t>Figure</w:t>
      </w:r>
      <w:r w:rsidR="00A15E8B">
        <w:t xml:space="preserve"> </w:t>
      </w:r>
      <w:r w:rsidR="33278365">
        <w:t>6</w:t>
      </w:r>
      <w:r>
        <w:t xml:space="preserve"> </w:t>
      </w:r>
      <w:r w:rsidR="0255D9F9">
        <w:t>Devices on the network</w:t>
      </w:r>
    </w:p>
    <w:p w14:paraId="2E43A433" w14:textId="77777777" w:rsidR="00BD52D0" w:rsidRDefault="00BD52D0" w:rsidP="003972CF">
      <w:pPr>
        <w:spacing w:after="236" w:line="263" w:lineRule="auto"/>
        <w:ind w:right="919"/>
        <w:jc w:val="both"/>
      </w:pPr>
    </w:p>
    <w:p w14:paraId="1AC3F995" w14:textId="77777777" w:rsidR="00BD52D0" w:rsidRDefault="00BD52D0" w:rsidP="003972CF">
      <w:pPr>
        <w:spacing w:after="236" w:line="263" w:lineRule="auto"/>
        <w:ind w:right="919"/>
        <w:jc w:val="both"/>
      </w:pPr>
    </w:p>
    <w:p w14:paraId="7BD4BED5" w14:textId="490317E5" w:rsidR="460315DC" w:rsidRDefault="460315DC" w:rsidP="460315DC">
      <w:pPr>
        <w:spacing w:after="236" w:line="263" w:lineRule="auto"/>
        <w:ind w:right="919"/>
        <w:jc w:val="both"/>
      </w:pPr>
    </w:p>
    <w:p w14:paraId="51D0ADE2" w14:textId="2966DBC5" w:rsidR="460315DC" w:rsidRDefault="460315DC" w:rsidP="460315DC">
      <w:pPr>
        <w:spacing w:after="236" w:line="263" w:lineRule="auto"/>
        <w:ind w:right="919"/>
        <w:jc w:val="both"/>
      </w:pPr>
    </w:p>
    <w:p w14:paraId="13C77290" w14:textId="70BD8870" w:rsidR="460315DC" w:rsidRDefault="460315DC" w:rsidP="460315DC">
      <w:pPr>
        <w:spacing w:after="236" w:line="263" w:lineRule="auto"/>
        <w:ind w:right="919"/>
        <w:jc w:val="both"/>
      </w:pPr>
    </w:p>
    <w:p w14:paraId="77212DC5" w14:textId="3A5FC85A" w:rsidR="75C5AEE3" w:rsidRDefault="75C5AEE3" w:rsidP="75C5AEE3">
      <w:pPr>
        <w:spacing w:after="236" w:line="263" w:lineRule="auto"/>
        <w:ind w:right="919"/>
        <w:jc w:val="both"/>
      </w:pPr>
    </w:p>
    <w:p w14:paraId="4997D7C5" w14:textId="7285E870" w:rsidR="75C5AEE3" w:rsidRDefault="75C5AEE3" w:rsidP="75C5AEE3">
      <w:pPr>
        <w:spacing w:after="236" w:line="263" w:lineRule="auto"/>
        <w:ind w:right="919"/>
        <w:jc w:val="both"/>
      </w:pPr>
    </w:p>
    <w:p w14:paraId="794E57E3" w14:textId="7BD46E50" w:rsidR="75C5AEE3" w:rsidRDefault="75C5AEE3" w:rsidP="75C5AEE3">
      <w:pPr>
        <w:spacing w:after="236" w:line="263" w:lineRule="auto"/>
        <w:ind w:right="919"/>
        <w:jc w:val="both"/>
      </w:pPr>
    </w:p>
    <w:p w14:paraId="2E6350C9" w14:textId="580F7370" w:rsidR="75C5AEE3" w:rsidRDefault="75C5AEE3" w:rsidP="75C5AEE3">
      <w:pPr>
        <w:spacing w:after="236" w:line="263" w:lineRule="auto"/>
        <w:ind w:right="919"/>
        <w:jc w:val="both"/>
      </w:pPr>
    </w:p>
    <w:p w14:paraId="411D7B08" w14:textId="22B1D7ED" w:rsidR="460315DC" w:rsidRDefault="460315DC" w:rsidP="460315DC">
      <w:pPr>
        <w:spacing w:after="236" w:line="263" w:lineRule="auto"/>
        <w:ind w:right="919"/>
        <w:jc w:val="both"/>
      </w:pPr>
    </w:p>
    <w:p w14:paraId="42FD2995" w14:textId="5EC266A5" w:rsidR="00F8535D" w:rsidRDefault="004C2086" w:rsidP="003972CF">
      <w:pPr>
        <w:spacing w:after="236" w:line="263" w:lineRule="auto"/>
        <w:ind w:right="919"/>
        <w:jc w:val="both"/>
      </w:pPr>
      <w:r>
        <w:t>Step1.4</w:t>
      </w:r>
      <w:r w:rsidR="001E001A">
        <w:t xml:space="preserve"> Open </w:t>
      </w:r>
      <w:proofErr w:type="gramStart"/>
      <w:r w:rsidR="001E001A">
        <w:t xml:space="preserve">the </w:t>
      </w:r>
      <w:r w:rsidR="58C44F1C">
        <w:t>.</w:t>
      </w:r>
      <w:proofErr w:type="spellStart"/>
      <w:r w:rsidR="001E001A">
        <w:t>pcap</w:t>
      </w:r>
      <w:proofErr w:type="spellEnd"/>
      <w:proofErr w:type="gramEnd"/>
      <w:r w:rsidR="001E001A">
        <w:t xml:space="preserve"> in </w:t>
      </w:r>
      <w:r w:rsidR="2C622FC4">
        <w:t>W</w:t>
      </w:r>
      <w:r w:rsidR="001E001A">
        <w:t xml:space="preserve">ireshark and </w:t>
      </w:r>
      <w:r>
        <w:t xml:space="preserve">Click on the </w:t>
      </w:r>
      <w:r w:rsidR="003B55AD">
        <w:t>“</w:t>
      </w:r>
      <w:r>
        <w:t>statistics</w:t>
      </w:r>
      <w:r w:rsidR="003B55AD">
        <w:t>” then “conversations” to view the conversations that took place on the network.</w:t>
      </w:r>
    </w:p>
    <w:p w14:paraId="7CFDFEA5" w14:textId="6AF2C72F" w:rsidR="00967C69" w:rsidRDefault="00320B32" w:rsidP="003972CF">
      <w:pPr>
        <w:spacing w:after="236" w:line="263" w:lineRule="auto"/>
        <w:ind w:right="919"/>
        <w:jc w:val="both"/>
      </w:pPr>
      <w:r>
        <w:rPr>
          <w:noProof/>
        </w:rPr>
        <w:drawing>
          <wp:anchor distT="0" distB="0" distL="114300" distR="114300" simplePos="0" relativeHeight="251663872" behindDoc="1" locked="0" layoutInCell="1" allowOverlap="1" wp14:anchorId="12D16C1A" wp14:editId="28DEFEA1">
            <wp:simplePos x="0" y="0"/>
            <wp:positionH relativeFrom="column">
              <wp:posOffset>768350</wp:posOffset>
            </wp:positionH>
            <wp:positionV relativeFrom="paragraph">
              <wp:posOffset>238125</wp:posOffset>
            </wp:positionV>
            <wp:extent cx="3752850" cy="1295400"/>
            <wp:effectExtent l="0" t="0" r="0" b="0"/>
            <wp:wrapTight wrapText="bothSides">
              <wp:wrapPolygon edited="0">
                <wp:start x="0" y="0"/>
                <wp:lineTo x="0" y="21282"/>
                <wp:lineTo x="21490" y="21282"/>
                <wp:lineTo x="21490" y="0"/>
                <wp:lineTo x="0" y="0"/>
              </wp:wrapPolygon>
            </wp:wrapTight>
            <wp:docPr id="1801646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46161" name="Picture 1801646161"/>
                    <pic:cNvPicPr/>
                  </pic:nvPicPr>
                  <pic:blipFill>
                    <a:blip r:embed="rId17">
                      <a:extLst>
                        <a:ext uri="{28A0092B-C50C-407E-A947-70E740481C1C}">
                          <a14:useLocalDpi xmlns:a14="http://schemas.microsoft.com/office/drawing/2010/main" val="0"/>
                        </a:ext>
                      </a:extLst>
                    </a:blip>
                    <a:stretch>
                      <a:fillRect/>
                    </a:stretch>
                  </pic:blipFill>
                  <pic:spPr>
                    <a:xfrm>
                      <a:off x="0" y="0"/>
                      <a:ext cx="3752850" cy="1295400"/>
                    </a:xfrm>
                    <a:prstGeom prst="rect">
                      <a:avLst/>
                    </a:prstGeom>
                  </pic:spPr>
                </pic:pic>
              </a:graphicData>
            </a:graphic>
          </wp:anchor>
        </w:drawing>
      </w:r>
    </w:p>
    <w:p w14:paraId="6F7F80FF" w14:textId="04C093CD" w:rsidR="1B72A076" w:rsidRDefault="1B72A076" w:rsidP="79E586A2">
      <w:pPr>
        <w:spacing w:after="236" w:line="263" w:lineRule="auto"/>
        <w:ind w:right="919"/>
        <w:jc w:val="both"/>
      </w:pPr>
    </w:p>
    <w:p w14:paraId="3AC46C15" w14:textId="565445C1" w:rsidR="00967C69" w:rsidRDefault="1DA2242E" w:rsidP="00320B32">
      <w:pPr>
        <w:spacing w:after="236" w:line="263" w:lineRule="auto"/>
        <w:ind w:left="2124" w:right="919" w:firstLine="708"/>
        <w:jc w:val="both"/>
      </w:pPr>
      <w:r>
        <w:t xml:space="preserve">Figure 7 Conversation filter </w:t>
      </w:r>
    </w:p>
    <w:p w14:paraId="159FF8F1" w14:textId="21AEDEBF" w:rsidR="460315DC" w:rsidRDefault="460315DC" w:rsidP="460315DC">
      <w:pPr>
        <w:spacing w:after="236" w:line="263" w:lineRule="auto"/>
        <w:ind w:right="919"/>
        <w:jc w:val="both"/>
      </w:pPr>
    </w:p>
    <w:p w14:paraId="089990D4" w14:textId="572C34E6" w:rsidR="460315DC" w:rsidRDefault="460315DC" w:rsidP="460315DC">
      <w:pPr>
        <w:spacing w:after="236" w:line="263" w:lineRule="auto"/>
        <w:ind w:right="919"/>
        <w:jc w:val="both"/>
      </w:pPr>
    </w:p>
    <w:p w14:paraId="668C4891" w14:textId="60A9084E" w:rsidR="00F41AD5" w:rsidRDefault="66D1148A" w:rsidP="003972CF">
      <w:pPr>
        <w:spacing w:after="236" w:line="263" w:lineRule="auto"/>
        <w:ind w:right="919"/>
        <w:jc w:val="both"/>
      </w:pPr>
      <w:r>
        <w:rPr>
          <w:noProof/>
        </w:rPr>
        <w:drawing>
          <wp:inline distT="0" distB="0" distL="0" distR="0" wp14:anchorId="05E9C1F6" wp14:editId="7B14916B">
            <wp:extent cx="5943600" cy="1371600"/>
            <wp:effectExtent l="0" t="0" r="0" b="0"/>
            <wp:docPr id="273250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50625" name="Picture 273250625"/>
                    <pic:cNvPicPr/>
                  </pic:nvPicPr>
                  <pic:blipFill>
                    <a:blip r:embed="rId18">
                      <a:extLst>
                        <a:ext uri="{28A0092B-C50C-407E-A947-70E740481C1C}">
                          <a14:useLocalDpi xmlns:a14="http://schemas.microsoft.com/office/drawing/2010/main"/>
                        </a:ext>
                      </a:extLst>
                    </a:blip>
                    <a:stretch>
                      <a:fillRect/>
                    </a:stretch>
                  </pic:blipFill>
                  <pic:spPr>
                    <a:xfrm>
                      <a:off x="0" y="0"/>
                      <a:ext cx="5943600" cy="1371600"/>
                    </a:xfrm>
                    <a:prstGeom prst="rect">
                      <a:avLst/>
                    </a:prstGeom>
                  </pic:spPr>
                </pic:pic>
              </a:graphicData>
            </a:graphic>
          </wp:inline>
        </w:drawing>
      </w:r>
      <w:r>
        <w:tab/>
      </w:r>
      <w:r>
        <w:tab/>
      </w:r>
      <w:r>
        <w:tab/>
      </w:r>
      <w:r w:rsidR="15363D53">
        <w:t>Figure 8 145 IPv4 connections on the network</w:t>
      </w:r>
    </w:p>
    <w:p w14:paraId="14C3B052" w14:textId="77777777" w:rsidR="00F41AD5" w:rsidRDefault="00F41AD5" w:rsidP="003972CF">
      <w:pPr>
        <w:spacing w:after="236" w:line="263" w:lineRule="auto"/>
        <w:ind w:right="919"/>
        <w:jc w:val="both"/>
      </w:pPr>
    </w:p>
    <w:p w14:paraId="751C23C9" w14:textId="706FED6F" w:rsidR="00967C69" w:rsidRDefault="00967C69" w:rsidP="003972CF">
      <w:pPr>
        <w:spacing w:after="236" w:line="263" w:lineRule="auto"/>
        <w:ind w:right="919"/>
        <w:jc w:val="both"/>
      </w:pPr>
      <w:r>
        <w:t>Step1.5 Filter that .</w:t>
      </w:r>
      <w:proofErr w:type="spellStart"/>
      <w:r>
        <w:t>pcap</w:t>
      </w:r>
      <w:proofErr w:type="spellEnd"/>
      <w:r>
        <w:t xml:space="preserve"> file to only view the DNS queries, take </w:t>
      </w:r>
      <w:proofErr w:type="spellStart"/>
      <w:r>
        <w:t>not</w:t>
      </w:r>
      <w:proofErr w:type="spellEnd"/>
      <w:r>
        <w:t xml:space="preserve"> of any suspicious queries.</w:t>
      </w:r>
    </w:p>
    <w:p w14:paraId="62EF671B" w14:textId="10F4B4DC" w:rsidR="00967C69" w:rsidRDefault="008B1DEF" w:rsidP="003972CF">
      <w:pPr>
        <w:spacing w:after="236" w:line="263" w:lineRule="auto"/>
        <w:ind w:right="919"/>
        <w:jc w:val="both"/>
      </w:pPr>
      <w:r>
        <w:rPr>
          <w:noProof/>
        </w:rPr>
        <w:drawing>
          <wp:anchor distT="0" distB="0" distL="114300" distR="114300" simplePos="0" relativeHeight="251647488" behindDoc="1" locked="0" layoutInCell="1" allowOverlap="1" wp14:anchorId="1E8B7B07" wp14:editId="4420C533">
            <wp:simplePos x="0" y="0"/>
            <wp:positionH relativeFrom="column">
              <wp:posOffset>609600</wp:posOffset>
            </wp:positionH>
            <wp:positionV relativeFrom="paragraph">
              <wp:posOffset>7620</wp:posOffset>
            </wp:positionV>
            <wp:extent cx="4324350" cy="1929130"/>
            <wp:effectExtent l="0" t="0" r="0" b="0"/>
            <wp:wrapTight wrapText="bothSides">
              <wp:wrapPolygon edited="0">
                <wp:start x="0" y="0"/>
                <wp:lineTo x="0" y="21330"/>
                <wp:lineTo x="21505" y="21330"/>
                <wp:lineTo x="21505" y="0"/>
                <wp:lineTo x="0" y="0"/>
              </wp:wrapPolygon>
            </wp:wrapTight>
            <wp:docPr id="153933146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31461" name="Picture 5"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4350" cy="1929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A05C46" w14:textId="7ED03A40" w:rsidR="000541DE" w:rsidRDefault="43AF8690" w:rsidP="460315DC">
      <w:pPr>
        <w:spacing w:after="236" w:line="263" w:lineRule="auto"/>
        <w:ind w:left="2124" w:right="919" w:firstLine="708"/>
        <w:jc w:val="both"/>
      </w:pPr>
      <w:r>
        <w:t>Figure</w:t>
      </w:r>
      <w:r w:rsidR="00320B32">
        <w:t xml:space="preserve"> </w:t>
      </w:r>
      <w:r>
        <w:t xml:space="preserve">9 DNS query to </w:t>
      </w:r>
      <w:proofErr w:type="spellStart"/>
      <w:r>
        <w:t>Virustotal</w:t>
      </w:r>
      <w:proofErr w:type="spellEnd"/>
      <w:r w:rsidR="000541DE">
        <w:tab/>
      </w:r>
      <w:r w:rsidR="000541DE">
        <w:tab/>
      </w:r>
      <w:r w:rsidR="000541DE">
        <w:tab/>
      </w:r>
      <w:r w:rsidR="000541DE">
        <w:tab/>
      </w:r>
    </w:p>
    <w:p w14:paraId="64C4DFB9" w14:textId="77777777" w:rsidR="00320B32" w:rsidRDefault="00320B32" w:rsidP="00320B32">
      <w:pPr>
        <w:spacing w:after="236" w:line="263" w:lineRule="auto"/>
        <w:ind w:right="919"/>
        <w:jc w:val="both"/>
      </w:pPr>
      <w:r>
        <w:rPr>
          <w:noProof/>
        </w:rPr>
        <w:lastRenderedPageBreak/>
        <w:drawing>
          <wp:anchor distT="0" distB="0" distL="114300" distR="114300" simplePos="0" relativeHeight="251625984" behindDoc="1" locked="0" layoutInCell="1" allowOverlap="1" wp14:anchorId="058257DA" wp14:editId="0C634ABE">
            <wp:simplePos x="0" y="0"/>
            <wp:positionH relativeFrom="column">
              <wp:posOffset>476250</wp:posOffset>
            </wp:positionH>
            <wp:positionV relativeFrom="paragraph">
              <wp:posOffset>133350</wp:posOffset>
            </wp:positionV>
            <wp:extent cx="4667250" cy="1216025"/>
            <wp:effectExtent l="0" t="0" r="0" b="0"/>
            <wp:wrapTight wrapText="bothSides">
              <wp:wrapPolygon edited="0">
                <wp:start x="0" y="0"/>
                <wp:lineTo x="0" y="21318"/>
                <wp:lineTo x="21512" y="21318"/>
                <wp:lineTo x="21512" y="0"/>
                <wp:lineTo x="0" y="0"/>
              </wp:wrapPolygon>
            </wp:wrapTight>
            <wp:docPr id="1679813156" name="Picture 6"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13156" name="Picture 6" descr="A computer screen shot of a computer screen&#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67250" cy="1216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0055">
        <w:tab/>
      </w:r>
      <w:r w:rsidR="00E10055">
        <w:tab/>
      </w:r>
      <w:r w:rsidR="00E10055">
        <w:tab/>
      </w:r>
      <w:r w:rsidR="00E10055">
        <w:tab/>
      </w:r>
      <w:r>
        <w:t xml:space="preserve">Figure 10 DNS query to Santander </w:t>
      </w:r>
    </w:p>
    <w:p w14:paraId="3D675EF8" w14:textId="6FC7B032" w:rsidR="008B1DEF" w:rsidRDefault="008B1DEF" w:rsidP="003972CF">
      <w:pPr>
        <w:spacing w:after="236" w:line="263" w:lineRule="auto"/>
        <w:ind w:right="919"/>
        <w:jc w:val="both"/>
      </w:pPr>
    </w:p>
    <w:p w14:paraId="0F9EFB8B" w14:textId="0251F39C" w:rsidR="008B1DEF" w:rsidRDefault="008B1DEF" w:rsidP="003972CF">
      <w:pPr>
        <w:spacing w:after="236" w:line="263" w:lineRule="auto"/>
        <w:ind w:right="919"/>
        <w:jc w:val="both"/>
      </w:pPr>
    </w:p>
    <w:p w14:paraId="5C3835D7" w14:textId="25B36182" w:rsidR="008B1DEF" w:rsidRDefault="008B1DEF" w:rsidP="003972CF">
      <w:pPr>
        <w:spacing w:after="236" w:line="263" w:lineRule="auto"/>
        <w:ind w:right="919"/>
        <w:jc w:val="both"/>
      </w:pPr>
    </w:p>
    <w:p w14:paraId="47CB22D6" w14:textId="0DB3C6C2" w:rsidR="00967C69" w:rsidRDefault="00F41AD5" w:rsidP="00F41AD5">
      <w:pPr>
        <w:spacing w:after="236" w:line="263" w:lineRule="auto"/>
        <w:ind w:right="919"/>
        <w:jc w:val="both"/>
      </w:pPr>
      <w:r>
        <w:t xml:space="preserve">                                                         </w:t>
      </w:r>
    </w:p>
    <w:p w14:paraId="5BB2AF38" w14:textId="0E59BCC4" w:rsidR="460315DC" w:rsidRDefault="460315DC" w:rsidP="460315DC">
      <w:pPr>
        <w:spacing w:after="236" w:line="263" w:lineRule="auto"/>
        <w:ind w:right="919"/>
        <w:jc w:val="both"/>
      </w:pPr>
    </w:p>
    <w:p w14:paraId="40034A3B" w14:textId="3B8C2CCB" w:rsidR="00F41AD5" w:rsidRDefault="00F41AD5" w:rsidP="460315DC">
      <w:pPr>
        <w:spacing w:after="236" w:line="263" w:lineRule="auto"/>
        <w:ind w:right="919"/>
        <w:jc w:val="both"/>
      </w:pPr>
      <w:r>
        <w:t>Results-</w:t>
      </w:r>
      <w:r w:rsidR="00AC28D0">
        <w:t>Overall Wireshark was an excellent option for analysis, t</w:t>
      </w:r>
      <w:r w:rsidR="00E72CD0">
        <w:t xml:space="preserve">he above </w:t>
      </w:r>
      <w:r w:rsidR="0DC3A0B0">
        <w:t>F</w:t>
      </w:r>
      <w:r w:rsidR="00E72CD0">
        <w:t>igure</w:t>
      </w:r>
      <w:r w:rsidR="7C51574E">
        <w:t>9</w:t>
      </w:r>
      <w:r w:rsidR="00E72CD0">
        <w:t xml:space="preserve"> </w:t>
      </w:r>
      <w:r w:rsidR="001D4E4C">
        <w:t>s</w:t>
      </w:r>
      <w:r w:rsidR="00E72CD0">
        <w:t xml:space="preserve">hows a screenshot of a suspicious DNS query to an application called </w:t>
      </w:r>
      <w:proofErr w:type="spellStart"/>
      <w:r w:rsidR="000F5828">
        <w:t>V</w:t>
      </w:r>
      <w:r w:rsidR="00E72CD0">
        <w:t>irustotal</w:t>
      </w:r>
      <w:proofErr w:type="spellEnd"/>
      <w:r w:rsidR="00E72CD0">
        <w:t>.</w:t>
      </w:r>
      <w:r w:rsidR="426D8F43">
        <w:t xml:space="preserve"> </w:t>
      </w:r>
      <w:proofErr w:type="spellStart"/>
      <w:r w:rsidR="00E72CD0">
        <w:t>Virustotal</w:t>
      </w:r>
      <w:proofErr w:type="spellEnd"/>
      <w:r w:rsidR="00E72CD0">
        <w:t xml:space="preserve"> </w:t>
      </w:r>
      <w:r w:rsidR="000F5828">
        <w:t>i</w:t>
      </w:r>
      <w:r w:rsidR="00E72CD0">
        <w:t xml:space="preserve">s an application that can </w:t>
      </w:r>
      <w:r w:rsidR="000F5828">
        <w:t xml:space="preserve">identify and determine the severity of different types of </w:t>
      </w:r>
      <w:r w:rsidR="009014C4">
        <w:t>malwares</w:t>
      </w:r>
      <w:r w:rsidR="000F5828">
        <w:t>.</w:t>
      </w:r>
      <w:r w:rsidR="009014C4">
        <w:t xml:space="preserve"> </w:t>
      </w:r>
      <w:r w:rsidR="000F5828">
        <w:t xml:space="preserve">It can bring up details regarding the name of the harmful software and </w:t>
      </w:r>
      <w:r w:rsidR="00B769AD">
        <w:t xml:space="preserve">what </w:t>
      </w:r>
      <w:r w:rsidR="75419DD3">
        <w:t>its</w:t>
      </w:r>
      <w:r w:rsidR="00B769AD">
        <w:t xml:space="preserve"> </w:t>
      </w:r>
      <w:r w:rsidR="009014C4">
        <w:t>intention</w:t>
      </w:r>
      <w:r w:rsidR="00B769AD">
        <w:t xml:space="preserve"> is.</w:t>
      </w:r>
      <w:r w:rsidR="48ED51C9">
        <w:t xml:space="preserve"> </w:t>
      </w:r>
      <w:r w:rsidR="00B769AD">
        <w:t>Figure1</w:t>
      </w:r>
      <w:r w:rsidR="4C7F84D0">
        <w:t>0</w:t>
      </w:r>
      <w:r w:rsidR="283B8B31">
        <w:t xml:space="preserve"> </w:t>
      </w:r>
      <w:r w:rsidR="6BA096D7">
        <w:t>s</w:t>
      </w:r>
      <w:r w:rsidR="00B769AD">
        <w:t xml:space="preserve">hows DNS </w:t>
      </w:r>
      <w:proofErr w:type="gramStart"/>
      <w:r w:rsidR="00B769AD">
        <w:t>query</w:t>
      </w:r>
      <w:r w:rsidR="00C11195">
        <w:t>’s</w:t>
      </w:r>
      <w:proofErr w:type="gramEnd"/>
      <w:r w:rsidR="00C11195">
        <w:t xml:space="preserve"> </w:t>
      </w:r>
      <w:r w:rsidR="00A63B77">
        <w:t xml:space="preserve">to multiple popular applications including the </w:t>
      </w:r>
      <w:r w:rsidR="002220E9">
        <w:t>financial</w:t>
      </w:r>
      <w:r w:rsidR="00A63B77">
        <w:t xml:space="preserve"> sector with</w:t>
      </w:r>
      <w:r w:rsidR="00B769AD">
        <w:t xml:space="preserve"> the</w:t>
      </w:r>
      <w:r w:rsidR="00A63B77">
        <w:t xml:space="preserve"> query to</w:t>
      </w:r>
      <w:r w:rsidR="00B769AD">
        <w:t xml:space="preserve"> Santander</w:t>
      </w:r>
      <w:r w:rsidR="00A63B77">
        <w:t>.</w:t>
      </w:r>
      <w:r w:rsidR="017B30C3">
        <w:t xml:space="preserve"> </w:t>
      </w:r>
      <w:r w:rsidR="00A63B77">
        <w:t xml:space="preserve">This </w:t>
      </w:r>
      <w:r w:rsidR="002220E9">
        <w:t xml:space="preserve">highlights suspicious </w:t>
      </w:r>
      <w:proofErr w:type="gramStart"/>
      <w:r w:rsidR="2296BEF9">
        <w:t>query's</w:t>
      </w:r>
      <w:proofErr w:type="gramEnd"/>
      <w:r w:rsidR="002220E9">
        <w:t xml:space="preserve"> as from the .</w:t>
      </w:r>
      <w:proofErr w:type="spellStart"/>
      <w:r w:rsidR="002220E9">
        <w:t>pcap</w:t>
      </w:r>
      <w:proofErr w:type="spellEnd"/>
      <w:r w:rsidR="002220E9">
        <w:t xml:space="preserve"> file we can see that </w:t>
      </w:r>
      <w:r w:rsidR="00FA40C3">
        <w:t>PC-491</w:t>
      </w:r>
      <w:r w:rsidR="00A842B9">
        <w:t>(192.168.4.11)</w:t>
      </w:r>
      <w:r w:rsidR="00FA40C3">
        <w:t xml:space="preserve"> </w:t>
      </w:r>
      <w:r w:rsidR="0024778B">
        <w:t xml:space="preserve">is trying to access </w:t>
      </w:r>
      <w:r w:rsidR="004D5302">
        <w:t>websites possibly hinting to a carrier</w:t>
      </w:r>
      <w:r w:rsidR="76AD9B53">
        <w:t xml:space="preserve"> of malicious intent.</w:t>
      </w:r>
      <w:r w:rsidR="60D0EA56">
        <w:t xml:space="preserve"> </w:t>
      </w:r>
      <w:r w:rsidR="76AD9B53">
        <w:t xml:space="preserve">This can also be said </w:t>
      </w:r>
      <w:proofErr w:type="gramStart"/>
      <w:r w:rsidR="76AD9B53">
        <w:t xml:space="preserve">for </w:t>
      </w:r>
      <w:r w:rsidR="004D5302">
        <w:t xml:space="preserve"> LAPTOP</w:t>
      </w:r>
      <w:proofErr w:type="gramEnd"/>
      <w:r w:rsidR="004D5302">
        <w:t>-142(192.168.4.12)</w:t>
      </w:r>
      <w:r w:rsidR="22956DC0">
        <w:t>.</w:t>
      </w:r>
    </w:p>
    <w:p w14:paraId="69E6BF46" w14:textId="14FBC0E9" w:rsidR="00B6720A" w:rsidRDefault="00B6720A" w:rsidP="75C5AEE3">
      <w:pPr>
        <w:spacing w:after="236" w:line="263" w:lineRule="auto"/>
        <w:ind w:right="919"/>
        <w:jc w:val="both"/>
      </w:pPr>
    </w:p>
    <w:p w14:paraId="0AF5EA0A" w14:textId="562C239B" w:rsidR="00033A09" w:rsidRDefault="291FCED3" w:rsidP="460315DC">
      <w:pPr>
        <w:pStyle w:val="Heading2"/>
      </w:pPr>
      <w:bookmarkStart w:id="5" w:name="_Toc217296065"/>
      <w:r>
        <w:t>Memory forensics</w:t>
      </w:r>
      <w:bookmarkEnd w:id="5"/>
      <w:r>
        <w:t xml:space="preserve"> </w:t>
      </w:r>
    </w:p>
    <w:p w14:paraId="6799881A" w14:textId="62726ACE" w:rsidR="00B6720A" w:rsidRDefault="291FCED3" w:rsidP="75C5AEE3">
      <w:pPr>
        <w:spacing w:after="236" w:line="263" w:lineRule="auto"/>
        <w:ind w:right="919"/>
        <w:jc w:val="both"/>
        <w:rPr>
          <w:i/>
          <w:iCs/>
        </w:rPr>
      </w:pPr>
      <w:r w:rsidRPr="75C5AEE3">
        <w:rPr>
          <w:i/>
          <w:iCs/>
        </w:rPr>
        <w:t xml:space="preserve">Tools used - </w:t>
      </w:r>
      <w:proofErr w:type="spellStart"/>
      <w:r w:rsidRPr="75C5AEE3">
        <w:rPr>
          <w:i/>
          <w:iCs/>
        </w:rPr>
        <w:t>MemProcFS</w:t>
      </w:r>
      <w:proofErr w:type="spellEnd"/>
      <w:r w:rsidRPr="75C5AEE3">
        <w:rPr>
          <w:i/>
          <w:iCs/>
        </w:rPr>
        <w:t xml:space="preserve"> &amp; Volaitility3 </w:t>
      </w:r>
    </w:p>
    <w:p w14:paraId="3C7F2CF8" w14:textId="12CEA28E" w:rsidR="460315DC" w:rsidRDefault="460315DC" w:rsidP="75C5AEE3">
      <w:pPr>
        <w:spacing w:after="236" w:line="263" w:lineRule="auto"/>
        <w:ind w:right="919"/>
        <w:jc w:val="both"/>
        <w:rPr>
          <w:i/>
          <w:iCs/>
        </w:rPr>
      </w:pPr>
    </w:p>
    <w:p w14:paraId="66721320" w14:textId="1E5756DE" w:rsidR="460315DC" w:rsidRDefault="386CAC12" w:rsidP="75C5AEE3">
      <w:pPr>
        <w:spacing w:after="236" w:line="263" w:lineRule="auto"/>
        <w:ind w:right="919"/>
        <w:jc w:val="both"/>
        <w:rPr>
          <w:b/>
          <w:bCs/>
          <w:i/>
          <w:iCs/>
        </w:rPr>
      </w:pPr>
      <w:r w:rsidRPr="75C5AEE3">
        <w:rPr>
          <w:b/>
          <w:bCs/>
          <w:i/>
          <w:iCs/>
        </w:rPr>
        <w:t xml:space="preserve">Preparing </w:t>
      </w:r>
      <w:r w:rsidR="3C58BF98" w:rsidRPr="75C5AEE3">
        <w:rPr>
          <w:b/>
          <w:bCs/>
          <w:i/>
          <w:iCs/>
        </w:rPr>
        <w:t>memory forensics</w:t>
      </w:r>
    </w:p>
    <w:p w14:paraId="176198CE" w14:textId="492E51CD" w:rsidR="460315DC" w:rsidRDefault="386CAC12" w:rsidP="75C5AEE3">
      <w:pPr>
        <w:spacing w:after="236" w:line="263" w:lineRule="auto"/>
        <w:ind w:right="919"/>
        <w:jc w:val="both"/>
        <w:rPr>
          <w:i/>
          <w:iCs/>
        </w:rPr>
      </w:pPr>
      <w:r w:rsidRPr="75C5AEE3">
        <w:rPr>
          <w:i/>
          <w:iCs/>
        </w:rPr>
        <w:t xml:space="preserve">Downloading the materials </w:t>
      </w:r>
    </w:p>
    <w:p w14:paraId="218213B9" w14:textId="319DBC73" w:rsidR="460315DC" w:rsidRDefault="386CAC12" w:rsidP="75C5AEE3">
      <w:pPr>
        <w:spacing w:after="236" w:line="263" w:lineRule="auto"/>
        <w:ind w:right="919"/>
        <w:jc w:val="both"/>
      </w:pPr>
      <w:r>
        <w:rPr>
          <w:noProof/>
        </w:rPr>
        <w:drawing>
          <wp:inline distT="0" distB="0" distL="0" distR="0" wp14:anchorId="178A5FE1" wp14:editId="6F2FC44F">
            <wp:extent cx="5819775" cy="428625"/>
            <wp:effectExtent l="0" t="0" r="0" b="0"/>
            <wp:docPr id="20733610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61005" name="Picture 2073361005"/>
                    <pic:cNvPicPr/>
                  </pic:nvPicPr>
                  <pic:blipFill>
                    <a:blip r:embed="rId21">
                      <a:extLst>
                        <a:ext uri="{28A0092B-C50C-407E-A947-70E740481C1C}">
                          <a14:useLocalDpi xmlns:a14="http://schemas.microsoft.com/office/drawing/2010/main"/>
                        </a:ext>
                      </a:extLst>
                    </a:blip>
                    <a:stretch>
                      <a:fillRect/>
                    </a:stretch>
                  </pic:blipFill>
                  <pic:spPr>
                    <a:xfrm>
                      <a:off x="0" y="0"/>
                      <a:ext cx="5819775" cy="428625"/>
                    </a:xfrm>
                    <a:prstGeom prst="rect">
                      <a:avLst/>
                    </a:prstGeom>
                  </pic:spPr>
                </pic:pic>
              </a:graphicData>
            </a:graphic>
          </wp:inline>
        </w:drawing>
      </w:r>
    </w:p>
    <w:p w14:paraId="5F285F8A" w14:textId="51621AFD" w:rsidR="1B0EAC32" w:rsidRDefault="1B0EAC32" w:rsidP="75C5AEE3">
      <w:pPr>
        <w:spacing w:after="236" w:line="263" w:lineRule="auto"/>
        <w:ind w:right="919"/>
        <w:jc w:val="both"/>
        <w:rPr>
          <w:i/>
          <w:iCs/>
        </w:rPr>
      </w:pPr>
      <w:r w:rsidRPr="75C5AEE3">
        <w:rPr>
          <w:i/>
          <w:iCs/>
        </w:rPr>
        <w:t xml:space="preserve">Dragging them </w:t>
      </w:r>
      <w:proofErr w:type="gramStart"/>
      <w:r w:rsidRPr="75C5AEE3">
        <w:rPr>
          <w:i/>
          <w:iCs/>
        </w:rPr>
        <w:t>in to</w:t>
      </w:r>
      <w:proofErr w:type="gramEnd"/>
      <w:r w:rsidRPr="75C5AEE3">
        <w:rPr>
          <w:i/>
          <w:iCs/>
        </w:rPr>
        <w:t xml:space="preserve"> the VM</w:t>
      </w:r>
    </w:p>
    <w:p w14:paraId="3EDAC631" w14:textId="70CD29EA" w:rsidR="19514F41" w:rsidRDefault="19514F41" w:rsidP="75C5AEE3">
      <w:pPr>
        <w:spacing w:after="236" w:line="263" w:lineRule="auto"/>
        <w:ind w:right="919"/>
        <w:jc w:val="both"/>
      </w:pPr>
      <w:r>
        <w:rPr>
          <w:noProof/>
        </w:rPr>
        <w:lastRenderedPageBreak/>
        <w:drawing>
          <wp:anchor distT="0" distB="0" distL="114300" distR="114300" simplePos="0" relativeHeight="251717120" behindDoc="1" locked="0" layoutInCell="1" allowOverlap="1" wp14:anchorId="2ECAC9B8" wp14:editId="329C0E64">
            <wp:simplePos x="0" y="0"/>
            <wp:positionH relativeFrom="column">
              <wp:posOffset>1320800</wp:posOffset>
            </wp:positionH>
            <wp:positionV relativeFrom="paragraph">
              <wp:posOffset>-241300</wp:posOffset>
            </wp:positionV>
            <wp:extent cx="3048796" cy="1401463"/>
            <wp:effectExtent l="0" t="0" r="0" b="0"/>
            <wp:wrapTight wrapText="bothSides">
              <wp:wrapPolygon edited="0">
                <wp:start x="0" y="0"/>
                <wp:lineTo x="0" y="21434"/>
                <wp:lineTo x="21461" y="21434"/>
                <wp:lineTo x="21461" y="0"/>
                <wp:lineTo x="0" y="0"/>
              </wp:wrapPolygon>
            </wp:wrapTight>
            <wp:docPr id="1770424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24521" name="Picture 1770424521"/>
                    <pic:cNvPicPr/>
                  </pic:nvPicPr>
                  <pic:blipFill>
                    <a:blip r:embed="rId22">
                      <a:extLst>
                        <a:ext uri="{28A0092B-C50C-407E-A947-70E740481C1C}">
                          <a14:useLocalDpi xmlns:a14="http://schemas.microsoft.com/office/drawing/2010/main" val="0"/>
                        </a:ext>
                      </a:extLst>
                    </a:blip>
                    <a:stretch>
                      <a:fillRect/>
                    </a:stretch>
                  </pic:blipFill>
                  <pic:spPr>
                    <a:xfrm>
                      <a:off x="0" y="0"/>
                      <a:ext cx="3048796" cy="1401463"/>
                    </a:xfrm>
                    <a:prstGeom prst="rect">
                      <a:avLst/>
                    </a:prstGeom>
                  </pic:spPr>
                </pic:pic>
              </a:graphicData>
            </a:graphic>
          </wp:anchor>
        </w:drawing>
      </w:r>
    </w:p>
    <w:p w14:paraId="2F8A5448" w14:textId="77777777" w:rsidR="00E513E7" w:rsidRDefault="00E513E7" w:rsidP="75C5AEE3">
      <w:pPr>
        <w:spacing w:after="236" w:line="263" w:lineRule="auto"/>
        <w:ind w:right="919"/>
        <w:jc w:val="both"/>
        <w:rPr>
          <w:i/>
          <w:iCs/>
        </w:rPr>
      </w:pPr>
    </w:p>
    <w:p w14:paraId="125C4D2D" w14:textId="77777777" w:rsidR="00E513E7" w:rsidRDefault="00E513E7" w:rsidP="75C5AEE3">
      <w:pPr>
        <w:spacing w:after="236" w:line="263" w:lineRule="auto"/>
        <w:ind w:right="919"/>
        <w:jc w:val="both"/>
        <w:rPr>
          <w:i/>
          <w:iCs/>
        </w:rPr>
      </w:pPr>
    </w:p>
    <w:p w14:paraId="774AAA2D" w14:textId="33462679" w:rsidR="00E513E7" w:rsidRDefault="00E513E7" w:rsidP="75C5AEE3">
      <w:pPr>
        <w:spacing w:after="236" w:line="263" w:lineRule="auto"/>
        <w:ind w:right="919"/>
        <w:jc w:val="both"/>
        <w:rPr>
          <w:i/>
          <w:iCs/>
        </w:rPr>
      </w:pPr>
      <w:r>
        <w:rPr>
          <w:noProof/>
        </w:rPr>
        <w:drawing>
          <wp:anchor distT="0" distB="0" distL="114300" distR="114300" simplePos="0" relativeHeight="251667968" behindDoc="1" locked="0" layoutInCell="1" allowOverlap="1" wp14:anchorId="100386AB" wp14:editId="2CC744A4">
            <wp:simplePos x="0" y="0"/>
            <wp:positionH relativeFrom="column">
              <wp:posOffset>1377950</wp:posOffset>
            </wp:positionH>
            <wp:positionV relativeFrom="paragraph">
              <wp:posOffset>394335</wp:posOffset>
            </wp:positionV>
            <wp:extent cx="3180790" cy="1652129"/>
            <wp:effectExtent l="0" t="0" r="0" b="0"/>
            <wp:wrapTight wrapText="bothSides">
              <wp:wrapPolygon edited="0">
                <wp:start x="0" y="0"/>
                <wp:lineTo x="0" y="21426"/>
                <wp:lineTo x="21475" y="21426"/>
                <wp:lineTo x="21475" y="0"/>
                <wp:lineTo x="0" y="0"/>
              </wp:wrapPolygon>
            </wp:wrapTight>
            <wp:docPr id="1396393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93278" name="Picture 1396393278"/>
                    <pic:cNvPicPr/>
                  </pic:nvPicPr>
                  <pic:blipFill>
                    <a:blip r:embed="rId23">
                      <a:extLst>
                        <a:ext uri="{28A0092B-C50C-407E-A947-70E740481C1C}">
                          <a14:useLocalDpi xmlns:a14="http://schemas.microsoft.com/office/drawing/2010/main" val="0"/>
                        </a:ext>
                      </a:extLst>
                    </a:blip>
                    <a:stretch>
                      <a:fillRect/>
                    </a:stretch>
                  </pic:blipFill>
                  <pic:spPr>
                    <a:xfrm>
                      <a:off x="0" y="0"/>
                      <a:ext cx="3180790" cy="1652129"/>
                    </a:xfrm>
                    <a:prstGeom prst="rect">
                      <a:avLst/>
                    </a:prstGeom>
                  </pic:spPr>
                </pic:pic>
              </a:graphicData>
            </a:graphic>
          </wp:anchor>
        </w:drawing>
      </w:r>
    </w:p>
    <w:p w14:paraId="576B9E78" w14:textId="79E3B0E6" w:rsidR="00E513E7" w:rsidRPr="00E513E7" w:rsidRDefault="17987C82" w:rsidP="00E513E7">
      <w:pPr>
        <w:spacing w:after="236" w:line="263" w:lineRule="auto"/>
        <w:ind w:left="1416" w:right="919" w:firstLine="708"/>
        <w:jc w:val="both"/>
        <w:rPr>
          <w:i/>
          <w:iCs/>
        </w:rPr>
      </w:pPr>
      <w:r w:rsidRPr="75C5AEE3">
        <w:rPr>
          <w:i/>
          <w:iCs/>
        </w:rPr>
        <w:t xml:space="preserve">Turning of guest isolation </w:t>
      </w:r>
      <w:r w:rsidR="6BE4A0BD" w:rsidRPr="75C5AEE3">
        <w:rPr>
          <w:i/>
          <w:iCs/>
        </w:rPr>
        <w:t>and extracting the materia</w:t>
      </w:r>
      <w:r w:rsidR="00E513E7">
        <w:rPr>
          <w:i/>
          <w:iCs/>
        </w:rPr>
        <w:t>l</w:t>
      </w:r>
    </w:p>
    <w:p w14:paraId="054C8533" w14:textId="02CEED20" w:rsidR="00B6720A" w:rsidRDefault="386CAC12" w:rsidP="003972CF">
      <w:pPr>
        <w:spacing w:after="236" w:line="263" w:lineRule="auto"/>
        <w:ind w:right="919"/>
        <w:jc w:val="both"/>
      </w:pPr>
      <w:r>
        <w:t xml:space="preserve">Step </w:t>
      </w:r>
      <w:r w:rsidR="00AD5A7A">
        <w:t xml:space="preserve">2.1 </w:t>
      </w:r>
      <w:r w:rsidR="00F47DF5">
        <w:t xml:space="preserve">Make a </w:t>
      </w:r>
      <w:proofErr w:type="gramStart"/>
      <w:r w:rsidR="00F47DF5">
        <w:t>copy of the</w:t>
      </w:r>
      <w:proofErr w:type="gramEnd"/>
      <w:r w:rsidR="00F47DF5">
        <w:t xml:space="preserve"> of the memory for PC-491</w:t>
      </w:r>
      <w:r w:rsidR="00E76DA2">
        <w:t xml:space="preserve"> making sure the data isn’t being altered,</w:t>
      </w:r>
      <w:r w:rsidR="00F47DF5">
        <w:t xml:space="preserve"> </w:t>
      </w:r>
      <w:r w:rsidR="3074E832">
        <w:t>adhering to</w:t>
      </w:r>
      <w:r w:rsidR="00F47DF5">
        <w:t xml:space="preserve"> the procedural and legal compliance of ACPO</w:t>
      </w:r>
      <w:r w:rsidR="636D93AB">
        <w:t xml:space="preserve"> </w:t>
      </w:r>
      <w:r w:rsidR="00E76DA2">
        <w:t>1.</w:t>
      </w:r>
    </w:p>
    <w:p w14:paraId="7AC92EAE" w14:textId="1E7BC753" w:rsidR="00E76DA2" w:rsidRDefault="00A15E8B" w:rsidP="003972CF">
      <w:pPr>
        <w:spacing w:after="236" w:line="263" w:lineRule="auto"/>
        <w:ind w:right="919"/>
        <w:jc w:val="both"/>
      </w:pPr>
      <w:r>
        <w:rPr>
          <w:noProof/>
        </w:rPr>
        <w:drawing>
          <wp:anchor distT="0" distB="0" distL="114300" distR="114300" simplePos="0" relativeHeight="251609600" behindDoc="1" locked="0" layoutInCell="1" allowOverlap="1" wp14:anchorId="53F91C1B" wp14:editId="383A4F56">
            <wp:simplePos x="0" y="0"/>
            <wp:positionH relativeFrom="column">
              <wp:posOffset>1225550</wp:posOffset>
            </wp:positionH>
            <wp:positionV relativeFrom="paragraph">
              <wp:posOffset>3175</wp:posOffset>
            </wp:positionV>
            <wp:extent cx="2736850" cy="1195070"/>
            <wp:effectExtent l="0" t="0" r="0" b="0"/>
            <wp:wrapTight wrapText="bothSides">
              <wp:wrapPolygon edited="0">
                <wp:start x="0" y="0"/>
                <wp:lineTo x="0" y="21348"/>
                <wp:lineTo x="21500" y="21348"/>
                <wp:lineTo x="21500" y="0"/>
                <wp:lineTo x="0" y="0"/>
              </wp:wrapPolygon>
            </wp:wrapTight>
            <wp:docPr id="36896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36850" cy="1195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467E17" w14:textId="77777777" w:rsidR="003A2863" w:rsidRDefault="00A15E8B" w:rsidP="003972CF">
      <w:pPr>
        <w:spacing w:after="236" w:line="263" w:lineRule="auto"/>
        <w:ind w:right="919"/>
        <w:jc w:val="both"/>
      </w:pPr>
      <w:r>
        <w:tab/>
      </w:r>
      <w:r>
        <w:tab/>
      </w:r>
      <w:r>
        <w:tab/>
      </w:r>
      <w:r w:rsidR="00543205">
        <w:tab/>
      </w:r>
    </w:p>
    <w:p w14:paraId="16CC63AB" w14:textId="77777777" w:rsidR="003A2863" w:rsidRDefault="003A2863" w:rsidP="003972CF">
      <w:pPr>
        <w:spacing w:after="236" w:line="263" w:lineRule="auto"/>
        <w:ind w:right="919"/>
        <w:jc w:val="both"/>
      </w:pPr>
    </w:p>
    <w:p w14:paraId="51D2D72A" w14:textId="77777777" w:rsidR="003A2863" w:rsidRDefault="003A2863" w:rsidP="003972CF">
      <w:pPr>
        <w:spacing w:after="236" w:line="263" w:lineRule="auto"/>
        <w:ind w:right="919"/>
        <w:jc w:val="both"/>
      </w:pPr>
    </w:p>
    <w:p w14:paraId="46ECFDA6" w14:textId="58C1CAE0" w:rsidR="006D27A6" w:rsidRDefault="00A15E8B" w:rsidP="003A2863">
      <w:pPr>
        <w:spacing w:after="236" w:line="263" w:lineRule="auto"/>
        <w:ind w:left="2124" w:right="919" w:firstLine="708"/>
        <w:jc w:val="both"/>
      </w:pPr>
      <w:r>
        <w:t>Figure</w:t>
      </w:r>
      <w:r w:rsidR="00543205">
        <w:t xml:space="preserve"> </w:t>
      </w:r>
      <w:r>
        <w:t>8</w:t>
      </w:r>
      <w:r w:rsidR="00843D2E">
        <w:t xml:space="preserve"> </w:t>
      </w:r>
      <w:r w:rsidR="00543205">
        <w:t xml:space="preserve">Copy of memory </w:t>
      </w:r>
    </w:p>
    <w:p w14:paraId="40E04D48" w14:textId="736C5480" w:rsidR="006D27A6" w:rsidRDefault="000E0E20" w:rsidP="003972CF">
      <w:pPr>
        <w:spacing w:after="236" w:line="263" w:lineRule="auto"/>
        <w:ind w:right="919"/>
        <w:jc w:val="both"/>
      </w:pPr>
      <w:r>
        <w:t xml:space="preserve">Step2.3 </w:t>
      </w:r>
      <w:r w:rsidR="00CE3200">
        <w:t xml:space="preserve">First </w:t>
      </w:r>
      <w:r w:rsidR="6BD8A9FF">
        <w:t xml:space="preserve">extract the </w:t>
      </w:r>
      <w:proofErr w:type="spellStart"/>
      <w:r w:rsidR="1CB34829">
        <w:t>MemprocFS</w:t>
      </w:r>
      <w:proofErr w:type="spellEnd"/>
      <w:r w:rsidR="1CB34829">
        <w:t xml:space="preserve"> </w:t>
      </w:r>
      <w:proofErr w:type="gramStart"/>
      <w:r w:rsidR="1CB34829">
        <w:t>in to</w:t>
      </w:r>
      <w:proofErr w:type="gramEnd"/>
      <w:r w:rsidR="1CB34829">
        <w:t xml:space="preserve"> the PC-491 “memory” </w:t>
      </w:r>
      <w:proofErr w:type="spellStart"/>
      <w:proofErr w:type="gramStart"/>
      <w:r w:rsidR="1CB34829">
        <w:t>folder</w:t>
      </w:r>
      <w:r w:rsidR="2998E976">
        <w:t>,put</w:t>
      </w:r>
      <w:proofErr w:type="spellEnd"/>
      <w:proofErr w:type="gramEnd"/>
      <w:r w:rsidR="2998E976">
        <w:t xml:space="preserve"> the copy of the memory </w:t>
      </w:r>
      <w:proofErr w:type="gramStart"/>
      <w:r w:rsidR="2998E976">
        <w:t>in to</w:t>
      </w:r>
      <w:proofErr w:type="gramEnd"/>
      <w:r w:rsidR="2998E976">
        <w:t xml:space="preserve"> the </w:t>
      </w:r>
      <w:proofErr w:type="spellStart"/>
      <w:r w:rsidR="2998E976">
        <w:t>Memproc</w:t>
      </w:r>
      <w:r w:rsidR="00E513E7">
        <w:t>FS</w:t>
      </w:r>
      <w:proofErr w:type="spellEnd"/>
      <w:r w:rsidR="00E513E7">
        <w:t xml:space="preserve"> </w:t>
      </w:r>
      <w:r w:rsidR="2998E976">
        <w:t>directory.</w:t>
      </w:r>
    </w:p>
    <w:p w14:paraId="7C49B793" w14:textId="1DF2B51A" w:rsidR="00B6720A" w:rsidRDefault="00E513E7" w:rsidP="003972CF">
      <w:pPr>
        <w:spacing w:after="236" w:line="263" w:lineRule="auto"/>
        <w:ind w:right="919"/>
        <w:jc w:val="both"/>
      </w:pPr>
      <w:r>
        <w:rPr>
          <w:noProof/>
        </w:rPr>
        <w:drawing>
          <wp:anchor distT="0" distB="0" distL="114300" distR="114300" simplePos="0" relativeHeight="251640320" behindDoc="1" locked="0" layoutInCell="1" allowOverlap="1" wp14:anchorId="28B21C22" wp14:editId="79837B5E">
            <wp:simplePos x="0" y="0"/>
            <wp:positionH relativeFrom="column">
              <wp:posOffset>1149350</wp:posOffset>
            </wp:positionH>
            <wp:positionV relativeFrom="paragraph">
              <wp:posOffset>1905</wp:posOffset>
            </wp:positionV>
            <wp:extent cx="2736850" cy="1195070"/>
            <wp:effectExtent l="0" t="0" r="0" b="0"/>
            <wp:wrapTight wrapText="bothSides">
              <wp:wrapPolygon edited="0">
                <wp:start x="0" y="0"/>
                <wp:lineTo x="0" y="21348"/>
                <wp:lineTo x="21500" y="21348"/>
                <wp:lineTo x="21500" y="0"/>
                <wp:lineTo x="0" y="0"/>
              </wp:wrapPolygon>
            </wp:wrapTight>
            <wp:docPr id="206920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36850" cy="1195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49A868" w14:textId="77777777" w:rsidR="003A2863" w:rsidRDefault="00F23DA5" w:rsidP="003972CF">
      <w:pPr>
        <w:spacing w:after="236" w:line="263" w:lineRule="auto"/>
        <w:ind w:right="919"/>
        <w:jc w:val="both"/>
      </w:pPr>
      <w:r>
        <w:tab/>
      </w:r>
      <w:r>
        <w:tab/>
      </w:r>
      <w:r>
        <w:tab/>
        <w:t xml:space="preserve">          </w:t>
      </w:r>
    </w:p>
    <w:p w14:paraId="18C7C35B" w14:textId="77777777" w:rsidR="003A2863" w:rsidRDefault="003A2863" w:rsidP="003972CF">
      <w:pPr>
        <w:spacing w:after="236" w:line="263" w:lineRule="auto"/>
        <w:ind w:right="919"/>
        <w:jc w:val="both"/>
      </w:pPr>
    </w:p>
    <w:p w14:paraId="444ECF25" w14:textId="77777777" w:rsidR="00E513E7" w:rsidRDefault="00E513E7" w:rsidP="003972CF">
      <w:pPr>
        <w:spacing w:after="236" w:line="263" w:lineRule="auto"/>
        <w:ind w:right="919"/>
        <w:jc w:val="both"/>
      </w:pPr>
    </w:p>
    <w:p w14:paraId="6996931B" w14:textId="43C6FFC4" w:rsidR="00B6720A" w:rsidRDefault="00F23DA5" w:rsidP="00E513E7">
      <w:pPr>
        <w:spacing w:after="236" w:line="263" w:lineRule="auto"/>
        <w:ind w:left="2124" w:right="919" w:firstLine="708"/>
        <w:jc w:val="both"/>
      </w:pPr>
      <w:r>
        <w:t>Figure</w:t>
      </w:r>
      <w:r w:rsidR="5C18E96A">
        <w:t xml:space="preserve"> 9 </w:t>
      </w:r>
      <w:r w:rsidR="4F7CBAC7">
        <w:t>C</w:t>
      </w:r>
      <w:r w:rsidR="00ED7FE7">
        <w:t xml:space="preserve">opy of </w:t>
      </w:r>
      <w:r w:rsidR="637DE5ED">
        <w:t xml:space="preserve">the original </w:t>
      </w:r>
    </w:p>
    <w:p w14:paraId="6E5A25A3" w14:textId="51CBC131" w:rsidR="00B6720A" w:rsidRDefault="00B6720A" w:rsidP="003972CF">
      <w:pPr>
        <w:spacing w:after="236" w:line="263" w:lineRule="auto"/>
        <w:ind w:right="919"/>
        <w:jc w:val="both"/>
      </w:pPr>
    </w:p>
    <w:p w14:paraId="5D3CCAAC" w14:textId="3864F5EA" w:rsidR="00B6720A" w:rsidRDefault="00B6720A" w:rsidP="003972CF">
      <w:pPr>
        <w:spacing w:after="236" w:line="263" w:lineRule="auto"/>
        <w:ind w:right="919"/>
        <w:jc w:val="both"/>
      </w:pPr>
    </w:p>
    <w:p w14:paraId="1B4BC171" w14:textId="7D1C544C" w:rsidR="00B6720A" w:rsidRDefault="65831065" w:rsidP="003972CF">
      <w:pPr>
        <w:spacing w:after="236" w:line="263" w:lineRule="auto"/>
        <w:ind w:right="919"/>
        <w:jc w:val="both"/>
      </w:pPr>
      <w:r>
        <w:t xml:space="preserve">Step2.4 To confirm </w:t>
      </w:r>
      <w:r w:rsidR="61DECE79">
        <w:t>reliability</w:t>
      </w:r>
      <w:r>
        <w:t xml:space="preserve"> of </w:t>
      </w:r>
      <w:r w:rsidR="592D5077">
        <w:t>results,</w:t>
      </w:r>
      <w:r>
        <w:t xml:space="preserve"> check the hash</w:t>
      </w:r>
      <w:r w:rsidR="001F4E08">
        <w:t xml:space="preserve"> using md5sum</w:t>
      </w:r>
      <w:r>
        <w:t xml:space="preserve"> of both the </w:t>
      </w:r>
      <w:r w:rsidR="2B9BA8EE">
        <w:t>original</w:t>
      </w:r>
      <w:r>
        <w:t xml:space="preserve"> and copy to ensure the preserved copy is an exact replica of the</w:t>
      </w:r>
      <w:r w:rsidR="77255AF3">
        <w:t xml:space="preserve"> initial </w:t>
      </w:r>
      <w:r w:rsidR="2F2FBB97">
        <w:t>memory.</w:t>
      </w:r>
    </w:p>
    <w:p w14:paraId="350F11B3" w14:textId="02E50DD4" w:rsidR="00B6720A" w:rsidRDefault="65831065" w:rsidP="75C5AEE3">
      <w:pPr>
        <w:spacing w:after="236" w:line="263" w:lineRule="auto"/>
        <w:ind w:right="919"/>
        <w:jc w:val="both"/>
      </w:pPr>
      <w:r>
        <w:rPr>
          <w:noProof/>
        </w:rPr>
        <w:drawing>
          <wp:inline distT="0" distB="0" distL="0" distR="0" wp14:anchorId="0DE374A9" wp14:editId="39E164FE">
            <wp:extent cx="5721350" cy="660400"/>
            <wp:effectExtent l="0" t="0" r="0" b="0"/>
            <wp:docPr id="1718822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1350" cy="660400"/>
                    </a:xfrm>
                    <a:prstGeom prst="rect">
                      <a:avLst/>
                    </a:prstGeom>
                    <a:noFill/>
                    <a:ln>
                      <a:noFill/>
                    </a:ln>
                  </pic:spPr>
                </pic:pic>
              </a:graphicData>
            </a:graphic>
          </wp:inline>
        </w:drawing>
      </w:r>
      <w:r w:rsidR="00F23DA5">
        <w:tab/>
      </w:r>
      <w:r w:rsidR="00F23DA5">
        <w:tab/>
      </w:r>
      <w:r w:rsidR="00F23DA5">
        <w:tab/>
      </w:r>
      <w:r w:rsidR="00F23DA5">
        <w:tab/>
      </w:r>
      <w:r>
        <w:t>Figure 1</w:t>
      </w:r>
      <w:r w:rsidR="77CFEC3B">
        <w:t xml:space="preserve">0 </w:t>
      </w:r>
      <w:r>
        <w:t>Exact duplicate of original evidenc</w:t>
      </w:r>
      <w:r w:rsidR="00BD6849">
        <w:t>e</w:t>
      </w:r>
    </w:p>
    <w:p w14:paraId="61799355" w14:textId="675FB6F2" w:rsidR="75C5AEE3" w:rsidRDefault="75C5AEE3" w:rsidP="75C5AEE3">
      <w:pPr>
        <w:spacing w:after="236" w:line="263" w:lineRule="auto"/>
        <w:ind w:right="919"/>
        <w:jc w:val="both"/>
      </w:pPr>
    </w:p>
    <w:p w14:paraId="7285A94A" w14:textId="7F0D92A3" w:rsidR="00505180" w:rsidRDefault="00F23DA5" w:rsidP="003972CF">
      <w:pPr>
        <w:spacing w:after="236" w:line="263" w:lineRule="auto"/>
        <w:ind w:right="919"/>
        <w:jc w:val="both"/>
      </w:pPr>
      <w:r>
        <w:t>Step2.</w:t>
      </w:r>
      <w:r w:rsidR="60D5206F">
        <w:t>5</w:t>
      </w:r>
      <w:r>
        <w:t xml:space="preserve"> Open a terminal within the </w:t>
      </w:r>
      <w:proofErr w:type="spellStart"/>
      <w:r>
        <w:t>MemprocFS</w:t>
      </w:r>
      <w:proofErr w:type="spellEnd"/>
      <w:r>
        <w:t xml:space="preserve"> folder, </w:t>
      </w:r>
      <w:r w:rsidR="00003FB6">
        <w:t xml:space="preserve">Select the memory to be </w:t>
      </w:r>
      <w:proofErr w:type="spellStart"/>
      <w:r w:rsidR="00003FB6">
        <w:t>analysed</w:t>
      </w:r>
      <w:proofErr w:type="spellEnd"/>
      <w:r w:rsidR="00003FB6">
        <w:t xml:space="preserve"> and enter the forensic </w:t>
      </w:r>
      <w:proofErr w:type="gramStart"/>
      <w:r w:rsidR="00003FB6">
        <w:t>mode(</w:t>
      </w:r>
      <w:proofErr w:type="gramEnd"/>
      <w:r w:rsidR="00003FB6">
        <w:t xml:space="preserve">1) to </w:t>
      </w:r>
      <w:proofErr w:type="spellStart"/>
      <w:r w:rsidR="00003FB6">
        <w:t>analyse</w:t>
      </w:r>
      <w:proofErr w:type="spellEnd"/>
      <w:r w:rsidR="00003FB6">
        <w:t xml:space="preserve"> the </w:t>
      </w:r>
      <w:proofErr w:type="spellStart"/>
      <w:proofErr w:type="gramStart"/>
      <w:r w:rsidR="00003FB6">
        <w:t>memory.Mount</w:t>
      </w:r>
      <w:proofErr w:type="spellEnd"/>
      <w:proofErr w:type="gramEnd"/>
      <w:r w:rsidR="00003FB6">
        <w:t xml:space="preserve"> the </w:t>
      </w:r>
      <w:r w:rsidR="00C7777E">
        <w:t>results in an empty directory</w:t>
      </w:r>
      <w:r w:rsidR="00631689">
        <w:t>.</w:t>
      </w:r>
    </w:p>
    <w:p w14:paraId="164027F6" w14:textId="0BA39467" w:rsidR="00BB124D" w:rsidRDefault="4E847587" w:rsidP="75C5AEE3">
      <w:pPr>
        <w:spacing w:after="236" w:line="263" w:lineRule="auto"/>
        <w:ind w:right="919"/>
        <w:jc w:val="both"/>
      </w:pPr>
      <w:r>
        <w:t xml:space="preserve">                                  </w:t>
      </w:r>
      <w:r w:rsidR="7A19E673">
        <w:rPr>
          <w:noProof/>
        </w:rPr>
        <w:drawing>
          <wp:inline distT="0" distB="0" distL="0" distR="0" wp14:anchorId="0D0D4007" wp14:editId="14F33CFC">
            <wp:extent cx="2517077" cy="2028990"/>
            <wp:effectExtent l="0" t="0" r="0" b="0"/>
            <wp:docPr id="1553717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17452" name="Picture 1553717452"/>
                    <pic:cNvPicPr/>
                  </pic:nvPicPr>
                  <pic:blipFill>
                    <a:blip r:embed="rId26">
                      <a:extLst>
                        <a:ext uri="{28A0092B-C50C-407E-A947-70E740481C1C}">
                          <a14:useLocalDpi xmlns:a14="http://schemas.microsoft.com/office/drawing/2010/main"/>
                        </a:ext>
                      </a:extLst>
                    </a:blip>
                    <a:stretch>
                      <a:fillRect/>
                    </a:stretch>
                  </pic:blipFill>
                  <pic:spPr>
                    <a:xfrm>
                      <a:off x="0" y="0"/>
                      <a:ext cx="2517077" cy="2028990"/>
                    </a:xfrm>
                    <a:prstGeom prst="rect">
                      <a:avLst/>
                    </a:prstGeom>
                  </pic:spPr>
                </pic:pic>
              </a:graphicData>
            </a:graphic>
          </wp:inline>
        </w:drawing>
      </w:r>
    </w:p>
    <w:p w14:paraId="10BA0803" w14:textId="493087EE" w:rsidR="00505180" w:rsidRDefault="00BB124D" w:rsidP="003972CF">
      <w:pPr>
        <w:spacing w:after="236" w:line="263" w:lineRule="auto"/>
        <w:ind w:right="919"/>
        <w:jc w:val="both"/>
      </w:pPr>
      <w:r>
        <w:tab/>
      </w:r>
      <w:r>
        <w:tab/>
      </w:r>
      <w:r>
        <w:tab/>
        <w:t>Figure11 PC-491 M</w:t>
      </w:r>
      <w:r w:rsidR="66D17CEF">
        <w:t>emory ready</w:t>
      </w:r>
    </w:p>
    <w:p w14:paraId="67DF0A99" w14:textId="5C85E078" w:rsidR="0033441C" w:rsidRDefault="00233373" w:rsidP="460315DC">
      <w:pPr>
        <w:spacing w:after="236" w:line="263" w:lineRule="auto"/>
        <w:ind w:right="919"/>
        <w:jc w:val="both"/>
      </w:pPr>
      <w:r>
        <w:t>Step2.5 View the mounted memory dump on the pictures directory and explore PC-491’s memory</w:t>
      </w:r>
      <w:r w:rsidR="332C75A8">
        <w:t>.</w:t>
      </w:r>
    </w:p>
    <w:p w14:paraId="7A7F6858" w14:textId="106CBF81" w:rsidR="0033441C" w:rsidRDefault="00B36627" w:rsidP="75C5AEE3">
      <w:pPr>
        <w:spacing w:after="236" w:line="263" w:lineRule="auto"/>
        <w:ind w:right="919"/>
        <w:jc w:val="both"/>
      </w:pPr>
      <w:r>
        <w:rPr>
          <w:noProof/>
        </w:rPr>
        <w:drawing>
          <wp:anchor distT="0" distB="0" distL="114300" distR="114300" simplePos="0" relativeHeight="251654656" behindDoc="1" locked="0" layoutInCell="1" allowOverlap="1" wp14:anchorId="0E036C3B" wp14:editId="383A1FB4">
            <wp:simplePos x="0" y="0"/>
            <wp:positionH relativeFrom="column">
              <wp:posOffset>1720850</wp:posOffset>
            </wp:positionH>
            <wp:positionV relativeFrom="paragraph">
              <wp:posOffset>0</wp:posOffset>
            </wp:positionV>
            <wp:extent cx="1511300" cy="508000"/>
            <wp:effectExtent l="0" t="0" r="0" b="0"/>
            <wp:wrapTight wrapText="bothSides">
              <wp:wrapPolygon edited="0">
                <wp:start x="0" y="0"/>
                <wp:lineTo x="0" y="21060"/>
                <wp:lineTo x="21237" y="21060"/>
                <wp:lineTo x="21237" y="0"/>
                <wp:lineTo x="0" y="0"/>
              </wp:wrapPolygon>
            </wp:wrapTight>
            <wp:docPr id="984940324" name="Picture 12"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98786" name="Picture 12" descr="A black and white tex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11300" cy="508000"/>
                    </a:xfrm>
                    <a:prstGeom prst="rect">
                      <a:avLst/>
                    </a:prstGeom>
                    <a:noFill/>
                    <a:ln>
                      <a:noFill/>
                    </a:ln>
                  </pic:spPr>
                </pic:pic>
              </a:graphicData>
            </a:graphic>
          </wp:anchor>
        </w:drawing>
      </w:r>
    </w:p>
    <w:p w14:paraId="5A803AB4" w14:textId="36FB6CC3" w:rsidR="0033441C" w:rsidRDefault="00B36627" w:rsidP="003972CF">
      <w:pPr>
        <w:spacing w:after="236" w:line="263" w:lineRule="auto"/>
        <w:ind w:right="919"/>
        <w:jc w:val="both"/>
      </w:pPr>
      <w:r>
        <w:rPr>
          <w:noProof/>
        </w:rPr>
        <w:drawing>
          <wp:anchor distT="0" distB="0" distL="114300" distR="114300" simplePos="0" relativeHeight="251632128" behindDoc="1" locked="0" layoutInCell="1" allowOverlap="1" wp14:anchorId="7D4DE8A4" wp14:editId="0E8DCC3C">
            <wp:simplePos x="0" y="0"/>
            <wp:positionH relativeFrom="column">
              <wp:posOffset>469900</wp:posOffset>
            </wp:positionH>
            <wp:positionV relativeFrom="paragraph">
              <wp:posOffset>202565</wp:posOffset>
            </wp:positionV>
            <wp:extent cx="4229712" cy="1417728"/>
            <wp:effectExtent l="38100" t="95250" r="19050" b="87630"/>
            <wp:wrapTight wrapText="bothSides">
              <wp:wrapPolygon edited="0">
                <wp:start x="0" y="0"/>
                <wp:lineTo x="0" y="21457"/>
                <wp:lineTo x="21504" y="21457"/>
                <wp:lineTo x="21504" y="0"/>
                <wp:lineTo x="0" y="0"/>
              </wp:wrapPolygon>
            </wp:wrapTight>
            <wp:docPr id="13266627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a:ext>
                      </a:extLst>
                    </a:blip>
                    <a:srcRect/>
                    <a:stretch>
                      <a:fillRect/>
                    </a:stretch>
                  </pic:blipFill>
                  <pic:spPr bwMode="auto">
                    <a:xfrm>
                      <a:off x="0" y="0"/>
                      <a:ext cx="4229712" cy="1417728"/>
                    </a:xfrm>
                    <a:prstGeom prst="rect">
                      <a:avLst/>
                    </a:prstGeom>
                    <a:noFill/>
                    <a:ln>
                      <a:noFill/>
                    </a:ln>
                  </pic:spPr>
                </pic:pic>
              </a:graphicData>
            </a:graphic>
          </wp:anchor>
        </w:drawing>
      </w:r>
    </w:p>
    <w:p w14:paraId="0AF515CA" w14:textId="77777777" w:rsidR="00CE29B8" w:rsidRDefault="00CE29B8" w:rsidP="003972CF">
      <w:pPr>
        <w:spacing w:after="236" w:line="263" w:lineRule="auto"/>
        <w:ind w:right="919"/>
        <w:jc w:val="both"/>
      </w:pPr>
    </w:p>
    <w:p w14:paraId="119F320D" w14:textId="77777777" w:rsidR="00CE29B8" w:rsidRDefault="00CE29B8" w:rsidP="003972CF">
      <w:pPr>
        <w:spacing w:after="236" w:line="263" w:lineRule="auto"/>
        <w:ind w:right="919"/>
        <w:jc w:val="both"/>
      </w:pPr>
    </w:p>
    <w:p w14:paraId="4B3A6070" w14:textId="77777777" w:rsidR="00CE29B8" w:rsidRDefault="00CE29B8" w:rsidP="003972CF">
      <w:pPr>
        <w:spacing w:after="236" w:line="263" w:lineRule="auto"/>
        <w:ind w:right="919"/>
        <w:jc w:val="both"/>
      </w:pPr>
    </w:p>
    <w:p w14:paraId="22789FCE" w14:textId="77777777" w:rsidR="00CE29B8" w:rsidRDefault="00CE29B8" w:rsidP="003972CF">
      <w:pPr>
        <w:spacing w:after="236" w:line="263" w:lineRule="auto"/>
        <w:ind w:right="919"/>
        <w:jc w:val="both"/>
      </w:pPr>
    </w:p>
    <w:p w14:paraId="1E5FFE5A" w14:textId="5F81DC55" w:rsidR="009F1613" w:rsidRDefault="6DBEBF9F" w:rsidP="00BD6849">
      <w:pPr>
        <w:spacing w:after="236" w:line="263" w:lineRule="auto"/>
        <w:ind w:left="708" w:right="919" w:firstLine="708"/>
        <w:jc w:val="both"/>
      </w:pPr>
      <w:r>
        <w:t xml:space="preserve">Figures 12 &amp; 13 </w:t>
      </w:r>
      <w:proofErr w:type="spellStart"/>
      <w:r>
        <w:t>Memproc</w:t>
      </w:r>
      <w:proofErr w:type="spellEnd"/>
      <w:r>
        <w:t xml:space="preserve"> has created 3 .txt file</w:t>
      </w:r>
    </w:p>
    <w:p w14:paraId="2C37EC9F" w14:textId="77777777" w:rsidR="00E05F5A" w:rsidRDefault="00E05F5A" w:rsidP="003972CF">
      <w:pPr>
        <w:spacing w:after="236" w:line="263" w:lineRule="auto"/>
        <w:ind w:right="919"/>
        <w:jc w:val="both"/>
      </w:pPr>
    </w:p>
    <w:p w14:paraId="43AFC059" w14:textId="1EF24AD2" w:rsidR="00E05F5A" w:rsidRDefault="00367A52" w:rsidP="003972CF">
      <w:pPr>
        <w:spacing w:after="236" w:line="263" w:lineRule="auto"/>
        <w:ind w:right="919"/>
        <w:jc w:val="both"/>
      </w:pPr>
      <w:r>
        <w:rPr>
          <w:noProof/>
        </w:rPr>
        <w:drawing>
          <wp:anchor distT="0" distB="0" distL="114300" distR="114300" simplePos="0" relativeHeight="251694592" behindDoc="1" locked="0" layoutInCell="1" allowOverlap="1" wp14:anchorId="5469C5AD" wp14:editId="29F296B2">
            <wp:simplePos x="0" y="0"/>
            <wp:positionH relativeFrom="column">
              <wp:posOffset>222250</wp:posOffset>
            </wp:positionH>
            <wp:positionV relativeFrom="paragraph">
              <wp:posOffset>4445</wp:posOffset>
            </wp:positionV>
            <wp:extent cx="5721350" cy="1847850"/>
            <wp:effectExtent l="0" t="0" r="0" b="0"/>
            <wp:wrapTight wrapText="bothSides">
              <wp:wrapPolygon edited="0">
                <wp:start x="0" y="0"/>
                <wp:lineTo x="0" y="21377"/>
                <wp:lineTo x="21504" y="21377"/>
                <wp:lineTo x="21504" y="0"/>
                <wp:lineTo x="0" y="0"/>
              </wp:wrapPolygon>
            </wp:wrapTight>
            <wp:docPr id="4349040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1350" cy="1847850"/>
                    </a:xfrm>
                    <a:prstGeom prst="rect">
                      <a:avLst/>
                    </a:prstGeom>
                    <a:noFill/>
                    <a:ln>
                      <a:noFill/>
                    </a:ln>
                  </pic:spPr>
                </pic:pic>
              </a:graphicData>
            </a:graphic>
          </wp:anchor>
        </w:drawing>
      </w:r>
      <w:r w:rsidR="00E433AD">
        <w:tab/>
      </w:r>
      <w:r w:rsidR="00E433AD">
        <w:tab/>
      </w:r>
      <w:r w:rsidR="00E433AD">
        <w:tab/>
      </w:r>
      <w:r w:rsidR="00E433AD">
        <w:tab/>
        <w:t>Figure</w:t>
      </w:r>
      <w:r w:rsidR="00233373">
        <w:t xml:space="preserve"> </w:t>
      </w:r>
      <w:r w:rsidR="00E433AD">
        <w:t xml:space="preserve">14 PC-491 </w:t>
      </w:r>
      <w:r w:rsidR="012F406B">
        <w:t>physical</w:t>
      </w:r>
      <w:r w:rsidR="00E433AD">
        <w:t xml:space="preserve"> memory</w:t>
      </w:r>
    </w:p>
    <w:p w14:paraId="68EC926D" w14:textId="192EA61E" w:rsidR="75C5AEE3" w:rsidRDefault="75C5AEE3" w:rsidP="75C5AEE3">
      <w:pPr>
        <w:spacing w:after="236" w:line="263" w:lineRule="auto"/>
        <w:ind w:right="919"/>
        <w:jc w:val="both"/>
      </w:pPr>
    </w:p>
    <w:p w14:paraId="2B555918" w14:textId="099EFFB5" w:rsidR="75C5AEE3" w:rsidRDefault="75C5AEE3" w:rsidP="75C5AEE3">
      <w:pPr>
        <w:spacing w:after="236" w:line="263" w:lineRule="auto"/>
        <w:ind w:right="919"/>
        <w:jc w:val="both"/>
      </w:pPr>
    </w:p>
    <w:p w14:paraId="67304569" w14:textId="1C7631F9" w:rsidR="00BB124D" w:rsidRDefault="38324A2D" w:rsidP="003972CF">
      <w:pPr>
        <w:spacing w:after="236" w:line="263" w:lineRule="auto"/>
        <w:ind w:right="919"/>
        <w:jc w:val="both"/>
      </w:pPr>
      <w:r>
        <w:t xml:space="preserve">Step2.6 Repeat these </w:t>
      </w:r>
      <w:r w:rsidR="3D37656E">
        <w:t xml:space="preserve">exact </w:t>
      </w:r>
      <w:r>
        <w:t>steps for the Desktop,</w:t>
      </w:r>
      <w:r w:rsidR="458B572E">
        <w:t xml:space="preserve"> </w:t>
      </w:r>
      <w:r>
        <w:t xml:space="preserve">Laptop and </w:t>
      </w:r>
      <w:r w:rsidR="7A4A419E">
        <w:t>W</w:t>
      </w:r>
      <w:r>
        <w:t xml:space="preserve">orkstation on the network to spot abnormities within the </w:t>
      </w:r>
      <w:proofErr w:type="gramStart"/>
      <w:r w:rsidR="57844B07">
        <w:t>machines</w:t>
      </w:r>
      <w:proofErr w:type="gramEnd"/>
      <w:r>
        <w:t xml:space="preserve"> memory</w:t>
      </w:r>
      <w:r w:rsidR="2A92B233">
        <w:t>, running process and network connections</w:t>
      </w:r>
      <w:r>
        <w:t>.</w:t>
      </w:r>
    </w:p>
    <w:p w14:paraId="2B1465B4" w14:textId="3A878610" w:rsidR="00BB124D" w:rsidRDefault="7A716A79" w:rsidP="541120C7">
      <w:pPr>
        <w:spacing w:after="236" w:line="263" w:lineRule="auto"/>
        <w:ind w:right="919"/>
        <w:jc w:val="both"/>
      </w:pPr>
      <w:r>
        <w:rPr>
          <w:noProof/>
        </w:rPr>
        <w:drawing>
          <wp:inline distT="0" distB="0" distL="0" distR="0" wp14:anchorId="5C206D16" wp14:editId="3FD452C7">
            <wp:extent cx="5943600" cy="657225"/>
            <wp:effectExtent l="0" t="0" r="0" b="0"/>
            <wp:docPr id="695784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84768" name="Picture 695784768"/>
                    <pic:cNvPicPr/>
                  </pic:nvPicPr>
                  <pic:blipFill>
                    <a:blip r:embed="rId30">
                      <a:extLst>
                        <a:ext uri="{28A0092B-C50C-407E-A947-70E740481C1C}">
                          <a14:useLocalDpi xmlns:a14="http://schemas.microsoft.com/office/drawing/2010/main"/>
                        </a:ext>
                      </a:extLst>
                    </a:blip>
                    <a:stretch>
                      <a:fillRect/>
                    </a:stretch>
                  </pic:blipFill>
                  <pic:spPr>
                    <a:xfrm>
                      <a:off x="0" y="0"/>
                      <a:ext cx="5943600" cy="657225"/>
                    </a:xfrm>
                    <a:prstGeom prst="rect">
                      <a:avLst/>
                    </a:prstGeom>
                  </pic:spPr>
                </pic:pic>
              </a:graphicData>
            </a:graphic>
          </wp:inline>
        </w:drawing>
      </w:r>
    </w:p>
    <w:p w14:paraId="71C38931" w14:textId="30252386" w:rsidR="00BB124D" w:rsidRDefault="0EC8A890" w:rsidP="541120C7">
      <w:pPr>
        <w:spacing w:after="236" w:line="263" w:lineRule="auto"/>
        <w:ind w:right="919"/>
        <w:jc w:val="both"/>
      </w:pPr>
      <w:r>
        <w:rPr>
          <w:noProof/>
        </w:rPr>
        <w:drawing>
          <wp:inline distT="0" distB="0" distL="0" distR="0" wp14:anchorId="01A71CCC" wp14:editId="48928176">
            <wp:extent cx="5943600" cy="628650"/>
            <wp:effectExtent l="0" t="0" r="0" b="0"/>
            <wp:docPr id="2967694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69412" name="Picture 296769412"/>
                    <pic:cNvPicPr/>
                  </pic:nvPicPr>
                  <pic:blipFill>
                    <a:blip r:embed="rId31">
                      <a:extLst>
                        <a:ext uri="{28A0092B-C50C-407E-A947-70E740481C1C}">
                          <a14:useLocalDpi xmlns:a14="http://schemas.microsoft.com/office/drawing/2010/main"/>
                        </a:ext>
                      </a:extLst>
                    </a:blip>
                    <a:stretch>
                      <a:fillRect/>
                    </a:stretch>
                  </pic:blipFill>
                  <pic:spPr>
                    <a:xfrm>
                      <a:off x="0" y="0"/>
                      <a:ext cx="5943600" cy="628650"/>
                    </a:xfrm>
                    <a:prstGeom prst="rect">
                      <a:avLst/>
                    </a:prstGeom>
                  </pic:spPr>
                </pic:pic>
              </a:graphicData>
            </a:graphic>
          </wp:inline>
        </w:drawing>
      </w:r>
    </w:p>
    <w:p w14:paraId="0331C33B" w14:textId="0B444B3E" w:rsidR="00BB124D" w:rsidRDefault="653BD581" w:rsidP="541120C7">
      <w:pPr>
        <w:spacing w:after="236" w:line="263" w:lineRule="auto"/>
        <w:ind w:right="919"/>
        <w:jc w:val="both"/>
      </w:pPr>
      <w:r>
        <w:rPr>
          <w:noProof/>
        </w:rPr>
        <w:drawing>
          <wp:inline distT="0" distB="0" distL="0" distR="0" wp14:anchorId="7B40D9C2" wp14:editId="27B0AC80">
            <wp:extent cx="5943600" cy="476250"/>
            <wp:effectExtent l="0" t="0" r="0" b="0"/>
            <wp:docPr id="1985755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55747" name="Picture 1985755747"/>
                    <pic:cNvPicPr/>
                  </pic:nvPicPr>
                  <pic:blipFill>
                    <a:blip r:embed="rId32">
                      <a:extLst>
                        <a:ext uri="{28A0092B-C50C-407E-A947-70E740481C1C}">
                          <a14:useLocalDpi xmlns:a14="http://schemas.microsoft.com/office/drawing/2010/main"/>
                        </a:ext>
                      </a:extLst>
                    </a:blip>
                    <a:stretch>
                      <a:fillRect/>
                    </a:stretch>
                  </pic:blipFill>
                  <pic:spPr>
                    <a:xfrm>
                      <a:off x="0" y="0"/>
                      <a:ext cx="5943600" cy="476250"/>
                    </a:xfrm>
                    <a:prstGeom prst="rect">
                      <a:avLst/>
                    </a:prstGeom>
                  </pic:spPr>
                </pic:pic>
              </a:graphicData>
            </a:graphic>
          </wp:inline>
        </w:drawing>
      </w:r>
      <w:r w:rsidR="00BB124D">
        <w:tab/>
      </w:r>
      <w:r w:rsidR="00BB124D">
        <w:tab/>
      </w:r>
      <w:r w:rsidR="00BB124D">
        <w:tab/>
      </w:r>
      <w:r w:rsidR="76F75F64">
        <w:t xml:space="preserve">               </w:t>
      </w:r>
      <w:r w:rsidR="2F1FA823">
        <w:t>Figures 15</w:t>
      </w:r>
      <w:r w:rsidR="5272221F">
        <w:t xml:space="preserve"> </w:t>
      </w:r>
      <w:r w:rsidR="6FAC3018">
        <w:t xml:space="preserve">Every device memory duplicated </w:t>
      </w:r>
    </w:p>
    <w:p w14:paraId="4C4F1058" w14:textId="7555F7A8" w:rsidR="00233373" w:rsidRDefault="00BA2033" w:rsidP="003972CF">
      <w:pPr>
        <w:spacing w:after="236" w:line="263" w:lineRule="auto"/>
        <w:ind w:right="919"/>
        <w:jc w:val="both"/>
      </w:pPr>
      <w:r>
        <w:rPr>
          <w:noProof/>
        </w:rPr>
        <w:drawing>
          <wp:anchor distT="0" distB="0" distL="114300" distR="114300" simplePos="0" relativeHeight="251613696" behindDoc="1" locked="0" layoutInCell="1" allowOverlap="1" wp14:anchorId="2DF05F88" wp14:editId="6695DE30">
            <wp:simplePos x="0" y="0"/>
            <wp:positionH relativeFrom="column">
              <wp:posOffset>0</wp:posOffset>
            </wp:positionH>
            <wp:positionV relativeFrom="paragraph">
              <wp:posOffset>741680</wp:posOffset>
            </wp:positionV>
            <wp:extent cx="5822950" cy="303530"/>
            <wp:effectExtent l="0" t="0" r="0" b="0"/>
            <wp:wrapTight wrapText="bothSides">
              <wp:wrapPolygon edited="0">
                <wp:start x="0" y="0"/>
                <wp:lineTo x="0" y="20335"/>
                <wp:lineTo x="21553" y="20335"/>
                <wp:lineTo x="21553" y="0"/>
                <wp:lineTo x="0" y="0"/>
              </wp:wrapPolygon>
            </wp:wrapTight>
            <wp:docPr id="34612536"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2536" name="Picture 4" descr="A screenshot of a computer program&#10;&#10;AI-generated content may be incorrect."/>
                    <pic:cNvPicPr>
                      <a:picLocks noChangeAspect="1" noChangeArrowheads="1"/>
                    </pic:cNvPicPr>
                  </pic:nvPicPr>
                  <pic:blipFill rotWithShape="1">
                    <a:blip r:embed="rId33">
                      <a:extLst>
                        <a:ext uri="{28A0092B-C50C-407E-A947-70E740481C1C}">
                          <a14:useLocalDpi xmlns:a14="http://schemas.microsoft.com/office/drawing/2010/main" val="0"/>
                        </a:ext>
                      </a:extLst>
                    </a:blip>
                    <a:srcRect b="83274"/>
                    <a:stretch>
                      <a:fillRect/>
                    </a:stretch>
                  </pic:blipFill>
                  <pic:spPr bwMode="auto">
                    <a:xfrm>
                      <a:off x="0" y="0"/>
                      <a:ext cx="5822950" cy="3035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F2E837" w14:textId="32E0C907" w:rsidR="00233373" w:rsidRDefault="00ED7FE7" w:rsidP="003972CF">
      <w:pPr>
        <w:spacing w:after="236" w:line="263" w:lineRule="auto"/>
        <w:ind w:right="919"/>
        <w:jc w:val="both"/>
      </w:pPr>
      <w:r>
        <w:rPr>
          <w:noProof/>
        </w:rPr>
        <w:drawing>
          <wp:anchor distT="0" distB="0" distL="114300" distR="114300" simplePos="0" relativeHeight="251696640" behindDoc="1" locked="0" layoutInCell="1" allowOverlap="1" wp14:anchorId="7E563C2C" wp14:editId="5A8BF42B">
            <wp:simplePos x="0" y="0"/>
            <wp:positionH relativeFrom="column">
              <wp:posOffset>0</wp:posOffset>
            </wp:positionH>
            <wp:positionV relativeFrom="paragraph">
              <wp:posOffset>15240</wp:posOffset>
            </wp:positionV>
            <wp:extent cx="5943600" cy="152400"/>
            <wp:effectExtent l="0" t="0" r="0" b="0"/>
            <wp:wrapTight wrapText="bothSides">
              <wp:wrapPolygon edited="0">
                <wp:start x="0" y="0"/>
                <wp:lineTo x="0" y="18900"/>
                <wp:lineTo x="21531" y="18900"/>
                <wp:lineTo x="21531" y="0"/>
                <wp:lineTo x="0" y="0"/>
              </wp:wrapPolygon>
            </wp:wrapTight>
            <wp:docPr id="1935730361"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30361" name="Picture 3" descr="A screenshot of a computer program&#10;&#10;AI-generated content may be incorrect."/>
                    <pic:cNvPicPr>
                      <a:picLocks noChangeAspect="1" noChangeArrowheads="1"/>
                    </pic:cNvPicPr>
                  </pic:nvPicPr>
                  <pic:blipFill rotWithShape="1">
                    <a:blip r:embed="rId34">
                      <a:extLst>
                        <a:ext uri="{28A0092B-C50C-407E-A947-70E740481C1C}">
                          <a14:useLocalDpi xmlns:a14="http://schemas.microsoft.com/office/drawing/2010/main" val="0"/>
                        </a:ext>
                      </a:extLst>
                    </a:blip>
                    <a:srcRect b="90971"/>
                    <a:stretch>
                      <a:fillRect/>
                    </a:stretch>
                  </pic:blipFill>
                  <pic:spPr bwMode="auto">
                    <a:xfrm>
                      <a:off x="0" y="0"/>
                      <a:ext cx="5943600" cy="152400"/>
                    </a:xfrm>
                    <a:prstGeom prst="rect">
                      <a:avLst/>
                    </a:prstGeom>
                    <a:noFill/>
                    <a:ln>
                      <a:noFill/>
                    </a:ln>
                    <a:extLst>
                      <a:ext uri="{53640926-AAD7-44D8-BBD7-CCE9431645EC}">
                        <a14:shadowObscured xmlns:a14="http://schemas.microsoft.com/office/drawing/2010/main"/>
                      </a:ext>
                    </a:extLst>
                  </pic:spPr>
                </pic:pic>
              </a:graphicData>
            </a:graphic>
          </wp:anchor>
        </w:drawing>
      </w:r>
    </w:p>
    <w:p w14:paraId="58F602F1" w14:textId="57CF6223" w:rsidR="00233373" w:rsidRDefault="1AD5D122" w:rsidP="79E586A2">
      <w:pPr>
        <w:spacing w:after="236" w:line="263" w:lineRule="auto"/>
        <w:ind w:right="919"/>
        <w:jc w:val="both"/>
      </w:pPr>
      <w:r>
        <w:rPr>
          <w:noProof/>
        </w:rPr>
        <w:drawing>
          <wp:inline distT="0" distB="0" distL="0" distR="0" wp14:anchorId="06668DC5" wp14:editId="02994CC0">
            <wp:extent cx="5943600" cy="123825"/>
            <wp:effectExtent l="0" t="0" r="0" b="0"/>
            <wp:docPr id="21325095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09592" name="Picture 2132509592"/>
                    <pic:cNvPicPr/>
                  </pic:nvPicPr>
                  <pic:blipFill>
                    <a:blip r:embed="rId35">
                      <a:extLst>
                        <a:ext uri="{28A0092B-C50C-407E-A947-70E740481C1C}">
                          <a14:useLocalDpi xmlns:a14="http://schemas.microsoft.com/office/drawing/2010/main"/>
                        </a:ext>
                      </a:extLst>
                    </a:blip>
                    <a:stretch>
                      <a:fillRect/>
                    </a:stretch>
                  </pic:blipFill>
                  <pic:spPr>
                    <a:xfrm>
                      <a:off x="0" y="0"/>
                      <a:ext cx="5943600" cy="123825"/>
                    </a:xfrm>
                    <a:prstGeom prst="rect">
                      <a:avLst/>
                    </a:prstGeom>
                  </pic:spPr>
                </pic:pic>
              </a:graphicData>
            </a:graphic>
          </wp:inline>
        </w:drawing>
      </w:r>
      <w:r w:rsidR="00233373">
        <w:tab/>
      </w:r>
      <w:r w:rsidR="00233373">
        <w:tab/>
      </w:r>
      <w:r w:rsidR="00233373">
        <w:tab/>
      </w:r>
      <w:r w:rsidR="7153072E">
        <w:t xml:space="preserve">Figure 16 </w:t>
      </w:r>
      <w:r w:rsidR="43FE0B34">
        <w:t>Extracting the memory of every device</w:t>
      </w:r>
    </w:p>
    <w:p w14:paraId="2473DEF9" w14:textId="739EC356" w:rsidR="75C5AEE3" w:rsidRDefault="75C5AEE3" w:rsidP="75C5AEE3">
      <w:pPr>
        <w:spacing w:after="236" w:line="263" w:lineRule="auto"/>
        <w:ind w:right="919"/>
        <w:jc w:val="both"/>
      </w:pPr>
    </w:p>
    <w:p w14:paraId="0D79E6F2" w14:textId="27CABAFF" w:rsidR="66D15DA9" w:rsidRDefault="66D15DA9" w:rsidP="75C5AEE3">
      <w:pPr>
        <w:spacing w:after="236" w:line="263" w:lineRule="auto"/>
        <w:ind w:left="1416" w:right="919" w:firstLine="708"/>
        <w:jc w:val="both"/>
        <w:rPr>
          <w:b/>
          <w:bCs/>
        </w:rPr>
      </w:pPr>
      <w:r w:rsidRPr="75C5AEE3">
        <w:rPr>
          <w:b/>
          <w:bCs/>
        </w:rPr>
        <w:lastRenderedPageBreak/>
        <w:t xml:space="preserve">Highlights </w:t>
      </w:r>
      <w:r w:rsidR="484A4ECE" w:rsidRPr="75C5AEE3">
        <w:rPr>
          <w:b/>
          <w:bCs/>
        </w:rPr>
        <w:t>process</w:t>
      </w:r>
      <w:r w:rsidR="1B7E8709" w:rsidRPr="75C5AEE3">
        <w:rPr>
          <w:b/>
          <w:bCs/>
        </w:rPr>
        <w:t xml:space="preserve">es </w:t>
      </w:r>
      <w:proofErr w:type="gramStart"/>
      <w:r w:rsidR="2D11DE38" w:rsidRPr="75C5AEE3">
        <w:rPr>
          <w:b/>
          <w:bCs/>
        </w:rPr>
        <w:t>results</w:t>
      </w:r>
      <w:r w:rsidR="5ABD0D1F" w:rsidRPr="75C5AEE3">
        <w:rPr>
          <w:b/>
          <w:bCs/>
        </w:rPr>
        <w:t>(</w:t>
      </w:r>
      <w:proofErr w:type="gramEnd"/>
      <w:r w:rsidR="5ABD0D1F" w:rsidRPr="75C5AEE3">
        <w:rPr>
          <w:b/>
          <w:bCs/>
        </w:rPr>
        <w:t>Appendix A for more)</w:t>
      </w:r>
      <w:r w:rsidR="484A4ECE" w:rsidRPr="75C5AEE3">
        <w:rPr>
          <w:b/>
          <w:bCs/>
        </w:rPr>
        <w:t>:</w:t>
      </w:r>
    </w:p>
    <w:p w14:paraId="58A882AF" w14:textId="7B076161" w:rsidR="278ED4AD" w:rsidRDefault="278ED4AD" w:rsidP="75C5AEE3">
      <w:pPr>
        <w:spacing w:after="236" w:line="263" w:lineRule="auto"/>
        <w:ind w:left="708" w:right="919"/>
        <w:jc w:val="both"/>
      </w:pPr>
      <w:r>
        <w:t xml:space="preserve">Desktop500- </w:t>
      </w:r>
      <w:proofErr w:type="spellStart"/>
      <w:r>
        <w:t>lssas</w:t>
      </w:r>
      <w:proofErr w:type="spellEnd"/>
      <w:r>
        <w:t xml:space="preserve"> executable used for authentication and generating user tokens</w:t>
      </w:r>
      <w:r w:rsidR="35999F70">
        <w:t>.</w:t>
      </w:r>
    </w:p>
    <w:p w14:paraId="4DC57F78" w14:textId="2C14C08F" w:rsidR="0B1E92BF" w:rsidRDefault="0B1E92BF" w:rsidP="75C5AEE3">
      <w:pPr>
        <w:spacing w:after="236" w:line="263" w:lineRule="auto"/>
        <w:ind w:right="919"/>
        <w:jc w:val="both"/>
      </w:pPr>
      <w:r>
        <w:t xml:space="preserve">                                                                 </w:t>
      </w:r>
      <w:r w:rsidR="25C779E8">
        <w:rPr>
          <w:noProof/>
        </w:rPr>
        <w:drawing>
          <wp:inline distT="0" distB="0" distL="0" distR="0" wp14:anchorId="55513F1B" wp14:editId="62180828">
            <wp:extent cx="1949234" cy="1574382"/>
            <wp:effectExtent l="0" t="0" r="0" b="0"/>
            <wp:docPr id="206941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1232" name="Picture 206941232"/>
                    <pic:cNvPicPr/>
                  </pic:nvPicPr>
                  <pic:blipFill>
                    <a:blip r:embed="rId36">
                      <a:extLst>
                        <a:ext uri="{28A0092B-C50C-407E-A947-70E740481C1C}">
                          <a14:useLocalDpi xmlns:a14="http://schemas.microsoft.com/office/drawing/2010/main"/>
                        </a:ext>
                      </a:extLst>
                    </a:blip>
                    <a:stretch>
                      <a:fillRect/>
                    </a:stretch>
                  </pic:blipFill>
                  <pic:spPr>
                    <a:xfrm>
                      <a:off x="0" y="0"/>
                      <a:ext cx="1949234" cy="1574382"/>
                    </a:xfrm>
                    <a:prstGeom prst="rect">
                      <a:avLst/>
                    </a:prstGeom>
                  </pic:spPr>
                </pic:pic>
              </a:graphicData>
            </a:graphic>
          </wp:inline>
        </w:drawing>
      </w:r>
    </w:p>
    <w:p w14:paraId="7F9F5B14" w14:textId="5E7E2E04" w:rsidR="75C5AEE3" w:rsidRDefault="3446EA89" w:rsidP="00BC7F75">
      <w:pPr>
        <w:spacing w:after="236" w:line="263" w:lineRule="auto"/>
        <w:ind w:left="2832" w:right="919" w:firstLine="708"/>
        <w:jc w:val="both"/>
      </w:pPr>
      <w:r>
        <w:t xml:space="preserve">Figure 17 </w:t>
      </w:r>
      <w:proofErr w:type="spellStart"/>
      <w:r>
        <w:t>lssas</w:t>
      </w:r>
      <w:proofErr w:type="spellEnd"/>
      <w:r>
        <w:t xml:space="preserve"> </w:t>
      </w:r>
      <w:r w:rsidR="53976344">
        <w:t>executable</w:t>
      </w:r>
      <w:r>
        <w:t xml:space="preserve"> process ran </w:t>
      </w:r>
    </w:p>
    <w:p w14:paraId="64E2544F" w14:textId="3914381B" w:rsidR="45600D99" w:rsidRDefault="45600D99" w:rsidP="75C5AEE3">
      <w:pPr>
        <w:spacing w:after="236" w:line="263" w:lineRule="auto"/>
        <w:ind w:left="708" w:right="919"/>
        <w:jc w:val="both"/>
      </w:pPr>
      <w:r>
        <w:t xml:space="preserve">Laptop-142 </w:t>
      </w:r>
      <w:r w:rsidR="1A8D31FE">
        <w:t>-</w:t>
      </w:r>
      <w:r>
        <w:t xml:space="preserve"> </w:t>
      </w:r>
      <w:proofErr w:type="spellStart"/>
      <w:r>
        <w:t>Powershell</w:t>
      </w:r>
      <w:proofErr w:type="spellEnd"/>
      <w:r>
        <w:t xml:space="preserve"> usage</w:t>
      </w:r>
      <w:r w:rsidR="2591E841">
        <w:t>,</w:t>
      </w:r>
      <w:r>
        <w:t xml:space="preserve"> </w:t>
      </w:r>
      <w:proofErr w:type="spellStart"/>
      <w:r>
        <w:t>LogonUI</w:t>
      </w:r>
      <w:proofErr w:type="spellEnd"/>
      <w:r>
        <w:t xml:space="preserve"> </w:t>
      </w:r>
      <w:r w:rsidR="0022AFAB">
        <w:t>executable</w:t>
      </w:r>
      <w:r>
        <w:t xml:space="preserve"> used for accessing user domains.</w:t>
      </w:r>
    </w:p>
    <w:p w14:paraId="41331D66" w14:textId="2B1EC18D" w:rsidR="36257E29" w:rsidRDefault="36257E29" w:rsidP="75C5AEE3">
      <w:pPr>
        <w:spacing w:after="236" w:line="263" w:lineRule="auto"/>
        <w:ind w:right="919"/>
        <w:jc w:val="both"/>
      </w:pPr>
      <w:r>
        <w:t xml:space="preserve">                                                                  </w:t>
      </w:r>
      <w:r w:rsidR="38CDFEAB">
        <w:rPr>
          <w:noProof/>
        </w:rPr>
        <w:drawing>
          <wp:inline distT="0" distB="0" distL="0" distR="0" wp14:anchorId="4A1E1595" wp14:editId="1941FB65">
            <wp:extent cx="2316497" cy="1926702"/>
            <wp:effectExtent l="0" t="0" r="0" b="0"/>
            <wp:docPr id="16657015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01564" name="Picture 1665701564"/>
                    <pic:cNvPicPr/>
                  </pic:nvPicPr>
                  <pic:blipFill>
                    <a:blip r:embed="rId37">
                      <a:extLst>
                        <a:ext uri="{28A0092B-C50C-407E-A947-70E740481C1C}">
                          <a14:useLocalDpi xmlns:a14="http://schemas.microsoft.com/office/drawing/2010/main"/>
                        </a:ext>
                      </a:extLst>
                    </a:blip>
                    <a:stretch>
                      <a:fillRect/>
                    </a:stretch>
                  </pic:blipFill>
                  <pic:spPr>
                    <a:xfrm>
                      <a:off x="0" y="0"/>
                      <a:ext cx="2316497" cy="1926702"/>
                    </a:xfrm>
                    <a:prstGeom prst="rect">
                      <a:avLst/>
                    </a:prstGeom>
                  </pic:spPr>
                </pic:pic>
              </a:graphicData>
            </a:graphic>
          </wp:inline>
        </w:drawing>
      </w:r>
    </w:p>
    <w:p w14:paraId="38C44A39" w14:textId="4B47E78B" w:rsidR="75C5AEE3" w:rsidRDefault="1F95081C" w:rsidP="00BC7F75">
      <w:pPr>
        <w:spacing w:after="236" w:line="263" w:lineRule="auto"/>
        <w:ind w:left="2124" w:right="919" w:firstLine="708"/>
        <w:jc w:val="both"/>
        <w:rPr>
          <w:b/>
          <w:bCs/>
        </w:rPr>
      </w:pPr>
      <w:r>
        <w:t xml:space="preserve">Figure 18 </w:t>
      </w:r>
      <w:proofErr w:type="spellStart"/>
      <w:r>
        <w:t>Powershell</w:t>
      </w:r>
      <w:proofErr w:type="spellEnd"/>
      <w:r>
        <w:t xml:space="preserve"> and </w:t>
      </w:r>
      <w:proofErr w:type="spellStart"/>
      <w:r>
        <w:t>LogonUI</w:t>
      </w:r>
      <w:proofErr w:type="spellEnd"/>
      <w:r>
        <w:t xml:space="preserve"> present</w:t>
      </w:r>
    </w:p>
    <w:p w14:paraId="7A48134C" w14:textId="7B96D0B2" w:rsidR="3EA2B962" w:rsidRDefault="3EA2B962" w:rsidP="3EA2B962">
      <w:pPr>
        <w:spacing w:after="236" w:line="263" w:lineRule="auto"/>
        <w:ind w:right="919"/>
        <w:jc w:val="both"/>
      </w:pPr>
    </w:p>
    <w:p w14:paraId="4AE41FA3" w14:textId="017F6255" w:rsidR="37C96980" w:rsidRDefault="37C96980" w:rsidP="3EA2B962">
      <w:pPr>
        <w:spacing w:after="236" w:line="263" w:lineRule="auto"/>
        <w:ind w:left="1416" w:right="919"/>
        <w:jc w:val="both"/>
      </w:pPr>
      <w:r>
        <w:t xml:space="preserve">Workstation-758 </w:t>
      </w:r>
      <w:r w:rsidR="57351367">
        <w:t>Microsoft</w:t>
      </w:r>
      <w:r>
        <w:t xml:space="preserve"> </w:t>
      </w:r>
      <w:r w:rsidR="4E5C8022">
        <w:t>defender</w:t>
      </w:r>
      <w:r>
        <w:t xml:space="preserve"> and </w:t>
      </w:r>
      <w:proofErr w:type="spellStart"/>
      <w:r>
        <w:t>M</w:t>
      </w:r>
      <w:r w:rsidR="5FFA44C4">
        <w:t>sM</w:t>
      </w:r>
      <w:r>
        <w:t>pg</w:t>
      </w:r>
      <w:proofErr w:type="spellEnd"/>
      <w:r>
        <w:t xml:space="preserve"> being attacked </w:t>
      </w:r>
      <w:r w:rsidR="601DE91B">
        <w:t>repeatedly</w:t>
      </w:r>
      <w:r>
        <w:t xml:space="preserve"> </w:t>
      </w:r>
    </w:p>
    <w:p w14:paraId="49E738A9" w14:textId="7E47C3A9" w:rsidR="37C96980" w:rsidRDefault="37C96980" w:rsidP="3EA2B962">
      <w:pPr>
        <w:spacing w:after="236" w:line="263" w:lineRule="auto"/>
        <w:ind w:right="919"/>
        <w:jc w:val="both"/>
      </w:pPr>
      <w:r>
        <w:rPr>
          <w:noProof/>
        </w:rPr>
        <w:drawing>
          <wp:inline distT="0" distB="0" distL="0" distR="0" wp14:anchorId="471EEF06" wp14:editId="460F569D">
            <wp:extent cx="5943600" cy="847725"/>
            <wp:effectExtent l="0" t="0" r="0" b="0"/>
            <wp:docPr id="572842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2396" name="Picture 72942396"/>
                    <pic:cNvPicPr/>
                  </pic:nvPicPr>
                  <pic:blipFill>
                    <a:blip r:embed="rId38">
                      <a:extLst>
                        <a:ext uri="{28A0092B-C50C-407E-A947-70E740481C1C}">
                          <a14:useLocalDpi xmlns:a14="http://schemas.microsoft.com/office/drawing/2010/main"/>
                        </a:ext>
                      </a:extLst>
                    </a:blip>
                    <a:stretch>
                      <a:fillRect/>
                    </a:stretch>
                  </pic:blipFill>
                  <pic:spPr>
                    <a:xfrm>
                      <a:off x="0" y="0"/>
                      <a:ext cx="5943600" cy="847725"/>
                    </a:xfrm>
                    <a:prstGeom prst="rect">
                      <a:avLst/>
                    </a:prstGeom>
                  </pic:spPr>
                </pic:pic>
              </a:graphicData>
            </a:graphic>
          </wp:inline>
        </w:drawing>
      </w:r>
      <w:r>
        <w:tab/>
      </w:r>
      <w:r>
        <w:tab/>
      </w:r>
      <w:r>
        <w:tab/>
      </w:r>
      <w:r w:rsidR="4342263F">
        <w:t xml:space="preserve">Figure 19 Microsoft defender and anti-malware service present </w:t>
      </w:r>
    </w:p>
    <w:p w14:paraId="24D8AB5B" w14:textId="00B5B852" w:rsidR="3EA2B962" w:rsidRDefault="3EA2B962" w:rsidP="3EA2B962">
      <w:pPr>
        <w:spacing w:after="236" w:line="263" w:lineRule="auto"/>
        <w:ind w:left="708" w:right="919" w:firstLine="708"/>
        <w:jc w:val="both"/>
      </w:pPr>
    </w:p>
    <w:p w14:paraId="37839D90" w14:textId="101B8201" w:rsidR="3EA2B962" w:rsidRDefault="3EA2B962" w:rsidP="3EA2B962">
      <w:pPr>
        <w:spacing w:after="236" w:line="263" w:lineRule="auto"/>
        <w:ind w:left="708" w:right="919" w:firstLine="708"/>
        <w:jc w:val="both"/>
      </w:pPr>
    </w:p>
    <w:p w14:paraId="2C8E1311" w14:textId="3CC3F2E4" w:rsidR="3EA2B962" w:rsidRDefault="3EA2B962" w:rsidP="3EA2B962">
      <w:pPr>
        <w:spacing w:after="236" w:line="263" w:lineRule="auto"/>
        <w:ind w:left="708" w:right="919" w:firstLine="708"/>
        <w:jc w:val="both"/>
      </w:pPr>
    </w:p>
    <w:p w14:paraId="5997788B" w14:textId="45D04DB6" w:rsidR="3EA2B962" w:rsidRDefault="3EA2B962" w:rsidP="3EA2B962">
      <w:pPr>
        <w:spacing w:after="236" w:line="263" w:lineRule="auto"/>
        <w:ind w:left="708" w:right="919" w:firstLine="708"/>
        <w:jc w:val="both"/>
      </w:pPr>
    </w:p>
    <w:p w14:paraId="17F031D8" w14:textId="3CDE3664" w:rsidR="7D55441A" w:rsidRDefault="7D55441A" w:rsidP="3EA2B962">
      <w:pPr>
        <w:spacing w:after="236" w:line="263" w:lineRule="auto"/>
        <w:ind w:left="708" w:right="919" w:firstLine="708"/>
        <w:jc w:val="both"/>
      </w:pPr>
      <w:r>
        <w:t>Pc</w:t>
      </w:r>
      <w:r w:rsidR="7BE8DC5A">
        <w:t>-</w:t>
      </w:r>
      <w:proofErr w:type="gramStart"/>
      <w:r w:rsidR="7BE8DC5A">
        <w:t xml:space="preserve">491  </w:t>
      </w:r>
      <w:r w:rsidR="74444066">
        <w:t>potentially</w:t>
      </w:r>
      <w:proofErr w:type="gramEnd"/>
      <w:r w:rsidR="7BE8DC5A">
        <w:t xml:space="preserve"> starting an </w:t>
      </w:r>
      <w:r w:rsidR="7A3ED43B">
        <w:t>initial</w:t>
      </w:r>
      <w:r w:rsidR="7BE8DC5A">
        <w:t xml:space="preserve"> compromise of </w:t>
      </w:r>
      <w:r w:rsidR="103BA53A">
        <w:t>a machine</w:t>
      </w:r>
      <w:r w:rsidR="7BE8DC5A">
        <w:t xml:space="preserve"> on network</w:t>
      </w:r>
    </w:p>
    <w:p w14:paraId="415A7387" w14:textId="22C14EF7" w:rsidR="7D55441A" w:rsidRDefault="7D55441A" w:rsidP="3EA2B962">
      <w:pPr>
        <w:spacing w:after="236" w:line="263" w:lineRule="auto"/>
        <w:ind w:right="919"/>
        <w:jc w:val="both"/>
      </w:pPr>
      <w:r>
        <w:rPr>
          <w:noProof/>
        </w:rPr>
        <w:drawing>
          <wp:inline distT="0" distB="0" distL="0" distR="0" wp14:anchorId="270BD7C7" wp14:editId="21A2209A">
            <wp:extent cx="5943600" cy="1895475"/>
            <wp:effectExtent l="0" t="0" r="0" b="0"/>
            <wp:docPr id="1591358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43910" name="Picture 633543910"/>
                    <pic:cNvPicPr/>
                  </pic:nvPicPr>
                  <pic:blipFill>
                    <a:blip r:embed="rId39">
                      <a:extLst>
                        <a:ext uri="{28A0092B-C50C-407E-A947-70E740481C1C}">
                          <a14:useLocalDpi xmlns:a14="http://schemas.microsoft.com/office/drawing/2010/main"/>
                        </a:ext>
                      </a:extLst>
                    </a:blip>
                    <a:stretch>
                      <a:fillRect/>
                    </a:stretch>
                  </pic:blipFill>
                  <pic:spPr>
                    <a:xfrm>
                      <a:off x="0" y="0"/>
                      <a:ext cx="5943600" cy="1895475"/>
                    </a:xfrm>
                    <a:prstGeom prst="rect">
                      <a:avLst/>
                    </a:prstGeom>
                  </pic:spPr>
                </pic:pic>
              </a:graphicData>
            </a:graphic>
          </wp:inline>
        </w:drawing>
      </w:r>
      <w:r>
        <w:tab/>
      </w:r>
      <w:r>
        <w:tab/>
      </w:r>
      <w:r>
        <w:tab/>
      </w:r>
      <w:r>
        <w:tab/>
      </w:r>
      <w:r w:rsidR="00254646">
        <w:t xml:space="preserve">Figure 20 </w:t>
      </w:r>
      <w:proofErr w:type="spellStart"/>
      <w:r w:rsidR="00254646">
        <w:t>lsass</w:t>
      </w:r>
      <w:proofErr w:type="spellEnd"/>
      <w:r w:rsidR="00254646">
        <w:t xml:space="preserve"> executable and </w:t>
      </w:r>
      <w:proofErr w:type="spellStart"/>
      <w:r w:rsidR="00254646">
        <w:t>LogonUI</w:t>
      </w:r>
      <w:proofErr w:type="spellEnd"/>
      <w:r w:rsidR="00254646">
        <w:t>.</w:t>
      </w:r>
    </w:p>
    <w:p w14:paraId="04DC3AA1" w14:textId="3F00F4EF" w:rsidR="3EA2B962" w:rsidRDefault="00254646" w:rsidP="3EA2B962">
      <w:pPr>
        <w:spacing w:after="236" w:line="263" w:lineRule="auto"/>
        <w:ind w:right="919"/>
        <w:jc w:val="both"/>
        <w:rPr>
          <w:b/>
          <w:bCs/>
        </w:rPr>
      </w:pPr>
      <w:r w:rsidRPr="00254646">
        <w:rPr>
          <w:b/>
          <w:bCs/>
          <w:noProof/>
        </w:rPr>
        <w:drawing>
          <wp:anchor distT="0" distB="0" distL="114300" distR="114300" simplePos="0" relativeHeight="251652608" behindDoc="1" locked="0" layoutInCell="1" allowOverlap="1" wp14:anchorId="174A302B" wp14:editId="18981671">
            <wp:simplePos x="0" y="0"/>
            <wp:positionH relativeFrom="column">
              <wp:posOffset>431800</wp:posOffset>
            </wp:positionH>
            <wp:positionV relativeFrom="paragraph">
              <wp:posOffset>8890</wp:posOffset>
            </wp:positionV>
            <wp:extent cx="5076190" cy="431800"/>
            <wp:effectExtent l="0" t="0" r="0" b="0"/>
            <wp:wrapTight wrapText="bothSides">
              <wp:wrapPolygon edited="0">
                <wp:start x="0" y="0"/>
                <wp:lineTo x="0" y="20965"/>
                <wp:lineTo x="21481" y="20965"/>
                <wp:lineTo x="21481" y="0"/>
                <wp:lineTo x="0" y="0"/>
              </wp:wrapPolygon>
            </wp:wrapTight>
            <wp:docPr id="210505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54128" name=""/>
                    <pic:cNvPicPr/>
                  </pic:nvPicPr>
                  <pic:blipFill>
                    <a:blip r:embed="rId40">
                      <a:extLst>
                        <a:ext uri="{28A0092B-C50C-407E-A947-70E740481C1C}">
                          <a14:useLocalDpi xmlns:a14="http://schemas.microsoft.com/office/drawing/2010/main" val="0"/>
                        </a:ext>
                      </a:extLst>
                    </a:blip>
                    <a:stretch>
                      <a:fillRect/>
                    </a:stretch>
                  </pic:blipFill>
                  <pic:spPr>
                    <a:xfrm>
                      <a:off x="0" y="0"/>
                      <a:ext cx="5076190" cy="431800"/>
                    </a:xfrm>
                    <a:prstGeom prst="rect">
                      <a:avLst/>
                    </a:prstGeom>
                  </pic:spPr>
                </pic:pic>
              </a:graphicData>
            </a:graphic>
          </wp:anchor>
        </w:drawing>
      </w:r>
    </w:p>
    <w:p w14:paraId="452B9505" w14:textId="0621FB8A" w:rsidR="3EA2B962" w:rsidRDefault="00254646" w:rsidP="3EA2B962">
      <w:pPr>
        <w:spacing w:after="236" w:line="263" w:lineRule="auto"/>
        <w:ind w:right="919"/>
        <w:jc w:val="both"/>
        <w:rPr>
          <w:b/>
          <w:bCs/>
        </w:rPr>
      </w:pPr>
      <w:r>
        <w:rPr>
          <w:b/>
          <w:bCs/>
        </w:rPr>
        <w:t xml:space="preserve">    </w:t>
      </w:r>
      <w:r>
        <w:rPr>
          <w:b/>
          <w:bCs/>
        </w:rPr>
        <w:tab/>
      </w:r>
      <w:r>
        <w:rPr>
          <w:b/>
          <w:bCs/>
        </w:rPr>
        <w:tab/>
      </w:r>
      <w:r>
        <w:rPr>
          <w:b/>
          <w:bCs/>
        </w:rPr>
        <w:tab/>
      </w:r>
      <w:r>
        <w:rPr>
          <w:b/>
          <w:bCs/>
        </w:rPr>
        <w:tab/>
        <w:t xml:space="preserve">Figure </w:t>
      </w:r>
      <w:r w:rsidR="00EC2425">
        <w:rPr>
          <w:b/>
          <w:bCs/>
        </w:rPr>
        <w:t>21 Spoofing attempt at opening processes ran</w:t>
      </w:r>
      <w:r>
        <w:rPr>
          <w:b/>
          <w:bCs/>
        </w:rPr>
        <w:t xml:space="preserve">       </w:t>
      </w:r>
    </w:p>
    <w:p w14:paraId="76A55281" w14:textId="70A3C9EF" w:rsidR="3EA2B962" w:rsidRDefault="00254646" w:rsidP="3EA2B962">
      <w:pPr>
        <w:spacing w:after="236" w:line="263" w:lineRule="auto"/>
        <w:ind w:right="919"/>
        <w:jc w:val="both"/>
        <w:rPr>
          <w:b/>
          <w:bCs/>
        </w:rPr>
      </w:pPr>
      <w:r>
        <w:rPr>
          <w:b/>
          <w:bCs/>
        </w:rPr>
        <w:tab/>
      </w:r>
      <w:r>
        <w:rPr>
          <w:b/>
          <w:bCs/>
        </w:rPr>
        <w:tab/>
      </w:r>
      <w:r>
        <w:rPr>
          <w:b/>
          <w:bCs/>
        </w:rPr>
        <w:tab/>
      </w:r>
      <w:r>
        <w:rPr>
          <w:b/>
          <w:bCs/>
        </w:rPr>
        <w:tab/>
      </w:r>
    </w:p>
    <w:p w14:paraId="62332AF5" w14:textId="613655C5" w:rsidR="3EA2B962" w:rsidRDefault="3EA2B962" w:rsidP="3EA2B962">
      <w:pPr>
        <w:spacing w:after="236" w:line="263" w:lineRule="auto"/>
        <w:ind w:right="919"/>
        <w:jc w:val="both"/>
        <w:rPr>
          <w:b/>
          <w:bCs/>
        </w:rPr>
      </w:pPr>
    </w:p>
    <w:p w14:paraId="6D6DD439" w14:textId="2E5A265C" w:rsidR="3EA2B962" w:rsidRDefault="3EA2B962" w:rsidP="3EA2B962">
      <w:pPr>
        <w:spacing w:after="236" w:line="263" w:lineRule="auto"/>
        <w:ind w:right="919"/>
        <w:jc w:val="both"/>
        <w:rPr>
          <w:b/>
          <w:bCs/>
        </w:rPr>
      </w:pPr>
    </w:p>
    <w:p w14:paraId="70FC115D" w14:textId="7885B428" w:rsidR="3EA2B962" w:rsidRDefault="3EA2B962" w:rsidP="3EA2B962">
      <w:pPr>
        <w:spacing w:after="236" w:line="263" w:lineRule="auto"/>
        <w:ind w:right="919"/>
        <w:jc w:val="both"/>
        <w:rPr>
          <w:b/>
          <w:bCs/>
        </w:rPr>
      </w:pPr>
    </w:p>
    <w:p w14:paraId="4A69F6EE" w14:textId="6A0DFC9E" w:rsidR="3EA2B962" w:rsidRDefault="3EA2B962" w:rsidP="3EA2B962">
      <w:pPr>
        <w:spacing w:after="236" w:line="263" w:lineRule="auto"/>
        <w:ind w:right="919"/>
        <w:jc w:val="both"/>
        <w:rPr>
          <w:b/>
          <w:bCs/>
        </w:rPr>
      </w:pPr>
    </w:p>
    <w:p w14:paraId="5738E3CD" w14:textId="77777777" w:rsidR="00BC7F75" w:rsidRDefault="00BC7F75" w:rsidP="3EA2B962">
      <w:pPr>
        <w:spacing w:after="236" w:line="263" w:lineRule="auto"/>
        <w:ind w:right="919"/>
        <w:jc w:val="both"/>
        <w:rPr>
          <w:b/>
          <w:bCs/>
        </w:rPr>
      </w:pPr>
    </w:p>
    <w:p w14:paraId="4B1085C4" w14:textId="77777777" w:rsidR="00BC7F75" w:rsidRDefault="00BC7F75" w:rsidP="3EA2B962">
      <w:pPr>
        <w:spacing w:after="236" w:line="263" w:lineRule="auto"/>
        <w:ind w:right="919"/>
        <w:jc w:val="both"/>
        <w:rPr>
          <w:b/>
          <w:bCs/>
        </w:rPr>
      </w:pPr>
    </w:p>
    <w:p w14:paraId="1D3DC010" w14:textId="77777777" w:rsidR="00BC7F75" w:rsidRDefault="00BC7F75" w:rsidP="3EA2B962">
      <w:pPr>
        <w:spacing w:after="236" w:line="263" w:lineRule="auto"/>
        <w:ind w:right="919"/>
        <w:jc w:val="both"/>
        <w:rPr>
          <w:b/>
          <w:bCs/>
        </w:rPr>
      </w:pPr>
    </w:p>
    <w:p w14:paraId="7DA78DF6" w14:textId="77777777" w:rsidR="00BC7F75" w:rsidRDefault="00BC7F75" w:rsidP="3EA2B962">
      <w:pPr>
        <w:spacing w:after="236" w:line="263" w:lineRule="auto"/>
        <w:ind w:right="919"/>
        <w:jc w:val="both"/>
        <w:rPr>
          <w:b/>
          <w:bCs/>
        </w:rPr>
      </w:pPr>
    </w:p>
    <w:p w14:paraId="6E9594BC" w14:textId="77777777" w:rsidR="00BC7F75" w:rsidRDefault="00BC7F75" w:rsidP="3EA2B962">
      <w:pPr>
        <w:spacing w:after="236" w:line="263" w:lineRule="auto"/>
        <w:ind w:right="919"/>
        <w:jc w:val="both"/>
        <w:rPr>
          <w:b/>
          <w:bCs/>
        </w:rPr>
      </w:pPr>
    </w:p>
    <w:p w14:paraId="43830DF9" w14:textId="77777777" w:rsidR="00BC7F75" w:rsidRDefault="00BC7F75" w:rsidP="3EA2B962">
      <w:pPr>
        <w:spacing w:after="236" w:line="263" w:lineRule="auto"/>
        <w:ind w:right="919"/>
        <w:jc w:val="both"/>
        <w:rPr>
          <w:b/>
          <w:bCs/>
        </w:rPr>
      </w:pPr>
    </w:p>
    <w:p w14:paraId="64FD216A" w14:textId="77777777" w:rsidR="00BC7F75" w:rsidRDefault="00BC7F75" w:rsidP="3EA2B962">
      <w:pPr>
        <w:spacing w:after="236" w:line="263" w:lineRule="auto"/>
        <w:ind w:right="919"/>
        <w:jc w:val="both"/>
        <w:rPr>
          <w:b/>
          <w:bCs/>
        </w:rPr>
      </w:pPr>
    </w:p>
    <w:p w14:paraId="091A5D1F" w14:textId="77777777" w:rsidR="00BC7F75" w:rsidRDefault="00BC7F75" w:rsidP="3EA2B962">
      <w:pPr>
        <w:spacing w:after="236" w:line="263" w:lineRule="auto"/>
        <w:ind w:right="919"/>
        <w:jc w:val="both"/>
        <w:rPr>
          <w:b/>
          <w:bCs/>
        </w:rPr>
      </w:pPr>
    </w:p>
    <w:p w14:paraId="026F2682" w14:textId="77777777" w:rsidR="00BC7F75" w:rsidRDefault="00BC7F75" w:rsidP="3EA2B962">
      <w:pPr>
        <w:spacing w:after="236" w:line="263" w:lineRule="auto"/>
        <w:ind w:right="919"/>
        <w:jc w:val="both"/>
        <w:rPr>
          <w:b/>
          <w:bCs/>
        </w:rPr>
      </w:pPr>
    </w:p>
    <w:p w14:paraId="29CF6C66" w14:textId="514B84B8" w:rsidR="3EA2B962" w:rsidRDefault="3EA2B962" w:rsidP="3EA2B962">
      <w:pPr>
        <w:spacing w:after="236" w:line="263" w:lineRule="auto"/>
        <w:ind w:right="919"/>
        <w:jc w:val="both"/>
        <w:rPr>
          <w:b/>
          <w:bCs/>
        </w:rPr>
      </w:pPr>
    </w:p>
    <w:p w14:paraId="4768874B" w14:textId="77777777" w:rsidR="00247885" w:rsidRDefault="4FBEA471" w:rsidP="00247885">
      <w:pPr>
        <w:spacing w:after="236" w:line="263" w:lineRule="auto"/>
        <w:ind w:left="708" w:right="919"/>
        <w:jc w:val="both"/>
        <w:rPr>
          <w:b/>
          <w:bCs/>
        </w:rPr>
      </w:pPr>
      <w:r w:rsidRPr="75C5AEE3">
        <w:rPr>
          <w:b/>
          <w:bCs/>
        </w:rPr>
        <w:t xml:space="preserve">            </w:t>
      </w:r>
      <w:r w:rsidR="0C776BAC" w:rsidRPr="75C5AEE3">
        <w:rPr>
          <w:b/>
          <w:bCs/>
        </w:rPr>
        <w:t xml:space="preserve">Highlights on </w:t>
      </w:r>
      <w:r w:rsidR="484A4ECE" w:rsidRPr="75C5AEE3">
        <w:rPr>
          <w:b/>
          <w:bCs/>
        </w:rPr>
        <w:t xml:space="preserve">Network </w:t>
      </w:r>
      <w:proofErr w:type="gramStart"/>
      <w:r w:rsidR="484A4ECE" w:rsidRPr="75C5AEE3">
        <w:rPr>
          <w:b/>
          <w:bCs/>
        </w:rPr>
        <w:t>connections</w:t>
      </w:r>
      <w:r w:rsidR="36F8A699" w:rsidRPr="75C5AEE3">
        <w:rPr>
          <w:b/>
          <w:bCs/>
        </w:rPr>
        <w:t>(</w:t>
      </w:r>
      <w:proofErr w:type="gramEnd"/>
      <w:r w:rsidR="36F8A699" w:rsidRPr="75C5AEE3">
        <w:rPr>
          <w:b/>
          <w:bCs/>
        </w:rPr>
        <w:t>Appendix B for more)</w:t>
      </w:r>
      <w:r w:rsidR="484A4ECE" w:rsidRPr="75C5AEE3">
        <w:rPr>
          <w:b/>
          <w:bCs/>
        </w:rPr>
        <w:t>:</w:t>
      </w:r>
    </w:p>
    <w:p w14:paraId="7690D680" w14:textId="25E46E4F" w:rsidR="46FA0B36" w:rsidRPr="00247885" w:rsidRDefault="2C693387" w:rsidP="00247885">
      <w:pPr>
        <w:spacing w:after="236" w:line="263" w:lineRule="auto"/>
        <w:ind w:left="708" w:right="919"/>
        <w:jc w:val="both"/>
        <w:rPr>
          <w:b/>
          <w:bCs/>
          <w:i/>
          <w:iCs/>
        </w:rPr>
      </w:pPr>
      <w:r w:rsidRPr="00247885">
        <w:rPr>
          <w:i/>
          <w:iCs/>
        </w:rPr>
        <w:t>Desktop500</w:t>
      </w:r>
      <w:r w:rsidR="0E8C781D" w:rsidRPr="00247885">
        <w:rPr>
          <w:i/>
          <w:iCs/>
        </w:rPr>
        <w:t>-</w:t>
      </w:r>
      <w:r w:rsidRPr="00247885">
        <w:rPr>
          <w:i/>
          <w:iCs/>
        </w:rPr>
        <w:t xml:space="preserve"> </w:t>
      </w:r>
    </w:p>
    <w:p w14:paraId="05C2D5A0" w14:textId="31C3F4B4" w:rsidR="192B7CD5" w:rsidRDefault="192B7CD5" w:rsidP="75C5AEE3">
      <w:pPr>
        <w:spacing w:after="236" w:line="263" w:lineRule="auto"/>
        <w:ind w:right="919"/>
        <w:jc w:val="both"/>
      </w:pPr>
      <w:r>
        <w:t xml:space="preserve">                                                  </w:t>
      </w:r>
      <w:r w:rsidR="3EA27B63">
        <w:rPr>
          <w:noProof/>
        </w:rPr>
        <w:drawing>
          <wp:inline distT="0" distB="0" distL="0" distR="0" wp14:anchorId="06339FF1" wp14:editId="7FDCE0DC">
            <wp:extent cx="2632685" cy="2312038"/>
            <wp:effectExtent l="0" t="0" r="0" b="0"/>
            <wp:docPr id="32580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0033" name="Picture 32580033"/>
                    <pic:cNvPicPr/>
                  </pic:nvPicPr>
                  <pic:blipFill>
                    <a:blip r:embed="rId41">
                      <a:extLst>
                        <a:ext uri="{28A0092B-C50C-407E-A947-70E740481C1C}">
                          <a14:useLocalDpi xmlns:a14="http://schemas.microsoft.com/office/drawing/2010/main"/>
                        </a:ext>
                      </a:extLst>
                    </a:blip>
                    <a:stretch>
                      <a:fillRect/>
                    </a:stretch>
                  </pic:blipFill>
                  <pic:spPr>
                    <a:xfrm>
                      <a:off x="0" y="0"/>
                      <a:ext cx="2632685" cy="2312038"/>
                    </a:xfrm>
                    <a:prstGeom prst="rect">
                      <a:avLst/>
                    </a:prstGeom>
                  </pic:spPr>
                </pic:pic>
              </a:graphicData>
            </a:graphic>
          </wp:inline>
        </w:drawing>
      </w:r>
    </w:p>
    <w:p w14:paraId="4EF95533" w14:textId="6C39F106" w:rsidR="43388235" w:rsidRDefault="43388235" w:rsidP="003426D0">
      <w:pPr>
        <w:spacing w:after="236" w:line="263" w:lineRule="auto"/>
        <w:ind w:left="1416" w:right="919" w:firstLine="708"/>
        <w:jc w:val="both"/>
      </w:pPr>
      <w:r>
        <w:t>Figure</w:t>
      </w:r>
      <w:r w:rsidR="1E91ADF0">
        <w:t>21</w:t>
      </w:r>
      <w:r>
        <w:t xml:space="preserve"> Desktop </w:t>
      </w:r>
      <w:r w:rsidR="00247885">
        <w:t xml:space="preserve">suspicious </w:t>
      </w:r>
      <w:r>
        <w:t xml:space="preserve">communicating to foreign </w:t>
      </w:r>
      <w:r w:rsidR="2CFFA53E">
        <w:t>addresses</w:t>
      </w:r>
    </w:p>
    <w:p w14:paraId="700FD9DD" w14:textId="5583AD6F" w:rsidR="466CDA5A" w:rsidRPr="00247885" w:rsidRDefault="466CDA5A" w:rsidP="75C5AEE3">
      <w:pPr>
        <w:spacing w:after="236" w:line="263" w:lineRule="auto"/>
        <w:ind w:right="919"/>
        <w:jc w:val="both"/>
        <w:rPr>
          <w:i/>
          <w:iCs/>
        </w:rPr>
      </w:pPr>
      <w:r w:rsidRPr="00247885">
        <w:rPr>
          <w:i/>
          <w:iCs/>
        </w:rPr>
        <w:t>PC</w:t>
      </w:r>
      <w:r w:rsidR="38A64FDF" w:rsidRPr="00247885">
        <w:rPr>
          <w:i/>
          <w:iCs/>
        </w:rPr>
        <w:t>-</w:t>
      </w:r>
      <w:r w:rsidRPr="00247885">
        <w:rPr>
          <w:i/>
          <w:iCs/>
        </w:rPr>
        <w:t xml:space="preserve">491 </w:t>
      </w:r>
    </w:p>
    <w:p w14:paraId="51ABFCBF" w14:textId="5ECF1E8B" w:rsidR="3206033D" w:rsidRDefault="3206033D" w:rsidP="75C5AEE3">
      <w:pPr>
        <w:spacing w:after="236" w:line="263" w:lineRule="auto"/>
        <w:ind w:right="919"/>
        <w:jc w:val="both"/>
      </w:pPr>
      <w:r>
        <w:t xml:space="preserve">                                                       </w:t>
      </w:r>
      <w:r w:rsidR="466CDA5A">
        <w:rPr>
          <w:noProof/>
        </w:rPr>
        <w:drawing>
          <wp:inline distT="0" distB="0" distL="0" distR="0" wp14:anchorId="614EA7CA" wp14:editId="649085DC">
            <wp:extent cx="1819969" cy="1846603"/>
            <wp:effectExtent l="0" t="0" r="0" b="0"/>
            <wp:docPr id="1131693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93082" name="Picture 1131693082"/>
                    <pic:cNvPicPr/>
                  </pic:nvPicPr>
                  <pic:blipFill>
                    <a:blip r:embed="rId42">
                      <a:extLst>
                        <a:ext uri="{28A0092B-C50C-407E-A947-70E740481C1C}">
                          <a14:useLocalDpi xmlns:a14="http://schemas.microsoft.com/office/drawing/2010/main"/>
                        </a:ext>
                      </a:extLst>
                    </a:blip>
                    <a:stretch>
                      <a:fillRect/>
                    </a:stretch>
                  </pic:blipFill>
                  <pic:spPr>
                    <a:xfrm>
                      <a:off x="0" y="0"/>
                      <a:ext cx="1819969" cy="1846603"/>
                    </a:xfrm>
                    <a:prstGeom prst="rect">
                      <a:avLst/>
                    </a:prstGeom>
                  </pic:spPr>
                </pic:pic>
              </a:graphicData>
            </a:graphic>
          </wp:inline>
        </w:drawing>
      </w:r>
    </w:p>
    <w:p w14:paraId="2E8E75C1" w14:textId="0106828F" w:rsidR="75C5AEE3" w:rsidRDefault="30A66594" w:rsidP="00247885">
      <w:pPr>
        <w:spacing w:after="236" w:line="263" w:lineRule="auto"/>
        <w:ind w:right="919"/>
        <w:jc w:val="both"/>
      </w:pPr>
      <w:r>
        <w:t>Figure 2</w:t>
      </w:r>
      <w:r w:rsidR="4B189649">
        <w:t>2</w:t>
      </w:r>
      <w:r>
        <w:t xml:space="preserve"> Direct communication to other devices on the network </w:t>
      </w:r>
      <w:proofErr w:type="spellStart"/>
      <w:r w:rsidR="00247885">
        <w:t>inlcudig</w:t>
      </w:r>
      <w:proofErr w:type="spellEnd"/>
      <w:r w:rsidR="00247885">
        <w:t xml:space="preserve"> foreign addresses.</w:t>
      </w:r>
    </w:p>
    <w:p w14:paraId="3B5EE8CE" w14:textId="6CFB9296" w:rsidR="3EA2B962" w:rsidRDefault="3EA2B962" w:rsidP="3EA2B962">
      <w:pPr>
        <w:spacing w:after="236" w:line="263" w:lineRule="auto"/>
        <w:ind w:right="919"/>
        <w:jc w:val="both"/>
      </w:pPr>
    </w:p>
    <w:p w14:paraId="58B6E65F" w14:textId="71C5F2F9" w:rsidR="3EA2B962" w:rsidRDefault="3EA2B962" w:rsidP="3EA2B962">
      <w:pPr>
        <w:spacing w:after="236" w:line="263" w:lineRule="auto"/>
        <w:ind w:right="919"/>
        <w:jc w:val="both"/>
      </w:pPr>
    </w:p>
    <w:p w14:paraId="6362167A" w14:textId="516C8857" w:rsidR="3EA2B962" w:rsidRDefault="3EA2B962" w:rsidP="3EA2B962">
      <w:pPr>
        <w:spacing w:after="236" w:line="263" w:lineRule="auto"/>
        <w:ind w:right="919"/>
        <w:jc w:val="both"/>
      </w:pPr>
    </w:p>
    <w:p w14:paraId="4DC6BBC6" w14:textId="479758FD" w:rsidR="3EA2B962" w:rsidRDefault="3EA2B962" w:rsidP="3EA2B962">
      <w:pPr>
        <w:spacing w:after="236" w:line="263" w:lineRule="auto"/>
        <w:ind w:right="919"/>
        <w:jc w:val="both"/>
      </w:pPr>
    </w:p>
    <w:p w14:paraId="45D3E525" w14:textId="0A7EAA87" w:rsidR="02FD2376" w:rsidRPr="00EE372B" w:rsidRDefault="02FD2376" w:rsidP="3EA2B962">
      <w:pPr>
        <w:spacing w:after="236" w:line="263" w:lineRule="auto"/>
        <w:ind w:right="919"/>
        <w:jc w:val="both"/>
        <w:rPr>
          <w:i/>
          <w:iCs/>
        </w:rPr>
      </w:pPr>
      <w:r w:rsidRPr="00EE372B">
        <w:rPr>
          <w:i/>
          <w:iCs/>
        </w:rPr>
        <w:lastRenderedPageBreak/>
        <w:t xml:space="preserve">Workstation-758 </w:t>
      </w:r>
      <w:r w:rsidR="2E2BE4BE" w:rsidRPr="00EE372B">
        <w:rPr>
          <w:i/>
          <w:iCs/>
        </w:rPr>
        <w:t xml:space="preserve"> </w:t>
      </w:r>
    </w:p>
    <w:p w14:paraId="236A2915" w14:textId="541E3912" w:rsidR="02FD2376" w:rsidRDefault="02FD2376" w:rsidP="3EA2B962">
      <w:pPr>
        <w:spacing w:after="236" w:line="263" w:lineRule="auto"/>
        <w:ind w:right="919"/>
        <w:jc w:val="both"/>
      </w:pPr>
      <w:r>
        <w:rPr>
          <w:noProof/>
        </w:rPr>
        <w:drawing>
          <wp:inline distT="0" distB="0" distL="0" distR="0" wp14:anchorId="4101ACBD" wp14:editId="48233CDE">
            <wp:extent cx="4488873" cy="2776771"/>
            <wp:effectExtent l="0" t="0" r="0" b="0"/>
            <wp:docPr id="1227305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08592" name="Picture 330908592"/>
                    <pic:cNvPicPr/>
                  </pic:nvPicPr>
                  <pic:blipFill>
                    <a:blip r:embed="rId43">
                      <a:extLst>
                        <a:ext uri="{28A0092B-C50C-407E-A947-70E740481C1C}">
                          <a14:useLocalDpi xmlns:a14="http://schemas.microsoft.com/office/drawing/2010/main"/>
                        </a:ext>
                      </a:extLst>
                    </a:blip>
                    <a:stretch>
                      <a:fillRect/>
                    </a:stretch>
                  </pic:blipFill>
                  <pic:spPr>
                    <a:xfrm>
                      <a:off x="0" y="0"/>
                      <a:ext cx="4488873" cy="2776771"/>
                    </a:xfrm>
                    <a:prstGeom prst="rect">
                      <a:avLst/>
                    </a:prstGeom>
                  </pic:spPr>
                </pic:pic>
              </a:graphicData>
            </a:graphic>
          </wp:inline>
        </w:drawing>
      </w:r>
    </w:p>
    <w:p w14:paraId="4E435BCE" w14:textId="1C2D2204" w:rsidR="61E4DD40" w:rsidRDefault="61E4DD40" w:rsidP="00EE372B">
      <w:pPr>
        <w:spacing w:after="236" w:line="263" w:lineRule="auto"/>
        <w:ind w:right="919" w:firstLine="708"/>
        <w:jc w:val="both"/>
      </w:pPr>
      <w:r>
        <w:t xml:space="preserve">Figure 23 TCPV4 connections, </w:t>
      </w:r>
      <w:proofErr w:type="spellStart"/>
      <w:r w:rsidR="00EE372B">
        <w:t>lssas</w:t>
      </w:r>
      <w:proofErr w:type="spellEnd"/>
      <w:r w:rsidR="00EE372B">
        <w:t xml:space="preserve"> executable being through listening ports</w:t>
      </w:r>
    </w:p>
    <w:p w14:paraId="381101AB" w14:textId="7338A43A" w:rsidR="3EA2B962" w:rsidRDefault="3EA2B962" w:rsidP="3EA2B962">
      <w:pPr>
        <w:spacing w:after="236" w:line="263" w:lineRule="auto"/>
        <w:ind w:right="919"/>
        <w:jc w:val="both"/>
      </w:pPr>
    </w:p>
    <w:p w14:paraId="4B59CF11" w14:textId="5E10DF3B" w:rsidR="02FD2376" w:rsidRPr="00EA7FDC" w:rsidRDefault="02FD2376" w:rsidP="3EA2B962">
      <w:pPr>
        <w:spacing w:after="236" w:line="263" w:lineRule="auto"/>
        <w:ind w:right="919"/>
        <w:jc w:val="both"/>
        <w:rPr>
          <w:i/>
          <w:iCs/>
        </w:rPr>
      </w:pPr>
      <w:r w:rsidRPr="00EA7FDC">
        <w:rPr>
          <w:i/>
          <w:iCs/>
        </w:rPr>
        <w:t xml:space="preserve">Laptop-142 </w:t>
      </w:r>
    </w:p>
    <w:p w14:paraId="598EFFF6" w14:textId="2FF7226C" w:rsidR="65717218" w:rsidRDefault="65717218" w:rsidP="3EA2B962">
      <w:pPr>
        <w:spacing w:after="236" w:line="263" w:lineRule="auto"/>
        <w:ind w:right="919"/>
        <w:jc w:val="both"/>
      </w:pPr>
      <w:r>
        <w:t xml:space="preserve">                             </w:t>
      </w:r>
      <w:r w:rsidR="02FD2376">
        <w:rPr>
          <w:noProof/>
        </w:rPr>
        <w:drawing>
          <wp:inline distT="0" distB="0" distL="0" distR="0" wp14:anchorId="1B0DBD8D" wp14:editId="13545278">
            <wp:extent cx="3067786" cy="2620401"/>
            <wp:effectExtent l="0" t="0" r="0" b="0"/>
            <wp:docPr id="1611253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36204" name="Picture 863136204"/>
                    <pic:cNvPicPr/>
                  </pic:nvPicPr>
                  <pic:blipFill>
                    <a:blip r:embed="rId44">
                      <a:extLst>
                        <a:ext uri="{28A0092B-C50C-407E-A947-70E740481C1C}">
                          <a14:useLocalDpi xmlns:a14="http://schemas.microsoft.com/office/drawing/2010/main"/>
                        </a:ext>
                      </a:extLst>
                    </a:blip>
                    <a:stretch>
                      <a:fillRect/>
                    </a:stretch>
                  </pic:blipFill>
                  <pic:spPr>
                    <a:xfrm>
                      <a:off x="0" y="0"/>
                      <a:ext cx="3067786" cy="2620401"/>
                    </a:xfrm>
                    <a:prstGeom prst="rect">
                      <a:avLst/>
                    </a:prstGeom>
                  </pic:spPr>
                </pic:pic>
              </a:graphicData>
            </a:graphic>
          </wp:inline>
        </w:drawing>
      </w:r>
    </w:p>
    <w:p w14:paraId="681E36A0" w14:textId="45A82143" w:rsidR="253127C4" w:rsidRDefault="253127C4" w:rsidP="00765653">
      <w:pPr>
        <w:spacing w:after="236" w:line="263" w:lineRule="auto"/>
        <w:ind w:left="1416" w:right="919"/>
        <w:jc w:val="both"/>
      </w:pPr>
      <w:r>
        <w:t xml:space="preserve">Figure 24 </w:t>
      </w:r>
      <w:r w:rsidR="00CE34FB">
        <w:t>A</w:t>
      </w:r>
      <w:r w:rsidR="2A1C9208">
        <w:t>ttempted connections to foreign addresses</w:t>
      </w:r>
      <w:r w:rsidR="00CE34FB">
        <w:t xml:space="preserve"> closed</w:t>
      </w:r>
    </w:p>
    <w:p w14:paraId="0E8C5735" w14:textId="48AD1074" w:rsidR="75C5AEE3" w:rsidRDefault="75C5AEE3" w:rsidP="75C5AEE3">
      <w:pPr>
        <w:spacing w:after="236" w:line="263" w:lineRule="auto"/>
        <w:ind w:right="919"/>
        <w:jc w:val="both"/>
      </w:pPr>
    </w:p>
    <w:p w14:paraId="1C75F893" w14:textId="7E5819BC" w:rsidR="3EA2B962" w:rsidRDefault="3EA2B962" w:rsidP="3EA2B962">
      <w:pPr>
        <w:spacing w:after="236" w:line="263" w:lineRule="auto"/>
        <w:ind w:right="919"/>
        <w:jc w:val="both"/>
      </w:pPr>
    </w:p>
    <w:p w14:paraId="6AC4AEA7" w14:textId="4968A4EF" w:rsidR="541120C7" w:rsidRDefault="541120C7" w:rsidP="541120C7">
      <w:pPr>
        <w:spacing w:after="236" w:line="263" w:lineRule="auto"/>
        <w:ind w:right="919"/>
        <w:jc w:val="both"/>
      </w:pPr>
    </w:p>
    <w:p w14:paraId="0B9BCA13" w14:textId="09E072E9" w:rsidR="00F5355E" w:rsidRDefault="00F5355E" w:rsidP="003972CF">
      <w:pPr>
        <w:spacing w:after="236" w:line="263" w:lineRule="auto"/>
        <w:ind w:right="919"/>
        <w:jc w:val="both"/>
      </w:pPr>
      <w:r>
        <w:t>Step2.</w:t>
      </w:r>
      <w:r w:rsidR="00640A3F">
        <w:t xml:space="preserve">7 Check for injected </w:t>
      </w:r>
      <w:r w:rsidR="009E7A9A">
        <w:t>c</w:t>
      </w:r>
      <w:r w:rsidR="00640A3F">
        <w:t xml:space="preserve">ode </w:t>
      </w:r>
      <w:r w:rsidR="7D6F9A9F">
        <w:t xml:space="preserve">attempts </w:t>
      </w:r>
      <w:r w:rsidR="00640A3F">
        <w:t xml:space="preserve">using </w:t>
      </w:r>
      <w:r w:rsidR="7EDD95C5">
        <w:t>V</w:t>
      </w:r>
      <w:r w:rsidR="009E7A9A">
        <w:t>olatility</w:t>
      </w:r>
      <w:r w:rsidR="00640A3F">
        <w:t xml:space="preserve"> 3 framework using the command “</w:t>
      </w:r>
      <w:proofErr w:type="spellStart"/>
      <w:proofErr w:type="gramStart"/>
      <w:r w:rsidR="00640A3F">
        <w:t>windows.malfind</w:t>
      </w:r>
      <w:proofErr w:type="spellEnd"/>
      <w:proofErr w:type="gramEnd"/>
      <w:r w:rsidR="00640A3F">
        <w:t>” for all the devices on the network.</w:t>
      </w:r>
    </w:p>
    <w:p w14:paraId="16E20804" w14:textId="55215E7B" w:rsidR="00383C58" w:rsidRPr="00383C58" w:rsidRDefault="00383C58" w:rsidP="003972CF">
      <w:pPr>
        <w:spacing w:after="236" w:line="263" w:lineRule="auto"/>
        <w:ind w:right="919"/>
        <w:jc w:val="both"/>
        <w:rPr>
          <w:i/>
          <w:iCs/>
        </w:rPr>
      </w:pPr>
      <w:r w:rsidRPr="00383C58">
        <w:rPr>
          <w:i/>
          <w:iCs/>
        </w:rPr>
        <w:t>Desktop code injection</w:t>
      </w:r>
    </w:p>
    <w:p w14:paraId="6A48D682" w14:textId="6E3FA0F8" w:rsidR="00FB7C10" w:rsidRDefault="00383C58" w:rsidP="3EA2B962">
      <w:pPr>
        <w:spacing w:after="236" w:line="263" w:lineRule="auto"/>
        <w:ind w:right="919"/>
        <w:jc w:val="both"/>
      </w:pPr>
      <w:r>
        <w:rPr>
          <w:noProof/>
        </w:rPr>
        <w:drawing>
          <wp:inline distT="0" distB="0" distL="0" distR="0" wp14:anchorId="31D53C2E" wp14:editId="682F2F7A">
            <wp:extent cx="5721350" cy="571500"/>
            <wp:effectExtent l="0" t="0" r="0" b="0"/>
            <wp:docPr id="146457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1350" cy="571500"/>
                    </a:xfrm>
                    <a:prstGeom prst="rect">
                      <a:avLst/>
                    </a:prstGeom>
                    <a:noFill/>
                    <a:ln>
                      <a:noFill/>
                    </a:ln>
                  </pic:spPr>
                </pic:pic>
              </a:graphicData>
            </a:graphic>
          </wp:inline>
        </w:drawing>
      </w:r>
      <w:r>
        <w:tab/>
      </w:r>
      <w:r>
        <w:tab/>
      </w:r>
      <w:r>
        <w:tab/>
      </w:r>
      <w:r w:rsidR="29EEB127">
        <w:t>Figure 2</w:t>
      </w:r>
      <w:r w:rsidR="23711576">
        <w:t xml:space="preserve">5 </w:t>
      </w:r>
      <w:proofErr w:type="spellStart"/>
      <w:proofErr w:type="gramStart"/>
      <w:r w:rsidR="27F918DA">
        <w:t>windows.malfind</w:t>
      </w:r>
      <w:proofErr w:type="spellEnd"/>
      <w:proofErr w:type="gramEnd"/>
      <w:r w:rsidR="27F918DA">
        <w:t xml:space="preserve"> command</w:t>
      </w:r>
    </w:p>
    <w:p w14:paraId="7524B8C1" w14:textId="273F23E6" w:rsidR="00383C58" w:rsidRDefault="00383C58" w:rsidP="003972CF">
      <w:pPr>
        <w:spacing w:after="236" w:line="263" w:lineRule="auto"/>
        <w:ind w:right="919"/>
        <w:jc w:val="both"/>
      </w:pPr>
      <w:r>
        <w:rPr>
          <w:noProof/>
        </w:rPr>
        <w:drawing>
          <wp:anchor distT="0" distB="0" distL="114300" distR="114300" simplePos="0" relativeHeight="251615744" behindDoc="1" locked="0" layoutInCell="1" allowOverlap="1" wp14:anchorId="75DD53CC" wp14:editId="1E79D7B8">
            <wp:simplePos x="0" y="0"/>
            <wp:positionH relativeFrom="column">
              <wp:posOffset>330200</wp:posOffset>
            </wp:positionH>
            <wp:positionV relativeFrom="paragraph">
              <wp:posOffset>173990</wp:posOffset>
            </wp:positionV>
            <wp:extent cx="4978400" cy="1127125"/>
            <wp:effectExtent l="0" t="0" r="0" b="0"/>
            <wp:wrapTight wrapText="bothSides">
              <wp:wrapPolygon edited="0">
                <wp:start x="0" y="0"/>
                <wp:lineTo x="0" y="21174"/>
                <wp:lineTo x="21490" y="21174"/>
                <wp:lineTo x="21490" y="0"/>
                <wp:lineTo x="0" y="0"/>
              </wp:wrapPolygon>
            </wp:wrapTight>
            <wp:docPr id="954372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78400" cy="1127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319918" w14:textId="6C2C7721" w:rsidR="00F5355E" w:rsidRDefault="10AA35F3" w:rsidP="003A671A">
      <w:pPr>
        <w:spacing w:after="236" w:line="263" w:lineRule="auto"/>
        <w:ind w:left="1416" w:right="919"/>
        <w:jc w:val="both"/>
      </w:pPr>
      <w:r>
        <w:t xml:space="preserve">                  </w:t>
      </w:r>
      <w:r w:rsidR="47AD11FE">
        <w:t xml:space="preserve">Figure </w:t>
      </w:r>
      <w:r w:rsidR="4BB82BF2">
        <w:t>2</w:t>
      </w:r>
      <w:r w:rsidR="77A9B2D4">
        <w:t>6</w:t>
      </w:r>
      <w:r w:rsidR="4BB82BF2">
        <w:t xml:space="preserve"> </w:t>
      </w:r>
      <w:proofErr w:type="spellStart"/>
      <w:r w:rsidR="4BB82BF2">
        <w:t>MsMp</w:t>
      </w:r>
      <w:r w:rsidR="4DDB2694">
        <w:t>Eng</w:t>
      </w:r>
      <w:proofErr w:type="spellEnd"/>
      <w:r w:rsidR="4DDB2694">
        <w:t xml:space="preserve"> appearing </w:t>
      </w:r>
      <w:r w:rsidR="6A3E9DD8">
        <w:t>regularly</w:t>
      </w:r>
      <w:r w:rsidR="4DDB2694">
        <w:t xml:space="preserve"> to defend code injection </w:t>
      </w:r>
    </w:p>
    <w:p w14:paraId="150718F9" w14:textId="5701AF5B" w:rsidR="3EA2B962" w:rsidRDefault="3EA2B962" w:rsidP="3EA2B962">
      <w:pPr>
        <w:spacing w:after="236" w:line="263" w:lineRule="auto"/>
        <w:ind w:right="919"/>
        <w:jc w:val="both"/>
        <w:rPr>
          <w:i/>
          <w:iCs/>
        </w:rPr>
      </w:pPr>
    </w:p>
    <w:p w14:paraId="7B4BC7DA" w14:textId="017753AA" w:rsidR="3EA2B962" w:rsidRDefault="3EA2B962" w:rsidP="3EA2B962">
      <w:pPr>
        <w:spacing w:after="236" w:line="263" w:lineRule="auto"/>
        <w:ind w:right="919"/>
        <w:jc w:val="both"/>
        <w:rPr>
          <w:i/>
          <w:iCs/>
        </w:rPr>
      </w:pPr>
    </w:p>
    <w:p w14:paraId="716CF8BC" w14:textId="798D383A" w:rsidR="3EA2B962" w:rsidRDefault="3EA2B962" w:rsidP="3EA2B962">
      <w:pPr>
        <w:spacing w:after="236" w:line="263" w:lineRule="auto"/>
        <w:ind w:right="919"/>
        <w:jc w:val="both"/>
        <w:rPr>
          <w:i/>
          <w:iCs/>
        </w:rPr>
      </w:pPr>
    </w:p>
    <w:p w14:paraId="0A9CA2FA" w14:textId="7548872C" w:rsidR="3EA2B962" w:rsidRDefault="3EA2B962" w:rsidP="3EA2B962">
      <w:pPr>
        <w:spacing w:after="236" w:line="263" w:lineRule="auto"/>
        <w:ind w:right="919"/>
        <w:jc w:val="both"/>
        <w:rPr>
          <w:i/>
          <w:iCs/>
        </w:rPr>
      </w:pPr>
    </w:p>
    <w:p w14:paraId="28E9B3B0" w14:textId="02D46B9C" w:rsidR="3EA2B962" w:rsidRDefault="3EA2B962" w:rsidP="3EA2B962">
      <w:pPr>
        <w:spacing w:after="236" w:line="263" w:lineRule="auto"/>
        <w:ind w:right="919"/>
        <w:jc w:val="both"/>
        <w:rPr>
          <w:i/>
          <w:iCs/>
        </w:rPr>
      </w:pPr>
    </w:p>
    <w:p w14:paraId="5FAC0A92" w14:textId="4CEAF7C4" w:rsidR="3EA2B962" w:rsidRDefault="3EA2B962" w:rsidP="3EA2B962">
      <w:pPr>
        <w:spacing w:after="236" w:line="263" w:lineRule="auto"/>
        <w:ind w:right="919"/>
        <w:jc w:val="both"/>
        <w:rPr>
          <w:i/>
          <w:iCs/>
        </w:rPr>
      </w:pPr>
    </w:p>
    <w:p w14:paraId="4B9A559D" w14:textId="6F72AB0F" w:rsidR="3EA2B962" w:rsidRDefault="3EA2B962" w:rsidP="3EA2B962">
      <w:pPr>
        <w:spacing w:after="236" w:line="263" w:lineRule="auto"/>
        <w:ind w:right="919"/>
        <w:jc w:val="both"/>
        <w:rPr>
          <w:i/>
          <w:iCs/>
        </w:rPr>
      </w:pPr>
    </w:p>
    <w:p w14:paraId="40E705E5" w14:textId="36F1EDDC" w:rsidR="00F5355E" w:rsidRDefault="00194347" w:rsidP="003972CF">
      <w:pPr>
        <w:spacing w:after="236" w:line="263" w:lineRule="auto"/>
        <w:ind w:right="919"/>
        <w:jc w:val="both"/>
        <w:rPr>
          <w:i/>
          <w:iCs/>
        </w:rPr>
      </w:pPr>
      <w:r w:rsidRPr="00194347">
        <w:rPr>
          <w:i/>
          <w:iCs/>
        </w:rPr>
        <w:t>Works</w:t>
      </w:r>
      <w:r>
        <w:rPr>
          <w:i/>
          <w:iCs/>
        </w:rPr>
        <w:t>t</w:t>
      </w:r>
      <w:r w:rsidRPr="00194347">
        <w:rPr>
          <w:i/>
          <w:iCs/>
        </w:rPr>
        <w:t>ation code injection</w:t>
      </w:r>
    </w:p>
    <w:p w14:paraId="65FB53C9" w14:textId="0CD087AF" w:rsidR="00194347" w:rsidRDefault="00194347" w:rsidP="003972CF">
      <w:pPr>
        <w:spacing w:after="236" w:line="263" w:lineRule="auto"/>
        <w:ind w:right="919"/>
        <w:jc w:val="both"/>
        <w:rPr>
          <w:i/>
          <w:iCs/>
        </w:rPr>
      </w:pPr>
      <w:r w:rsidRPr="00194347">
        <w:rPr>
          <w:i/>
          <w:iCs/>
          <w:noProof/>
        </w:rPr>
        <w:drawing>
          <wp:anchor distT="0" distB="0" distL="114300" distR="114300" simplePos="0" relativeHeight="251623936" behindDoc="1" locked="0" layoutInCell="1" allowOverlap="1" wp14:anchorId="4B9A3818" wp14:editId="34B12EF5">
            <wp:simplePos x="0" y="0"/>
            <wp:positionH relativeFrom="column">
              <wp:posOffset>95250</wp:posOffset>
            </wp:positionH>
            <wp:positionV relativeFrom="paragraph">
              <wp:posOffset>7620</wp:posOffset>
            </wp:positionV>
            <wp:extent cx="4514850" cy="455930"/>
            <wp:effectExtent l="0" t="0" r="0" b="0"/>
            <wp:wrapTight wrapText="bothSides">
              <wp:wrapPolygon edited="0">
                <wp:start x="0" y="0"/>
                <wp:lineTo x="0" y="20758"/>
                <wp:lineTo x="21509" y="20758"/>
                <wp:lineTo x="21509" y="0"/>
                <wp:lineTo x="0" y="0"/>
              </wp:wrapPolygon>
            </wp:wrapTight>
            <wp:docPr id="11433416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14850" cy="455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477937" w14:textId="77777777" w:rsidR="00AC33DB" w:rsidRDefault="00AC33DB" w:rsidP="3EA2B962">
      <w:pPr>
        <w:spacing w:after="236" w:line="263" w:lineRule="auto"/>
        <w:ind w:right="919"/>
        <w:jc w:val="both"/>
      </w:pPr>
    </w:p>
    <w:p w14:paraId="20F763A4" w14:textId="56D50C58" w:rsidR="00194347" w:rsidRPr="00194347" w:rsidRDefault="6315EAB5" w:rsidP="00AC33DB">
      <w:pPr>
        <w:spacing w:after="236" w:line="263" w:lineRule="auto"/>
        <w:ind w:left="1416" w:right="919" w:firstLine="708"/>
        <w:jc w:val="both"/>
      </w:pPr>
      <w:r w:rsidRPr="3EA2B962">
        <w:t>Figure 2</w:t>
      </w:r>
      <w:r w:rsidR="7E371D28" w:rsidRPr="3EA2B962">
        <w:t>7</w:t>
      </w:r>
      <w:r w:rsidRPr="3EA2B962">
        <w:t xml:space="preserve"> </w:t>
      </w:r>
      <w:proofErr w:type="spellStart"/>
      <w:proofErr w:type="gramStart"/>
      <w:r w:rsidR="0277EABD" w:rsidRPr="3EA2B962">
        <w:t>wi</w:t>
      </w:r>
      <w:r w:rsidRPr="3EA2B962">
        <w:t>nd</w:t>
      </w:r>
      <w:r w:rsidR="0277EABD" w:rsidRPr="3EA2B962">
        <w:t>ows.malfind</w:t>
      </w:r>
      <w:proofErr w:type="spellEnd"/>
      <w:proofErr w:type="gramEnd"/>
      <w:r w:rsidR="0277EABD" w:rsidRPr="3EA2B962">
        <w:t xml:space="preserve"> command </w:t>
      </w:r>
    </w:p>
    <w:p w14:paraId="3AC62F28" w14:textId="587359E7" w:rsidR="00F5355E" w:rsidRDefault="00194347" w:rsidP="3EA2B962">
      <w:pPr>
        <w:spacing w:after="236" w:line="263" w:lineRule="auto"/>
        <w:ind w:left="708" w:right="919"/>
        <w:jc w:val="both"/>
      </w:pPr>
      <w:r>
        <w:rPr>
          <w:noProof/>
        </w:rPr>
        <w:drawing>
          <wp:anchor distT="0" distB="0" distL="114300" distR="114300" simplePos="0" relativeHeight="251698688" behindDoc="1" locked="0" layoutInCell="1" allowOverlap="1" wp14:anchorId="3D47B31B" wp14:editId="4622F6BA">
            <wp:simplePos x="0" y="0"/>
            <wp:positionH relativeFrom="column">
              <wp:posOffset>0</wp:posOffset>
            </wp:positionH>
            <wp:positionV relativeFrom="paragraph">
              <wp:posOffset>89535</wp:posOffset>
            </wp:positionV>
            <wp:extent cx="5320856" cy="496062"/>
            <wp:effectExtent l="0" t="0" r="0" b="0"/>
            <wp:wrapTight wrapText="bothSides">
              <wp:wrapPolygon edited="0">
                <wp:start x="0" y="0"/>
                <wp:lineTo x="0" y="20829"/>
                <wp:lineTo x="21504" y="20829"/>
                <wp:lineTo x="21504" y="0"/>
                <wp:lineTo x="0" y="0"/>
              </wp:wrapPolygon>
            </wp:wrapTight>
            <wp:docPr id="11190339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extLst>
                        <a:ext uri="{28A0092B-C50C-407E-A947-70E740481C1C}">
                          <a14:useLocalDpi xmlns:a14="http://schemas.microsoft.com/office/drawing/2010/main"/>
                        </a:ext>
                      </a:extLst>
                    </a:blip>
                    <a:srcRect/>
                    <a:stretch>
                      <a:fillRect/>
                    </a:stretch>
                  </pic:blipFill>
                  <pic:spPr bwMode="auto">
                    <a:xfrm>
                      <a:off x="0" y="0"/>
                      <a:ext cx="5320856" cy="496062"/>
                    </a:xfrm>
                    <a:prstGeom prst="rect">
                      <a:avLst/>
                    </a:prstGeom>
                    <a:noFill/>
                    <a:ln>
                      <a:noFill/>
                    </a:ln>
                  </pic:spPr>
                </pic:pic>
              </a:graphicData>
            </a:graphic>
          </wp:anchor>
        </w:drawing>
      </w:r>
      <w:r w:rsidR="35B0262F">
        <w:t xml:space="preserve">  </w:t>
      </w:r>
    </w:p>
    <w:p w14:paraId="6FEF3652" w14:textId="2FF500DB" w:rsidR="42552693" w:rsidRDefault="42552693" w:rsidP="3EA2B962">
      <w:pPr>
        <w:spacing w:after="236" w:line="263" w:lineRule="auto"/>
        <w:ind w:left="708" w:right="919"/>
        <w:jc w:val="both"/>
      </w:pPr>
      <w:r>
        <w:lastRenderedPageBreak/>
        <w:t>Figure 2</w:t>
      </w:r>
      <w:r w:rsidR="7B4E1FD2">
        <w:t>8</w:t>
      </w:r>
      <w:r>
        <w:t xml:space="preserve"> </w:t>
      </w:r>
      <w:proofErr w:type="spellStart"/>
      <w:r>
        <w:t>MsMpEng</w:t>
      </w:r>
      <w:proofErr w:type="spellEnd"/>
      <w:r>
        <w:t xml:space="preserve"> </w:t>
      </w:r>
      <w:proofErr w:type="spellStart"/>
      <w:r>
        <w:t>identfiying</w:t>
      </w:r>
      <w:proofErr w:type="spellEnd"/>
      <w:r>
        <w:t xml:space="preserve"> workstation being </w:t>
      </w:r>
      <w:proofErr w:type="spellStart"/>
      <w:r>
        <w:t>victime</w:t>
      </w:r>
      <w:proofErr w:type="spellEnd"/>
      <w:r>
        <w:t xml:space="preserve"> to code injection</w:t>
      </w:r>
    </w:p>
    <w:p w14:paraId="5FC191BE" w14:textId="7DBA9E22" w:rsidR="3EA2B962" w:rsidRDefault="3EA2B962" w:rsidP="3EA2B962">
      <w:pPr>
        <w:spacing w:after="236" w:line="263" w:lineRule="auto"/>
        <w:ind w:left="708" w:right="919"/>
        <w:jc w:val="both"/>
      </w:pPr>
    </w:p>
    <w:p w14:paraId="4337B9DC" w14:textId="01896667" w:rsidR="00F5355E" w:rsidRDefault="00F5355E" w:rsidP="003972CF">
      <w:pPr>
        <w:spacing w:after="236" w:line="263" w:lineRule="auto"/>
        <w:ind w:right="919"/>
        <w:jc w:val="both"/>
      </w:pPr>
    </w:p>
    <w:p w14:paraId="7925A7C9" w14:textId="0F2A27C1" w:rsidR="00F5355E" w:rsidRDefault="00B90BCB" w:rsidP="003972CF">
      <w:pPr>
        <w:spacing w:after="236" w:line="263" w:lineRule="auto"/>
        <w:ind w:right="919"/>
        <w:jc w:val="both"/>
      </w:pPr>
      <w:r>
        <w:rPr>
          <w:noProof/>
        </w:rPr>
        <w:drawing>
          <wp:anchor distT="0" distB="0" distL="114300" distR="114300" simplePos="0" relativeHeight="251630080" behindDoc="1" locked="0" layoutInCell="1" allowOverlap="1" wp14:anchorId="27FAD9B1" wp14:editId="548A26C8">
            <wp:simplePos x="0" y="0"/>
            <wp:positionH relativeFrom="column">
              <wp:posOffset>850900</wp:posOffset>
            </wp:positionH>
            <wp:positionV relativeFrom="paragraph">
              <wp:posOffset>6350</wp:posOffset>
            </wp:positionV>
            <wp:extent cx="3733800" cy="1388110"/>
            <wp:effectExtent l="0" t="0" r="0" b="0"/>
            <wp:wrapTight wrapText="bothSides">
              <wp:wrapPolygon edited="0">
                <wp:start x="0" y="0"/>
                <wp:lineTo x="0" y="21343"/>
                <wp:lineTo x="21490" y="21343"/>
                <wp:lineTo x="21490" y="0"/>
                <wp:lineTo x="0" y="0"/>
              </wp:wrapPolygon>
            </wp:wrapTight>
            <wp:docPr id="17123573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733800" cy="1388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EDABDE7">
        <w:t xml:space="preserve">      </w:t>
      </w:r>
    </w:p>
    <w:p w14:paraId="41F4B8B8" w14:textId="7BD9C391" w:rsidR="0EDABDE7" w:rsidRDefault="0EDABDE7" w:rsidP="3EA2B962">
      <w:pPr>
        <w:spacing w:after="236" w:line="263" w:lineRule="auto"/>
        <w:ind w:left="708" w:right="919" w:firstLine="708"/>
        <w:jc w:val="both"/>
      </w:pPr>
      <w:r>
        <w:t xml:space="preserve">Figure </w:t>
      </w:r>
      <w:r w:rsidR="60F634AF">
        <w:t>2</w:t>
      </w:r>
      <w:r w:rsidR="59B0637C">
        <w:t>9</w:t>
      </w:r>
      <w:r w:rsidR="6DB123C0">
        <w:t xml:space="preserve"> </w:t>
      </w:r>
      <w:r w:rsidR="686D7BB5">
        <w:t>Repeated</w:t>
      </w:r>
      <w:r w:rsidR="6DB123C0">
        <w:t xml:space="preserve"> </w:t>
      </w:r>
      <w:proofErr w:type="spellStart"/>
      <w:r w:rsidR="6DB123C0">
        <w:t>powershell</w:t>
      </w:r>
      <w:proofErr w:type="spellEnd"/>
      <w:r w:rsidR="6DB123C0">
        <w:t xml:space="preserve"> </w:t>
      </w:r>
      <w:r w:rsidR="5A0BD411">
        <w:t>attempts</w:t>
      </w:r>
      <w:r w:rsidR="6DB123C0">
        <w:t xml:space="preserve"> being evident in </w:t>
      </w:r>
      <w:r w:rsidR="07BF0C23">
        <w:t>the</w:t>
      </w:r>
      <w:r w:rsidR="2F3DDCDE">
        <w:t xml:space="preserve"> workstation </w:t>
      </w:r>
      <w:r w:rsidR="07BF0C23">
        <w:t xml:space="preserve"> </w:t>
      </w:r>
    </w:p>
    <w:p w14:paraId="384C3A7D" w14:textId="71EB85E8" w:rsidR="3EA2B962" w:rsidRDefault="3EA2B962" w:rsidP="3EA2B962">
      <w:pPr>
        <w:spacing w:after="236" w:line="263" w:lineRule="auto"/>
        <w:ind w:right="919"/>
        <w:jc w:val="both"/>
      </w:pPr>
    </w:p>
    <w:p w14:paraId="73C991E0" w14:textId="194A0864" w:rsidR="00194347" w:rsidRDefault="00194347" w:rsidP="3EA2B962">
      <w:pPr>
        <w:spacing w:after="236" w:line="263" w:lineRule="auto"/>
        <w:ind w:right="919"/>
        <w:jc w:val="both"/>
        <w:rPr>
          <w:i/>
          <w:iCs/>
        </w:rPr>
      </w:pPr>
      <w:r w:rsidRPr="3EA2B962">
        <w:rPr>
          <w:i/>
          <w:iCs/>
        </w:rPr>
        <w:t>PC-491 code injection</w:t>
      </w:r>
    </w:p>
    <w:p w14:paraId="09D5FFCD" w14:textId="3445108D" w:rsidR="00194347" w:rsidRDefault="471BF39B" w:rsidP="3EA2B962">
      <w:pPr>
        <w:spacing w:after="236" w:line="263" w:lineRule="auto"/>
        <w:ind w:right="919"/>
        <w:jc w:val="both"/>
      </w:pPr>
      <w:r>
        <w:rPr>
          <w:noProof/>
        </w:rPr>
        <w:drawing>
          <wp:inline distT="0" distB="0" distL="0" distR="0" wp14:anchorId="74735713" wp14:editId="613AA39E">
            <wp:extent cx="5943600" cy="742950"/>
            <wp:effectExtent l="0" t="0" r="0" b="0"/>
            <wp:docPr id="882919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19445" name="Picture 882919445"/>
                    <pic:cNvPicPr/>
                  </pic:nvPicPr>
                  <pic:blipFill>
                    <a:blip r:embed="rId50">
                      <a:extLst>
                        <a:ext uri="{28A0092B-C50C-407E-A947-70E740481C1C}">
                          <a14:useLocalDpi xmlns:a14="http://schemas.microsoft.com/office/drawing/2010/main"/>
                        </a:ext>
                      </a:extLst>
                    </a:blip>
                    <a:stretch>
                      <a:fillRect/>
                    </a:stretch>
                  </pic:blipFill>
                  <pic:spPr>
                    <a:xfrm>
                      <a:off x="0" y="0"/>
                      <a:ext cx="5943600" cy="742950"/>
                    </a:xfrm>
                    <a:prstGeom prst="rect">
                      <a:avLst/>
                    </a:prstGeom>
                  </pic:spPr>
                </pic:pic>
              </a:graphicData>
            </a:graphic>
          </wp:inline>
        </w:drawing>
      </w:r>
      <w:r w:rsidR="00194347">
        <w:tab/>
      </w:r>
      <w:r w:rsidR="00194347">
        <w:tab/>
      </w:r>
      <w:r w:rsidR="00194347">
        <w:tab/>
      </w:r>
      <w:r w:rsidR="00194347">
        <w:tab/>
      </w:r>
      <w:r w:rsidR="5E46CCEA">
        <w:t xml:space="preserve">Figure </w:t>
      </w:r>
      <w:r w:rsidR="1344E2C2">
        <w:t>30</w:t>
      </w:r>
      <w:r w:rsidR="5E46CCEA">
        <w:t xml:space="preserve"> Pc code injection command</w:t>
      </w:r>
    </w:p>
    <w:p w14:paraId="0EDCCD89" w14:textId="708D1B22" w:rsidR="75C5AEE3" w:rsidRDefault="471BF39B" w:rsidP="3EA2B962">
      <w:pPr>
        <w:spacing w:after="236" w:line="263" w:lineRule="auto"/>
        <w:ind w:right="919"/>
        <w:jc w:val="both"/>
      </w:pPr>
      <w:r>
        <w:rPr>
          <w:noProof/>
        </w:rPr>
        <w:drawing>
          <wp:inline distT="0" distB="0" distL="0" distR="0" wp14:anchorId="4E341BB4" wp14:editId="63D4C7CA">
            <wp:extent cx="5943600" cy="609600"/>
            <wp:effectExtent l="0" t="0" r="0" b="0"/>
            <wp:docPr id="547318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18628" name="Picture 547318628"/>
                    <pic:cNvPicPr/>
                  </pic:nvPicPr>
                  <pic:blipFill>
                    <a:blip r:embed="rId51">
                      <a:extLst>
                        <a:ext uri="{28A0092B-C50C-407E-A947-70E740481C1C}">
                          <a14:useLocalDpi xmlns:a14="http://schemas.microsoft.com/office/drawing/2010/main"/>
                        </a:ext>
                      </a:extLst>
                    </a:blip>
                    <a:stretch>
                      <a:fillRect/>
                    </a:stretch>
                  </pic:blipFill>
                  <pic:spPr>
                    <a:xfrm>
                      <a:off x="0" y="0"/>
                      <a:ext cx="5943600" cy="609600"/>
                    </a:xfrm>
                    <a:prstGeom prst="rect">
                      <a:avLst/>
                    </a:prstGeom>
                  </pic:spPr>
                </pic:pic>
              </a:graphicData>
            </a:graphic>
          </wp:inline>
        </w:drawing>
      </w:r>
      <w:r w:rsidR="75C5AEE3">
        <w:tab/>
      </w:r>
      <w:r w:rsidR="75C5AEE3">
        <w:tab/>
      </w:r>
      <w:r w:rsidR="75C5AEE3">
        <w:tab/>
      </w:r>
      <w:r w:rsidR="69F8AAEA">
        <w:t xml:space="preserve">Figure </w:t>
      </w:r>
      <w:r w:rsidR="10D01395">
        <w:t>31</w:t>
      </w:r>
      <w:r w:rsidR="69F8AAEA">
        <w:t xml:space="preserve"> Code injection attempt blocked through defender </w:t>
      </w:r>
    </w:p>
    <w:p w14:paraId="3347C3A7" w14:textId="447F25F1" w:rsidR="3EA2B962" w:rsidRDefault="3EA2B962" w:rsidP="3EA2B962">
      <w:pPr>
        <w:spacing w:after="236" w:line="263" w:lineRule="auto"/>
        <w:ind w:right="919"/>
        <w:jc w:val="both"/>
      </w:pPr>
    </w:p>
    <w:p w14:paraId="30AAFFD8" w14:textId="72BE3DDB" w:rsidR="3EA2B962" w:rsidRDefault="3EA2B962" w:rsidP="3EA2B962">
      <w:pPr>
        <w:spacing w:after="236" w:line="263" w:lineRule="auto"/>
        <w:ind w:right="919"/>
        <w:jc w:val="both"/>
      </w:pPr>
    </w:p>
    <w:p w14:paraId="1B8702D0" w14:textId="06408CA3" w:rsidR="3EA2B962" w:rsidRDefault="3EA2B962" w:rsidP="3EA2B962">
      <w:pPr>
        <w:spacing w:after="236" w:line="263" w:lineRule="auto"/>
        <w:ind w:right="919"/>
        <w:jc w:val="both"/>
      </w:pPr>
    </w:p>
    <w:p w14:paraId="5629BFAB" w14:textId="5FFF2E72" w:rsidR="3EA2B962" w:rsidRDefault="3EA2B962" w:rsidP="3EA2B962">
      <w:pPr>
        <w:spacing w:after="236" w:line="263" w:lineRule="auto"/>
        <w:ind w:right="919"/>
        <w:jc w:val="both"/>
      </w:pPr>
    </w:p>
    <w:p w14:paraId="36920A4C" w14:textId="74973E6D" w:rsidR="009E7A9A" w:rsidRPr="00AC33DB" w:rsidRDefault="60C320FF" w:rsidP="003972CF">
      <w:pPr>
        <w:spacing w:after="236" w:line="263" w:lineRule="auto"/>
        <w:ind w:right="919"/>
        <w:jc w:val="both"/>
        <w:rPr>
          <w:i/>
          <w:iCs/>
        </w:rPr>
      </w:pPr>
      <w:r w:rsidRPr="00AC33DB">
        <w:rPr>
          <w:i/>
          <w:iCs/>
        </w:rPr>
        <w:t xml:space="preserve">Laptop code injection </w:t>
      </w:r>
    </w:p>
    <w:p w14:paraId="298C9FFB" w14:textId="0E4F6EFC" w:rsidR="75C5AEE3" w:rsidRDefault="0ED33B35" w:rsidP="75C5AEE3">
      <w:pPr>
        <w:spacing w:after="236" w:line="263" w:lineRule="auto"/>
        <w:ind w:right="919"/>
        <w:jc w:val="both"/>
      </w:pPr>
      <w:r>
        <w:rPr>
          <w:noProof/>
        </w:rPr>
        <w:drawing>
          <wp:inline distT="0" distB="0" distL="0" distR="0" wp14:anchorId="6585084F" wp14:editId="5A95C29D">
            <wp:extent cx="5943600" cy="742950"/>
            <wp:effectExtent l="0" t="0" r="0" b="0"/>
            <wp:docPr id="829507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07638" name="Picture 829507638"/>
                    <pic:cNvPicPr/>
                  </pic:nvPicPr>
                  <pic:blipFill>
                    <a:blip r:embed="rId52">
                      <a:extLst>
                        <a:ext uri="{28A0092B-C50C-407E-A947-70E740481C1C}">
                          <a14:useLocalDpi xmlns:a14="http://schemas.microsoft.com/office/drawing/2010/main"/>
                        </a:ext>
                      </a:extLst>
                    </a:blip>
                    <a:stretch>
                      <a:fillRect/>
                    </a:stretch>
                  </pic:blipFill>
                  <pic:spPr>
                    <a:xfrm>
                      <a:off x="0" y="0"/>
                      <a:ext cx="5943600" cy="742950"/>
                    </a:xfrm>
                    <a:prstGeom prst="rect">
                      <a:avLst/>
                    </a:prstGeom>
                  </pic:spPr>
                </pic:pic>
              </a:graphicData>
            </a:graphic>
          </wp:inline>
        </w:drawing>
      </w:r>
      <w:r w:rsidR="75C5AEE3">
        <w:tab/>
      </w:r>
      <w:r w:rsidR="75C5AEE3">
        <w:tab/>
      </w:r>
      <w:r w:rsidR="75C5AEE3">
        <w:tab/>
      </w:r>
      <w:r w:rsidR="75C5AEE3">
        <w:tab/>
      </w:r>
      <w:r w:rsidR="6F910E44">
        <w:t>Figure 3</w:t>
      </w:r>
      <w:r w:rsidR="6721AB03">
        <w:t>2</w:t>
      </w:r>
      <w:r w:rsidR="6F910E44">
        <w:t xml:space="preserve"> Laptop Code injection</w:t>
      </w:r>
    </w:p>
    <w:p w14:paraId="728637A0" w14:textId="5D60EA8F" w:rsidR="75C5AEE3" w:rsidRDefault="0ED33B35" w:rsidP="75C5AEE3">
      <w:pPr>
        <w:spacing w:after="236" w:line="263" w:lineRule="auto"/>
        <w:ind w:right="919"/>
        <w:jc w:val="both"/>
      </w:pPr>
      <w:r>
        <w:rPr>
          <w:noProof/>
        </w:rPr>
        <w:lastRenderedPageBreak/>
        <w:drawing>
          <wp:inline distT="0" distB="0" distL="0" distR="0" wp14:anchorId="336673EC" wp14:editId="61F9C6E8">
            <wp:extent cx="5943600" cy="533400"/>
            <wp:effectExtent l="0" t="0" r="0" b="0"/>
            <wp:docPr id="1246321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21435" name="Picture 1246321435"/>
                    <pic:cNvPicPr/>
                  </pic:nvPicPr>
                  <pic:blipFill>
                    <a:blip r:embed="rId53">
                      <a:extLst>
                        <a:ext uri="{28A0092B-C50C-407E-A947-70E740481C1C}">
                          <a14:useLocalDpi xmlns:a14="http://schemas.microsoft.com/office/drawing/2010/main"/>
                        </a:ext>
                      </a:extLst>
                    </a:blip>
                    <a:stretch>
                      <a:fillRect/>
                    </a:stretch>
                  </pic:blipFill>
                  <pic:spPr>
                    <a:xfrm>
                      <a:off x="0" y="0"/>
                      <a:ext cx="5943600" cy="533400"/>
                    </a:xfrm>
                    <a:prstGeom prst="rect">
                      <a:avLst/>
                    </a:prstGeom>
                  </pic:spPr>
                </pic:pic>
              </a:graphicData>
            </a:graphic>
          </wp:inline>
        </w:drawing>
      </w:r>
      <w:r w:rsidR="75C5AEE3">
        <w:tab/>
      </w:r>
      <w:r w:rsidR="75C5AEE3">
        <w:tab/>
      </w:r>
      <w:r w:rsidR="75C5AEE3">
        <w:tab/>
      </w:r>
      <w:r w:rsidR="75C5AEE3">
        <w:tab/>
      </w:r>
      <w:r w:rsidR="642B0D93">
        <w:t>Figure 3</w:t>
      </w:r>
      <w:r w:rsidR="1EBA5C64">
        <w:t>3</w:t>
      </w:r>
      <w:r w:rsidR="642B0D93">
        <w:t xml:space="preserve"> Code injection attempt blocked by defender</w:t>
      </w:r>
    </w:p>
    <w:p w14:paraId="0253407C" w14:textId="09EE5AFF" w:rsidR="75C5AEE3" w:rsidRDefault="75C5AEE3" w:rsidP="3EA2B962">
      <w:pPr>
        <w:spacing w:after="236" w:line="263" w:lineRule="auto"/>
        <w:ind w:right="919"/>
        <w:jc w:val="both"/>
      </w:pPr>
    </w:p>
    <w:p w14:paraId="38ECC420" w14:textId="692349E5" w:rsidR="00F733E0" w:rsidRDefault="00F733E0" w:rsidP="00F733E0">
      <w:pPr>
        <w:spacing w:after="236" w:line="263" w:lineRule="auto"/>
        <w:ind w:right="919"/>
        <w:jc w:val="both"/>
      </w:pPr>
      <w:r>
        <w:t>Results-</w:t>
      </w:r>
      <w:r w:rsidR="352F3E1D">
        <w:t>Overall f</w:t>
      </w:r>
      <w:r>
        <w:t>or the</w:t>
      </w:r>
      <w:r w:rsidR="0698B75B">
        <w:t xml:space="preserve"> memory dump</w:t>
      </w:r>
      <w:r>
        <w:t xml:space="preserve"> running processes part of the analysis, little differences where noted within the </w:t>
      </w:r>
      <w:proofErr w:type="spellStart"/>
      <w:r>
        <w:t>devices,</w:t>
      </w:r>
      <w:r w:rsidR="00504B06">
        <w:t>however</w:t>
      </w:r>
      <w:proofErr w:type="spellEnd"/>
      <w:r w:rsidR="00504B06">
        <w:t xml:space="preserve"> </w:t>
      </w:r>
      <w:r>
        <w:t>it can</w:t>
      </w:r>
      <w:r w:rsidR="00504B06">
        <w:t xml:space="preserve"> still</w:t>
      </w:r>
      <w:r>
        <w:t xml:space="preserve"> be said that </w:t>
      </w:r>
      <w:proofErr w:type="spellStart"/>
      <w:r>
        <w:t>MemprocFS</w:t>
      </w:r>
      <w:proofErr w:type="spellEnd"/>
      <w:r>
        <w:t xml:space="preserve"> was as a sufficient tool for checking running processes</w:t>
      </w:r>
      <w:r w:rsidR="6BC4B550">
        <w:t xml:space="preserve"> </w:t>
      </w:r>
      <w:r w:rsidR="00FC059C">
        <w:t xml:space="preserve">finding spoofing </w:t>
      </w:r>
      <w:proofErr w:type="spellStart"/>
      <w:r w:rsidR="00FC059C">
        <w:t>attempts</w:t>
      </w:r>
      <w:r>
        <w:t>.However</w:t>
      </w:r>
      <w:proofErr w:type="spellEnd"/>
      <w:r>
        <w:t xml:space="preserve"> for the checking injected code part of the memory dump analysis</w:t>
      </w:r>
      <w:r w:rsidR="004C2E93">
        <w:t>,</w:t>
      </w:r>
      <w:r>
        <w:t xml:space="preserve"> Volatility3 was an excellent option to use, the main highlights showing windows defender being tested repeatedly with malicious code injection attempts in all devices but specifically the Workstation</w:t>
      </w:r>
      <w:r w:rsidR="004C2E93">
        <w:t>-758</w:t>
      </w:r>
      <w:r>
        <w:t>.</w:t>
      </w:r>
      <w:r w:rsidR="004C2E93">
        <w:t xml:space="preserve"> O</w:t>
      </w:r>
      <w:r>
        <w:t>ther exe’s where noticeable like “</w:t>
      </w:r>
      <w:proofErr w:type="spellStart"/>
      <w:r>
        <w:t>powershell</w:t>
      </w:r>
      <w:proofErr w:type="spellEnd"/>
      <w:r>
        <w:t>” and “</w:t>
      </w:r>
      <w:proofErr w:type="spellStart"/>
      <w:r>
        <w:t>ngentasks</w:t>
      </w:r>
      <w:proofErr w:type="spellEnd"/>
      <w:r>
        <w:t xml:space="preserve">” which had been picked up by </w:t>
      </w:r>
      <w:r w:rsidR="004C2E93">
        <w:t>V</w:t>
      </w:r>
      <w:r>
        <w:t>ola</w:t>
      </w:r>
      <w:r w:rsidR="004C2E93">
        <w:t>ti</w:t>
      </w:r>
      <w:r>
        <w:t xml:space="preserve">lity3’s malicious code injection scanning </w:t>
      </w:r>
      <w:r w:rsidR="004044C9">
        <w:t xml:space="preserve">feature. </w:t>
      </w:r>
      <w:proofErr w:type="gramStart"/>
      <w:r w:rsidR="004044C9">
        <w:t>Finally</w:t>
      </w:r>
      <w:proofErr w:type="gramEnd"/>
      <w:r>
        <w:t xml:space="preserve"> the</w:t>
      </w:r>
      <w:r w:rsidR="004D6810">
        <w:t xml:space="preserve"> network</w:t>
      </w:r>
      <w:r>
        <w:t xml:space="preserve"> connections </w:t>
      </w:r>
      <w:proofErr w:type="gramStart"/>
      <w:r>
        <w:t>where</w:t>
      </w:r>
      <w:proofErr w:type="gramEnd"/>
      <w:r>
        <w:t xml:space="preserve"> </w:t>
      </w:r>
      <w:proofErr w:type="spellStart"/>
      <w:r>
        <w:t>analysed</w:t>
      </w:r>
      <w:proofErr w:type="spellEnd"/>
      <w:r>
        <w:t xml:space="preserve"> by </w:t>
      </w:r>
      <w:proofErr w:type="spellStart"/>
      <w:r>
        <w:t>MemProcFS</w:t>
      </w:r>
      <w:proofErr w:type="spellEnd"/>
      <w:r w:rsidR="004D6810">
        <w:t>, th</w:t>
      </w:r>
      <w:r w:rsidR="7DA9FAC6">
        <w:t>e tool</w:t>
      </w:r>
      <w:r w:rsidR="004D6810">
        <w:t xml:space="preserve"> was more than sufficient for this section of the analysis, </w:t>
      </w:r>
      <w:proofErr w:type="spellStart"/>
      <w:r w:rsidR="4C3A5A5B">
        <w:t>M</w:t>
      </w:r>
      <w:r w:rsidR="00BF24FB">
        <w:t>emprocFS</w:t>
      </w:r>
      <w:proofErr w:type="spellEnd"/>
      <w:r w:rsidR="00BF24FB">
        <w:t xml:space="preserve"> found high communications </w:t>
      </w:r>
      <w:r w:rsidR="00D02F42">
        <w:t xml:space="preserve">on the network </w:t>
      </w:r>
      <w:r w:rsidR="00F639D1">
        <w:t xml:space="preserve">listening from </w:t>
      </w:r>
      <w:r w:rsidR="00D02F42">
        <w:t>unusual ports.</w:t>
      </w:r>
    </w:p>
    <w:p w14:paraId="29A64C01" w14:textId="3C8993ED" w:rsidR="00F5355E" w:rsidRDefault="00F5355E" w:rsidP="75C5AEE3">
      <w:pPr>
        <w:spacing w:after="236" w:line="263" w:lineRule="auto"/>
        <w:ind w:right="919"/>
        <w:jc w:val="both"/>
      </w:pPr>
    </w:p>
    <w:p w14:paraId="07C1AD04" w14:textId="3E1F04EF" w:rsidR="3EA2B962" w:rsidRDefault="3EA2B962" w:rsidP="3EA2B962">
      <w:pPr>
        <w:spacing w:after="236" w:line="263" w:lineRule="auto"/>
        <w:ind w:right="919"/>
        <w:jc w:val="both"/>
      </w:pPr>
    </w:p>
    <w:p w14:paraId="16EBD8FD" w14:textId="5C32D33A" w:rsidR="3EA2B962" w:rsidRDefault="3EA2B962" w:rsidP="3EA2B962">
      <w:pPr>
        <w:spacing w:after="236" w:line="263" w:lineRule="auto"/>
        <w:ind w:right="919"/>
        <w:jc w:val="both"/>
      </w:pPr>
    </w:p>
    <w:p w14:paraId="451334C1" w14:textId="46EA2D9C" w:rsidR="3EA2B962" w:rsidRDefault="3EA2B962" w:rsidP="3EA2B962">
      <w:pPr>
        <w:spacing w:after="236" w:line="263" w:lineRule="auto"/>
        <w:ind w:right="919"/>
        <w:jc w:val="both"/>
      </w:pPr>
    </w:p>
    <w:p w14:paraId="3B58539C" w14:textId="77777777" w:rsidR="00D02F42" w:rsidRDefault="00D02F42" w:rsidP="003972CF">
      <w:pPr>
        <w:spacing w:after="236" w:line="263" w:lineRule="auto"/>
        <w:ind w:right="919"/>
        <w:jc w:val="both"/>
      </w:pPr>
    </w:p>
    <w:p w14:paraId="115D9D96" w14:textId="77777777" w:rsidR="00D02F42" w:rsidRDefault="00D02F42" w:rsidP="003972CF">
      <w:pPr>
        <w:spacing w:after="236" w:line="263" w:lineRule="auto"/>
        <w:ind w:right="919"/>
        <w:jc w:val="both"/>
      </w:pPr>
    </w:p>
    <w:p w14:paraId="125E3647" w14:textId="77777777" w:rsidR="00D02F42" w:rsidRDefault="00D02F42" w:rsidP="003972CF">
      <w:pPr>
        <w:spacing w:after="236" w:line="263" w:lineRule="auto"/>
        <w:ind w:right="919"/>
        <w:jc w:val="both"/>
      </w:pPr>
    </w:p>
    <w:p w14:paraId="0664F7A4" w14:textId="4F7338FE" w:rsidR="00F5355E" w:rsidRDefault="00AC5744" w:rsidP="003972CF">
      <w:pPr>
        <w:spacing w:after="236" w:line="263" w:lineRule="auto"/>
        <w:ind w:right="919"/>
        <w:jc w:val="both"/>
      </w:pPr>
      <w:r>
        <w:t xml:space="preserve">Step3.1 </w:t>
      </w:r>
      <w:r w:rsidR="00B177F8">
        <w:t xml:space="preserve">Download </w:t>
      </w:r>
      <w:r w:rsidR="00B06EB5">
        <w:t xml:space="preserve">the latest edition of </w:t>
      </w:r>
      <w:proofErr w:type="spellStart"/>
      <w:r w:rsidR="00B177F8">
        <w:t>evtx</w:t>
      </w:r>
      <w:proofErr w:type="spellEnd"/>
      <w:r w:rsidR="00B177F8">
        <w:t xml:space="preserve"> parser</w:t>
      </w:r>
      <w:r w:rsidR="00B06EB5">
        <w:t>(</w:t>
      </w:r>
      <w:r w:rsidR="001B3C73">
        <w:t>omarbenaram</w:t>
      </w:r>
      <w:r w:rsidR="00BC7F75">
        <w:t>,2025</w:t>
      </w:r>
      <w:r w:rsidR="00B06EB5">
        <w:t>)</w:t>
      </w:r>
      <w:r w:rsidR="00BD382B">
        <w:t xml:space="preserve"> and </w:t>
      </w:r>
      <w:r w:rsidR="00B177F8">
        <w:t xml:space="preserve">drag this </w:t>
      </w:r>
      <w:proofErr w:type="gramStart"/>
      <w:r w:rsidR="00B177F8">
        <w:t xml:space="preserve">in </w:t>
      </w:r>
      <w:r w:rsidR="49C1CC76">
        <w:t>to</w:t>
      </w:r>
      <w:proofErr w:type="gramEnd"/>
      <w:r w:rsidR="00B177F8">
        <w:t xml:space="preserve"> the virtual machine</w:t>
      </w:r>
      <w:r w:rsidR="00BD382B">
        <w:t xml:space="preserve">, drag this parser in to every folder that has the </w:t>
      </w:r>
      <w:r w:rsidR="0061064B">
        <w:t>system logs.</w:t>
      </w:r>
    </w:p>
    <w:p w14:paraId="594E9E8D" w14:textId="263FA364" w:rsidR="00F5355E" w:rsidRDefault="00B06EB5" w:rsidP="003972CF">
      <w:pPr>
        <w:spacing w:after="236" w:line="263" w:lineRule="auto"/>
        <w:ind w:right="919"/>
        <w:jc w:val="both"/>
      </w:pPr>
      <w:r>
        <w:rPr>
          <w:noProof/>
        </w:rPr>
        <w:drawing>
          <wp:anchor distT="0" distB="0" distL="114300" distR="114300" simplePos="0" relativeHeight="251700736" behindDoc="1" locked="0" layoutInCell="1" allowOverlap="1" wp14:anchorId="099EFC1D" wp14:editId="69071805">
            <wp:simplePos x="0" y="0"/>
            <wp:positionH relativeFrom="column">
              <wp:posOffset>1111250</wp:posOffset>
            </wp:positionH>
            <wp:positionV relativeFrom="paragraph">
              <wp:posOffset>9525</wp:posOffset>
            </wp:positionV>
            <wp:extent cx="2857500" cy="1657350"/>
            <wp:effectExtent l="0" t="0" r="0" b="0"/>
            <wp:wrapTight wrapText="bothSides">
              <wp:wrapPolygon edited="0">
                <wp:start x="0" y="0"/>
                <wp:lineTo x="0" y="21352"/>
                <wp:lineTo x="21456" y="21352"/>
                <wp:lineTo x="21456" y="0"/>
                <wp:lineTo x="0" y="0"/>
              </wp:wrapPolygon>
            </wp:wrapTight>
            <wp:docPr id="153523883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38837" name="Picture 10" descr="A screenshot of a computer&#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57500" cy="1657350"/>
                    </a:xfrm>
                    <a:prstGeom prst="rect">
                      <a:avLst/>
                    </a:prstGeom>
                    <a:noFill/>
                    <a:ln>
                      <a:noFill/>
                    </a:ln>
                  </pic:spPr>
                </pic:pic>
              </a:graphicData>
            </a:graphic>
          </wp:anchor>
        </w:drawing>
      </w:r>
    </w:p>
    <w:p w14:paraId="0C123F9C" w14:textId="77B1D952" w:rsidR="00F5355E" w:rsidRDefault="00F5355E" w:rsidP="003972CF">
      <w:pPr>
        <w:spacing w:after="236" w:line="263" w:lineRule="auto"/>
        <w:ind w:right="919"/>
        <w:jc w:val="both"/>
      </w:pPr>
    </w:p>
    <w:p w14:paraId="2DD383EC" w14:textId="77777777" w:rsidR="00D02F42" w:rsidRDefault="00D02F42" w:rsidP="3EA2B962">
      <w:pPr>
        <w:spacing w:after="236" w:line="263" w:lineRule="auto"/>
        <w:ind w:left="2832" w:right="919"/>
        <w:jc w:val="both"/>
      </w:pPr>
    </w:p>
    <w:p w14:paraId="7EBD0712" w14:textId="77777777" w:rsidR="00D02F42" w:rsidRDefault="00D02F42" w:rsidP="3EA2B962">
      <w:pPr>
        <w:spacing w:after="236" w:line="263" w:lineRule="auto"/>
        <w:ind w:left="2832" w:right="919"/>
        <w:jc w:val="both"/>
      </w:pPr>
    </w:p>
    <w:p w14:paraId="289500C3" w14:textId="77777777" w:rsidR="00D02F42" w:rsidRDefault="00D02F42" w:rsidP="3EA2B962">
      <w:pPr>
        <w:spacing w:after="236" w:line="263" w:lineRule="auto"/>
        <w:ind w:left="2832" w:right="919"/>
        <w:jc w:val="both"/>
      </w:pPr>
    </w:p>
    <w:p w14:paraId="4749AF79" w14:textId="5031770B" w:rsidR="00F5355E" w:rsidRDefault="411CDBE5" w:rsidP="3EA2B962">
      <w:pPr>
        <w:spacing w:after="236" w:line="263" w:lineRule="auto"/>
        <w:ind w:left="2832" w:right="919"/>
        <w:jc w:val="both"/>
      </w:pPr>
      <w:r>
        <w:t>Figure 3</w:t>
      </w:r>
      <w:r w:rsidR="79262A91">
        <w:t>4</w:t>
      </w:r>
      <w:r>
        <w:t xml:space="preserve"> </w:t>
      </w:r>
      <w:proofErr w:type="spellStart"/>
      <w:r>
        <w:t>Evtx</w:t>
      </w:r>
      <w:proofErr w:type="spellEnd"/>
      <w:r>
        <w:t xml:space="preserve"> summary </w:t>
      </w:r>
    </w:p>
    <w:p w14:paraId="494C00E6" w14:textId="36915CFC" w:rsidR="00F5355E" w:rsidRDefault="00F5355E" w:rsidP="3EA2B962">
      <w:pPr>
        <w:spacing w:after="236" w:line="263" w:lineRule="auto"/>
        <w:ind w:right="919"/>
        <w:jc w:val="both"/>
      </w:pPr>
    </w:p>
    <w:p w14:paraId="74A5969D" w14:textId="21DB28B7" w:rsidR="40D30C5A" w:rsidRDefault="40D30C5A" w:rsidP="3EA2B962">
      <w:pPr>
        <w:spacing w:after="236" w:line="263" w:lineRule="auto"/>
        <w:ind w:right="919"/>
        <w:jc w:val="both"/>
      </w:pPr>
      <w:r w:rsidRPr="3EA2B962">
        <w:t xml:space="preserve">Step2.2 Put the </w:t>
      </w:r>
      <w:proofErr w:type="spellStart"/>
      <w:r w:rsidRPr="3EA2B962">
        <w:t>evtx</w:t>
      </w:r>
      <w:proofErr w:type="spellEnd"/>
      <w:r w:rsidRPr="3EA2B962">
        <w:t xml:space="preserve"> parser </w:t>
      </w:r>
      <w:proofErr w:type="gramStart"/>
      <w:r w:rsidRPr="3EA2B962">
        <w:t>in to</w:t>
      </w:r>
      <w:proofErr w:type="gramEnd"/>
      <w:r w:rsidRPr="3EA2B962">
        <w:t xml:space="preserve"> the specified directory's per device as seen below</w:t>
      </w:r>
    </w:p>
    <w:p w14:paraId="2C3A67A1" w14:textId="73A47E83" w:rsidR="00F5355E" w:rsidRDefault="00887342" w:rsidP="003972CF">
      <w:pPr>
        <w:spacing w:after="236" w:line="263" w:lineRule="auto"/>
        <w:ind w:right="919"/>
        <w:jc w:val="both"/>
      </w:pPr>
      <w:r>
        <w:rPr>
          <w:noProof/>
        </w:rPr>
        <w:drawing>
          <wp:anchor distT="0" distB="0" distL="114300" distR="114300" simplePos="0" relativeHeight="251702784" behindDoc="1" locked="0" layoutInCell="1" allowOverlap="1" wp14:anchorId="0CFAC8B5" wp14:editId="71C4CDEA">
            <wp:simplePos x="0" y="0"/>
            <wp:positionH relativeFrom="column">
              <wp:posOffset>546100</wp:posOffset>
            </wp:positionH>
            <wp:positionV relativeFrom="paragraph">
              <wp:posOffset>8890</wp:posOffset>
            </wp:positionV>
            <wp:extent cx="4508500" cy="2271764"/>
            <wp:effectExtent l="0" t="0" r="0" b="0"/>
            <wp:wrapTight wrapText="bothSides">
              <wp:wrapPolygon edited="0">
                <wp:start x="0" y="0"/>
                <wp:lineTo x="0" y="21377"/>
                <wp:lineTo x="21539" y="21377"/>
                <wp:lineTo x="21539" y="0"/>
                <wp:lineTo x="0" y="0"/>
              </wp:wrapPolygon>
            </wp:wrapTight>
            <wp:docPr id="123217654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76545" name="Picture 12" descr="A screenshot of a compute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08500" cy="2271764"/>
                    </a:xfrm>
                    <a:prstGeom prst="rect">
                      <a:avLst/>
                    </a:prstGeom>
                    <a:noFill/>
                    <a:ln>
                      <a:noFill/>
                    </a:ln>
                  </pic:spPr>
                </pic:pic>
              </a:graphicData>
            </a:graphic>
          </wp:anchor>
        </w:drawing>
      </w:r>
    </w:p>
    <w:p w14:paraId="5D6F1938" w14:textId="77777777" w:rsidR="00EA60F3" w:rsidRDefault="00EA60F3" w:rsidP="003972CF">
      <w:pPr>
        <w:spacing w:after="236" w:line="263" w:lineRule="auto"/>
        <w:ind w:right="919"/>
        <w:jc w:val="both"/>
      </w:pPr>
    </w:p>
    <w:p w14:paraId="24F65DFC" w14:textId="77777777" w:rsidR="00EA60F3" w:rsidRDefault="00EA60F3" w:rsidP="003972CF">
      <w:pPr>
        <w:spacing w:after="236" w:line="263" w:lineRule="auto"/>
        <w:ind w:right="919"/>
        <w:jc w:val="both"/>
      </w:pPr>
    </w:p>
    <w:p w14:paraId="48B70EBA" w14:textId="77777777" w:rsidR="00EA60F3" w:rsidRDefault="00EA60F3" w:rsidP="003972CF">
      <w:pPr>
        <w:spacing w:after="236" w:line="263" w:lineRule="auto"/>
        <w:ind w:right="919"/>
        <w:jc w:val="both"/>
      </w:pPr>
    </w:p>
    <w:p w14:paraId="3270CC33" w14:textId="77777777" w:rsidR="00EA60F3" w:rsidRDefault="00EA60F3" w:rsidP="003972CF">
      <w:pPr>
        <w:spacing w:after="236" w:line="263" w:lineRule="auto"/>
        <w:ind w:right="919"/>
        <w:jc w:val="both"/>
      </w:pPr>
    </w:p>
    <w:p w14:paraId="0E36BED0" w14:textId="77777777" w:rsidR="00EA60F3" w:rsidRDefault="00EA60F3" w:rsidP="003972CF">
      <w:pPr>
        <w:spacing w:after="236" w:line="263" w:lineRule="auto"/>
        <w:ind w:right="919"/>
        <w:jc w:val="both"/>
      </w:pPr>
    </w:p>
    <w:p w14:paraId="50B01572" w14:textId="77777777" w:rsidR="00EA60F3" w:rsidRDefault="00EA60F3" w:rsidP="003972CF">
      <w:pPr>
        <w:spacing w:after="236" w:line="263" w:lineRule="auto"/>
        <w:ind w:right="919"/>
        <w:jc w:val="both"/>
      </w:pPr>
    </w:p>
    <w:p w14:paraId="234E12ED" w14:textId="6542D9F2" w:rsidR="00F5355E" w:rsidRDefault="73E9FA61" w:rsidP="00EA60F3">
      <w:pPr>
        <w:spacing w:after="236" w:line="263" w:lineRule="auto"/>
        <w:ind w:left="2124" w:right="919"/>
        <w:jc w:val="both"/>
      </w:pPr>
      <w:r>
        <w:t>Figure 3</w:t>
      </w:r>
      <w:r w:rsidR="01845DBA">
        <w:t>5</w:t>
      </w:r>
      <w:r>
        <w:t xml:space="preserve"> .</w:t>
      </w:r>
      <w:proofErr w:type="spellStart"/>
      <w:r>
        <w:t>Evtx</w:t>
      </w:r>
      <w:proofErr w:type="spellEnd"/>
      <w:r>
        <w:t xml:space="preserve"> files before transmission to JSON </w:t>
      </w:r>
    </w:p>
    <w:p w14:paraId="6F807DE3" w14:textId="77777777" w:rsidR="00F5355E" w:rsidRDefault="00F5355E" w:rsidP="003972CF">
      <w:pPr>
        <w:spacing w:after="236" w:line="263" w:lineRule="auto"/>
        <w:ind w:right="919"/>
        <w:jc w:val="both"/>
      </w:pPr>
    </w:p>
    <w:p w14:paraId="3C1C14E4" w14:textId="0DAB32CA" w:rsidR="460315DC" w:rsidRDefault="460315DC" w:rsidP="460315DC">
      <w:pPr>
        <w:spacing w:after="236" w:line="263" w:lineRule="auto"/>
        <w:ind w:right="919"/>
        <w:jc w:val="both"/>
      </w:pPr>
    </w:p>
    <w:p w14:paraId="47926094" w14:textId="6D2AE229" w:rsidR="00F5355E" w:rsidRDefault="007305AA" w:rsidP="003972CF">
      <w:pPr>
        <w:spacing w:after="236" w:line="263" w:lineRule="auto"/>
        <w:ind w:right="919"/>
        <w:jc w:val="both"/>
      </w:pPr>
      <w:r>
        <w:t>Step3.</w:t>
      </w:r>
      <w:r w:rsidR="4067155D">
        <w:t>3</w:t>
      </w:r>
      <w:r>
        <w:t xml:space="preserve"> Use the </w:t>
      </w:r>
      <w:proofErr w:type="spellStart"/>
      <w:r>
        <w:t>etvx</w:t>
      </w:r>
      <w:proofErr w:type="spellEnd"/>
      <w:r>
        <w:t xml:space="preserve"> parser to change the logs to </w:t>
      </w:r>
      <w:r w:rsidR="003A671A">
        <w:t>JSON</w:t>
      </w:r>
      <w:r>
        <w:t xml:space="preserve"> files so they can be opened and investigated, repeat this for all devices</w:t>
      </w:r>
      <w:r w:rsidR="001E255E">
        <w:t>.</w:t>
      </w:r>
    </w:p>
    <w:p w14:paraId="000D4EA6" w14:textId="2FF01EDB" w:rsidR="00887342" w:rsidRDefault="007305AA" w:rsidP="003972CF">
      <w:pPr>
        <w:spacing w:after="236" w:line="263" w:lineRule="auto"/>
        <w:ind w:right="919"/>
        <w:jc w:val="both"/>
      </w:pPr>
      <w:r>
        <w:rPr>
          <w:noProof/>
        </w:rPr>
        <w:drawing>
          <wp:anchor distT="0" distB="0" distL="114300" distR="114300" simplePos="0" relativeHeight="251684352" behindDoc="1" locked="0" layoutInCell="1" allowOverlap="1" wp14:anchorId="01599CA5" wp14:editId="75EB39B0">
            <wp:simplePos x="0" y="0"/>
            <wp:positionH relativeFrom="column">
              <wp:posOffset>95250</wp:posOffset>
            </wp:positionH>
            <wp:positionV relativeFrom="paragraph">
              <wp:posOffset>517525</wp:posOffset>
            </wp:positionV>
            <wp:extent cx="5721350" cy="133350"/>
            <wp:effectExtent l="0" t="0" r="0" b="0"/>
            <wp:wrapTight wrapText="bothSides">
              <wp:wrapPolygon edited="0">
                <wp:start x="0" y="0"/>
                <wp:lineTo x="0" y="18514"/>
                <wp:lineTo x="21504" y="18514"/>
                <wp:lineTo x="21504" y="0"/>
                <wp:lineTo x="0" y="0"/>
              </wp:wrapPolygon>
            </wp:wrapTight>
            <wp:docPr id="15498751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21350" cy="133350"/>
                    </a:xfrm>
                    <a:prstGeom prst="rect">
                      <a:avLst/>
                    </a:prstGeom>
                    <a:noFill/>
                    <a:ln>
                      <a:noFill/>
                    </a:ln>
                  </pic:spPr>
                </pic:pic>
              </a:graphicData>
            </a:graphic>
          </wp:anchor>
        </w:drawing>
      </w:r>
      <w:r>
        <w:rPr>
          <w:noProof/>
        </w:rPr>
        <w:drawing>
          <wp:anchor distT="0" distB="0" distL="114300" distR="114300" simplePos="0" relativeHeight="251680256" behindDoc="1" locked="0" layoutInCell="1" allowOverlap="1" wp14:anchorId="1270912F" wp14:editId="0616E51B">
            <wp:simplePos x="0" y="0"/>
            <wp:positionH relativeFrom="column">
              <wp:posOffset>25400</wp:posOffset>
            </wp:positionH>
            <wp:positionV relativeFrom="paragraph">
              <wp:posOffset>339725</wp:posOffset>
            </wp:positionV>
            <wp:extent cx="5721350" cy="152400"/>
            <wp:effectExtent l="0" t="0" r="0" b="0"/>
            <wp:wrapTight wrapText="bothSides">
              <wp:wrapPolygon edited="0">
                <wp:start x="0" y="0"/>
                <wp:lineTo x="0" y="18900"/>
                <wp:lineTo x="21504" y="18900"/>
                <wp:lineTo x="21504" y="0"/>
                <wp:lineTo x="0" y="0"/>
              </wp:wrapPolygon>
            </wp:wrapTight>
            <wp:docPr id="19520231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21350" cy="152400"/>
                    </a:xfrm>
                    <a:prstGeom prst="rect">
                      <a:avLst/>
                    </a:prstGeom>
                    <a:noFill/>
                    <a:ln>
                      <a:noFill/>
                    </a:ln>
                  </pic:spPr>
                </pic:pic>
              </a:graphicData>
            </a:graphic>
          </wp:anchor>
        </w:drawing>
      </w:r>
      <w:r>
        <w:rPr>
          <w:noProof/>
        </w:rPr>
        <w:drawing>
          <wp:anchor distT="0" distB="0" distL="114300" distR="114300" simplePos="0" relativeHeight="251676160" behindDoc="1" locked="0" layoutInCell="1" allowOverlap="1" wp14:anchorId="5BC73F4C" wp14:editId="424DC537">
            <wp:simplePos x="0" y="0"/>
            <wp:positionH relativeFrom="column">
              <wp:posOffset>0</wp:posOffset>
            </wp:positionH>
            <wp:positionV relativeFrom="paragraph">
              <wp:posOffset>174625</wp:posOffset>
            </wp:positionV>
            <wp:extent cx="5721350" cy="146050"/>
            <wp:effectExtent l="0" t="0" r="0" b="0"/>
            <wp:wrapTight wrapText="bothSides">
              <wp:wrapPolygon edited="0">
                <wp:start x="0" y="0"/>
                <wp:lineTo x="0" y="19722"/>
                <wp:lineTo x="21216" y="19722"/>
                <wp:lineTo x="21216" y="0"/>
                <wp:lineTo x="0" y="0"/>
              </wp:wrapPolygon>
            </wp:wrapTight>
            <wp:docPr id="12218504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21350" cy="146050"/>
                    </a:xfrm>
                    <a:prstGeom prst="rect">
                      <a:avLst/>
                    </a:prstGeom>
                    <a:noFill/>
                    <a:ln>
                      <a:noFill/>
                    </a:ln>
                  </pic:spPr>
                </pic:pic>
              </a:graphicData>
            </a:graphic>
          </wp:anchor>
        </w:drawing>
      </w:r>
      <w:r w:rsidR="00E15E9D">
        <w:rPr>
          <w:noProof/>
        </w:rPr>
        <w:drawing>
          <wp:inline distT="0" distB="0" distL="0" distR="0" wp14:anchorId="1C3917D1" wp14:editId="0567BE2C">
            <wp:extent cx="5721350" cy="133350"/>
            <wp:effectExtent l="0" t="0" r="0" b="0"/>
            <wp:docPr id="7391794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21350" cy="133350"/>
                    </a:xfrm>
                    <a:prstGeom prst="rect">
                      <a:avLst/>
                    </a:prstGeom>
                    <a:noFill/>
                    <a:ln>
                      <a:noFill/>
                    </a:ln>
                  </pic:spPr>
                </pic:pic>
              </a:graphicData>
            </a:graphic>
          </wp:inline>
        </w:drawing>
      </w:r>
      <w:r>
        <w:tab/>
      </w:r>
      <w:r>
        <w:tab/>
      </w:r>
      <w:r>
        <w:tab/>
        <w:t>Figure</w:t>
      </w:r>
      <w:r w:rsidR="70A9809B">
        <w:t>3</w:t>
      </w:r>
      <w:r w:rsidR="56F16788">
        <w:t>6</w:t>
      </w:r>
      <w:r w:rsidR="70A9809B">
        <w:t xml:space="preserve"> </w:t>
      </w:r>
      <w:proofErr w:type="spellStart"/>
      <w:r w:rsidR="70A9809B">
        <w:t>Evtx</w:t>
      </w:r>
      <w:proofErr w:type="spellEnd"/>
      <w:r w:rsidR="70A9809B">
        <w:t xml:space="preserve"> command line for accessible JSON files</w:t>
      </w:r>
    </w:p>
    <w:p w14:paraId="20C1EA2A" w14:textId="26398303" w:rsidR="00AB3349" w:rsidRDefault="003A671A" w:rsidP="3EA2B962">
      <w:pPr>
        <w:spacing w:after="236" w:line="263" w:lineRule="auto"/>
        <w:ind w:right="919"/>
        <w:jc w:val="both"/>
      </w:pPr>
      <w:r>
        <w:t xml:space="preserve">                               </w:t>
      </w:r>
      <w:r w:rsidR="266A0B93">
        <w:rPr>
          <w:noProof/>
        </w:rPr>
        <w:drawing>
          <wp:inline distT="0" distB="0" distL="0" distR="0" wp14:anchorId="196C8AF7" wp14:editId="366E4C6B">
            <wp:extent cx="3310577" cy="2451100"/>
            <wp:effectExtent l="0" t="0" r="0" b="0"/>
            <wp:docPr id="1597206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06728" name="Picture 1597206728"/>
                    <pic:cNvPicPr/>
                  </pic:nvPicPr>
                  <pic:blipFill>
                    <a:blip r:embed="rId60">
                      <a:extLst>
                        <a:ext uri="{28A0092B-C50C-407E-A947-70E740481C1C}">
                          <a14:useLocalDpi xmlns:a14="http://schemas.microsoft.com/office/drawing/2010/main"/>
                        </a:ext>
                      </a:extLst>
                    </a:blip>
                    <a:stretch>
                      <a:fillRect/>
                    </a:stretch>
                  </pic:blipFill>
                  <pic:spPr>
                    <a:xfrm>
                      <a:off x="0" y="0"/>
                      <a:ext cx="3316335" cy="2455363"/>
                    </a:xfrm>
                    <a:prstGeom prst="rect">
                      <a:avLst/>
                    </a:prstGeom>
                  </pic:spPr>
                </pic:pic>
              </a:graphicData>
            </a:graphic>
          </wp:inline>
        </w:drawing>
      </w:r>
    </w:p>
    <w:p w14:paraId="05FADB8B" w14:textId="5F3D042A" w:rsidR="00887342" w:rsidRDefault="003A671A" w:rsidP="3EA2B962">
      <w:pPr>
        <w:spacing w:after="236" w:line="263" w:lineRule="auto"/>
        <w:ind w:left="1416" w:right="919"/>
        <w:jc w:val="both"/>
      </w:pPr>
      <w:r>
        <w:lastRenderedPageBreak/>
        <w:t xml:space="preserve">             </w:t>
      </w:r>
      <w:r w:rsidR="007305AA">
        <w:t>Figure</w:t>
      </w:r>
      <w:r w:rsidR="6CA6790E">
        <w:t xml:space="preserve"> 3</w:t>
      </w:r>
      <w:r w:rsidR="65E6A1AC">
        <w:t>7</w:t>
      </w:r>
      <w:r w:rsidR="6CA6790E">
        <w:t xml:space="preserve"> All </w:t>
      </w:r>
      <w:proofErr w:type="spellStart"/>
      <w:r w:rsidR="6CA6790E">
        <w:t>e</w:t>
      </w:r>
      <w:r>
        <w:t>vt</w:t>
      </w:r>
      <w:r w:rsidR="6CA6790E">
        <w:t>x</w:t>
      </w:r>
      <w:proofErr w:type="spellEnd"/>
      <w:r w:rsidR="6CA6790E">
        <w:t xml:space="preserve"> files now </w:t>
      </w:r>
      <w:r>
        <w:t>readable</w:t>
      </w:r>
      <w:r w:rsidR="6CA6790E">
        <w:t xml:space="preserve"> in JSON </w:t>
      </w:r>
    </w:p>
    <w:p w14:paraId="3CB88CFD" w14:textId="77777777" w:rsidR="00887342" w:rsidRDefault="00887342" w:rsidP="003972CF">
      <w:pPr>
        <w:spacing w:after="236" w:line="263" w:lineRule="auto"/>
        <w:ind w:right="919"/>
        <w:jc w:val="both"/>
      </w:pPr>
    </w:p>
    <w:p w14:paraId="66529479" w14:textId="77777777" w:rsidR="00887342" w:rsidRDefault="00887342" w:rsidP="003972CF">
      <w:pPr>
        <w:spacing w:after="236" w:line="263" w:lineRule="auto"/>
        <w:ind w:right="919"/>
        <w:jc w:val="both"/>
      </w:pPr>
    </w:p>
    <w:p w14:paraId="49D3D9F4" w14:textId="0D0C3990" w:rsidR="3EA2B962" w:rsidRDefault="3EA2B962" w:rsidP="3EA2B962">
      <w:pPr>
        <w:spacing w:after="236" w:line="263" w:lineRule="auto"/>
        <w:ind w:right="919"/>
        <w:jc w:val="both"/>
      </w:pPr>
    </w:p>
    <w:p w14:paraId="0562640E" w14:textId="7249E331" w:rsidR="3EA2B962" w:rsidRDefault="3EA2B962" w:rsidP="3EA2B962">
      <w:pPr>
        <w:spacing w:after="236" w:line="263" w:lineRule="auto"/>
        <w:ind w:right="919"/>
        <w:jc w:val="both"/>
      </w:pPr>
    </w:p>
    <w:p w14:paraId="1422BB07" w14:textId="0456D347" w:rsidR="3EA2B962" w:rsidRDefault="3EA2B962" w:rsidP="3EA2B962">
      <w:pPr>
        <w:spacing w:after="236" w:line="263" w:lineRule="auto"/>
        <w:ind w:right="919"/>
        <w:jc w:val="both"/>
      </w:pPr>
    </w:p>
    <w:p w14:paraId="7E0B98CF" w14:textId="3F0B3185" w:rsidR="3EA2B962" w:rsidRDefault="3EA2B962" w:rsidP="3EA2B962">
      <w:pPr>
        <w:spacing w:after="236" w:line="263" w:lineRule="auto"/>
        <w:ind w:right="919"/>
        <w:jc w:val="both"/>
      </w:pPr>
    </w:p>
    <w:p w14:paraId="490DC3AD" w14:textId="68A6FD39" w:rsidR="00887342" w:rsidRDefault="34E81BD7" w:rsidP="003972CF">
      <w:pPr>
        <w:spacing w:after="236" w:line="263" w:lineRule="auto"/>
        <w:ind w:right="919"/>
        <w:jc w:val="both"/>
      </w:pPr>
      <w:r>
        <w:t xml:space="preserve">Step3.4 View </w:t>
      </w:r>
      <w:proofErr w:type="spellStart"/>
      <w:r w:rsidR="24219D63">
        <w:t>P</w:t>
      </w:r>
      <w:r>
        <w:t>owershell</w:t>
      </w:r>
      <w:proofErr w:type="spellEnd"/>
      <w:r>
        <w:t xml:space="preserve"> and </w:t>
      </w:r>
      <w:proofErr w:type="spellStart"/>
      <w:r w:rsidR="3661173B">
        <w:t>S</w:t>
      </w:r>
      <w:r>
        <w:t>ecurity</w:t>
      </w:r>
      <w:r w:rsidR="003A671A">
        <w:t>.JSON</w:t>
      </w:r>
      <w:proofErr w:type="spellEnd"/>
      <w:r>
        <w:t xml:space="preserve"> files</w:t>
      </w:r>
      <w:r w:rsidR="181F71B8">
        <w:t xml:space="preserve"> for the Desktop device</w:t>
      </w:r>
      <w:r w:rsidR="417C8636">
        <w:t>.</w:t>
      </w:r>
    </w:p>
    <w:p w14:paraId="3DC1DF74" w14:textId="304FDF15" w:rsidR="00887342" w:rsidRDefault="005107AB" w:rsidP="003972CF">
      <w:pPr>
        <w:spacing w:after="236" w:line="263" w:lineRule="auto"/>
        <w:ind w:right="919"/>
        <w:jc w:val="both"/>
      </w:pPr>
      <w:r>
        <w:rPr>
          <w:noProof/>
        </w:rPr>
        <w:drawing>
          <wp:anchor distT="0" distB="0" distL="114300" distR="114300" simplePos="0" relativeHeight="251704832" behindDoc="1" locked="0" layoutInCell="1" allowOverlap="1" wp14:anchorId="55BCA97B" wp14:editId="261C7C93">
            <wp:simplePos x="0" y="0"/>
            <wp:positionH relativeFrom="column">
              <wp:posOffset>939800</wp:posOffset>
            </wp:positionH>
            <wp:positionV relativeFrom="paragraph">
              <wp:posOffset>5715</wp:posOffset>
            </wp:positionV>
            <wp:extent cx="4064000" cy="1962150"/>
            <wp:effectExtent l="0" t="0" r="0" b="0"/>
            <wp:wrapTight wrapText="bothSides">
              <wp:wrapPolygon edited="0">
                <wp:start x="0" y="0"/>
                <wp:lineTo x="0" y="21390"/>
                <wp:lineTo x="21465" y="21390"/>
                <wp:lineTo x="21465" y="0"/>
                <wp:lineTo x="0" y="0"/>
              </wp:wrapPolygon>
            </wp:wrapTight>
            <wp:docPr id="70178802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88028" name="Picture 23" descr="A screenshot of a computer&#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64000" cy="1962150"/>
                    </a:xfrm>
                    <a:prstGeom prst="rect">
                      <a:avLst/>
                    </a:prstGeom>
                    <a:noFill/>
                    <a:ln>
                      <a:noFill/>
                    </a:ln>
                  </pic:spPr>
                </pic:pic>
              </a:graphicData>
            </a:graphic>
          </wp:anchor>
        </w:drawing>
      </w:r>
      <w:r w:rsidR="04F8B15F">
        <w:t xml:space="preserve">   </w:t>
      </w:r>
    </w:p>
    <w:p w14:paraId="3D37D275" w14:textId="77777777" w:rsidR="003B7340" w:rsidRDefault="04F8B15F" w:rsidP="003972CF">
      <w:pPr>
        <w:spacing w:after="236" w:line="263" w:lineRule="auto"/>
        <w:ind w:right="919"/>
        <w:jc w:val="both"/>
      </w:pPr>
      <w:r>
        <w:t xml:space="preserve">                 </w:t>
      </w:r>
    </w:p>
    <w:p w14:paraId="6C3461A6" w14:textId="77777777" w:rsidR="003B7340" w:rsidRDefault="003B7340" w:rsidP="003972CF">
      <w:pPr>
        <w:spacing w:after="236" w:line="263" w:lineRule="auto"/>
        <w:ind w:right="919"/>
        <w:jc w:val="both"/>
      </w:pPr>
    </w:p>
    <w:p w14:paraId="12F4A330" w14:textId="77777777" w:rsidR="003B7340" w:rsidRDefault="003B7340" w:rsidP="003972CF">
      <w:pPr>
        <w:spacing w:after="236" w:line="263" w:lineRule="auto"/>
        <w:ind w:right="919"/>
        <w:jc w:val="both"/>
      </w:pPr>
    </w:p>
    <w:p w14:paraId="7FC3DC27" w14:textId="77777777" w:rsidR="003B7340" w:rsidRDefault="003B7340" w:rsidP="003972CF">
      <w:pPr>
        <w:spacing w:after="236" w:line="263" w:lineRule="auto"/>
        <w:ind w:right="919"/>
        <w:jc w:val="both"/>
      </w:pPr>
    </w:p>
    <w:p w14:paraId="496E36BF" w14:textId="77777777" w:rsidR="003B7340" w:rsidRDefault="003B7340" w:rsidP="003972CF">
      <w:pPr>
        <w:spacing w:after="236" w:line="263" w:lineRule="auto"/>
        <w:ind w:right="919"/>
        <w:jc w:val="both"/>
      </w:pPr>
    </w:p>
    <w:p w14:paraId="478DD106" w14:textId="17E1B876" w:rsidR="00481614" w:rsidRDefault="04F8B15F" w:rsidP="003B7340">
      <w:pPr>
        <w:spacing w:after="236" w:line="263" w:lineRule="auto"/>
        <w:ind w:left="1416" w:right="919" w:firstLine="708"/>
        <w:jc w:val="both"/>
      </w:pPr>
      <w:r>
        <w:t>Figure 38 Distributed communication at 21:13:29</w:t>
      </w:r>
    </w:p>
    <w:p w14:paraId="1D850B0E" w14:textId="749198E2" w:rsidR="00481614" w:rsidRDefault="00481614" w:rsidP="003972CF">
      <w:pPr>
        <w:spacing w:after="236" w:line="263" w:lineRule="auto"/>
        <w:ind w:right="919"/>
        <w:jc w:val="both"/>
      </w:pPr>
    </w:p>
    <w:p w14:paraId="16772F04" w14:textId="24B5EF70" w:rsidR="00481614" w:rsidRDefault="00481614" w:rsidP="003972CF">
      <w:pPr>
        <w:spacing w:after="236" w:line="263" w:lineRule="auto"/>
        <w:ind w:right="919"/>
        <w:jc w:val="both"/>
      </w:pPr>
    </w:p>
    <w:p w14:paraId="68E08C5B" w14:textId="7E225F3D" w:rsidR="005107AB" w:rsidRDefault="00544277" w:rsidP="003972CF">
      <w:pPr>
        <w:spacing w:after="236" w:line="263" w:lineRule="auto"/>
        <w:ind w:right="919"/>
        <w:jc w:val="both"/>
      </w:pPr>
      <w:r>
        <w:rPr>
          <w:noProof/>
        </w:rPr>
        <w:drawing>
          <wp:anchor distT="0" distB="0" distL="114300" distR="114300" simplePos="0" relativeHeight="251672064" behindDoc="1" locked="0" layoutInCell="1" allowOverlap="1" wp14:anchorId="0B41B2CE" wp14:editId="09CAB35B">
            <wp:simplePos x="0" y="0"/>
            <wp:positionH relativeFrom="column">
              <wp:posOffset>850900</wp:posOffset>
            </wp:positionH>
            <wp:positionV relativeFrom="paragraph">
              <wp:posOffset>3810</wp:posOffset>
            </wp:positionV>
            <wp:extent cx="3456709" cy="1632335"/>
            <wp:effectExtent l="0" t="0" r="0" b="0"/>
            <wp:wrapTight wrapText="bothSides">
              <wp:wrapPolygon edited="0">
                <wp:start x="0" y="0"/>
                <wp:lineTo x="0" y="21388"/>
                <wp:lineTo x="21500" y="21388"/>
                <wp:lineTo x="21500" y="0"/>
                <wp:lineTo x="0" y="0"/>
              </wp:wrapPolygon>
            </wp:wrapTight>
            <wp:docPr id="40824799"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4799" name="Picture 24" descr="A screenshot of a computer&#10;&#10;AI-generated content may be incorrect."/>
                    <pic:cNvPicPr>
                      <a:picLocks noChangeAspect="1" noChangeArrowheads="1"/>
                    </pic:cNvPicPr>
                  </pic:nvPicPr>
                  <pic:blipFill>
                    <a:blip r:embed="rId62">
                      <a:extLst>
                        <a:ext uri="{28A0092B-C50C-407E-A947-70E740481C1C}">
                          <a14:useLocalDpi xmlns:a14="http://schemas.microsoft.com/office/drawing/2010/main"/>
                        </a:ext>
                      </a:extLst>
                    </a:blip>
                    <a:srcRect/>
                    <a:stretch>
                      <a:fillRect/>
                    </a:stretch>
                  </pic:blipFill>
                  <pic:spPr bwMode="auto">
                    <a:xfrm>
                      <a:off x="0" y="0"/>
                      <a:ext cx="3456709" cy="1632335"/>
                    </a:xfrm>
                    <a:prstGeom prst="rect">
                      <a:avLst/>
                    </a:prstGeom>
                    <a:noFill/>
                    <a:ln>
                      <a:noFill/>
                    </a:ln>
                  </pic:spPr>
                </pic:pic>
              </a:graphicData>
            </a:graphic>
          </wp:anchor>
        </w:drawing>
      </w:r>
    </w:p>
    <w:p w14:paraId="70E77937" w14:textId="77777777" w:rsidR="003B7340" w:rsidRDefault="003B7340" w:rsidP="003972CF">
      <w:pPr>
        <w:spacing w:after="236" w:line="263" w:lineRule="auto"/>
        <w:ind w:right="919"/>
        <w:jc w:val="both"/>
      </w:pPr>
    </w:p>
    <w:p w14:paraId="65A2F6D4" w14:textId="77777777" w:rsidR="003B7340" w:rsidRDefault="003B7340" w:rsidP="003972CF">
      <w:pPr>
        <w:spacing w:after="236" w:line="263" w:lineRule="auto"/>
        <w:ind w:right="919"/>
        <w:jc w:val="both"/>
      </w:pPr>
    </w:p>
    <w:p w14:paraId="42D5134C" w14:textId="77777777" w:rsidR="003B7340" w:rsidRDefault="003B7340" w:rsidP="003972CF">
      <w:pPr>
        <w:spacing w:after="236" w:line="263" w:lineRule="auto"/>
        <w:ind w:right="919"/>
        <w:jc w:val="both"/>
      </w:pPr>
    </w:p>
    <w:p w14:paraId="0010EFAE" w14:textId="77777777" w:rsidR="003B7340" w:rsidRDefault="003B7340" w:rsidP="003972CF">
      <w:pPr>
        <w:spacing w:after="236" w:line="263" w:lineRule="auto"/>
        <w:ind w:right="919"/>
        <w:jc w:val="both"/>
      </w:pPr>
    </w:p>
    <w:p w14:paraId="79137C5E" w14:textId="24C79233" w:rsidR="005107AB" w:rsidRDefault="42B89607" w:rsidP="003B7340">
      <w:pPr>
        <w:spacing w:after="236" w:line="263" w:lineRule="auto"/>
        <w:ind w:left="1416" w:right="919" w:firstLine="708"/>
        <w:jc w:val="both"/>
      </w:pPr>
      <w:r>
        <w:t>Figure 39 Last communication from Desktop 500</w:t>
      </w:r>
    </w:p>
    <w:p w14:paraId="5D07DFF9" w14:textId="2FE4A433" w:rsidR="3EA2B962" w:rsidRDefault="3EA2B962" w:rsidP="3EA2B962">
      <w:pPr>
        <w:spacing w:after="236" w:line="263" w:lineRule="auto"/>
        <w:ind w:right="919"/>
        <w:jc w:val="both"/>
      </w:pPr>
    </w:p>
    <w:p w14:paraId="77BA6006" w14:textId="1F51F6B3" w:rsidR="3EA2B962" w:rsidRDefault="3EA2B962" w:rsidP="3EA2B962">
      <w:pPr>
        <w:spacing w:after="236" w:line="263" w:lineRule="auto"/>
        <w:ind w:right="919"/>
        <w:jc w:val="both"/>
      </w:pPr>
    </w:p>
    <w:p w14:paraId="04C9D43B" w14:textId="706EFAEF" w:rsidR="3EA2B962" w:rsidRDefault="3EA2B962" w:rsidP="3EA2B962">
      <w:pPr>
        <w:spacing w:after="236" w:line="263" w:lineRule="auto"/>
        <w:ind w:right="919"/>
        <w:jc w:val="both"/>
      </w:pPr>
    </w:p>
    <w:p w14:paraId="73EDD64D" w14:textId="7F5BA220" w:rsidR="3EA2B962" w:rsidRDefault="3EA2B962" w:rsidP="3EA2B962">
      <w:pPr>
        <w:spacing w:after="236" w:line="263" w:lineRule="auto"/>
        <w:ind w:right="919"/>
        <w:jc w:val="both"/>
      </w:pPr>
    </w:p>
    <w:p w14:paraId="24D33699" w14:textId="14561F68" w:rsidR="3EA2B962" w:rsidRDefault="3EA2B962" w:rsidP="3EA2B962">
      <w:pPr>
        <w:spacing w:after="236" w:line="263" w:lineRule="auto"/>
        <w:ind w:right="919"/>
        <w:jc w:val="both"/>
      </w:pPr>
    </w:p>
    <w:p w14:paraId="70BBA86F" w14:textId="1B26F812" w:rsidR="3EA2B962" w:rsidRDefault="3EA2B962" w:rsidP="3EA2B962">
      <w:pPr>
        <w:spacing w:after="236" w:line="263" w:lineRule="auto"/>
        <w:ind w:right="919"/>
        <w:jc w:val="both"/>
      </w:pPr>
    </w:p>
    <w:p w14:paraId="7EF7F355" w14:textId="796049CA" w:rsidR="3EA2B962" w:rsidRDefault="3EA2B962" w:rsidP="3EA2B962">
      <w:pPr>
        <w:spacing w:after="236" w:line="263" w:lineRule="auto"/>
        <w:ind w:right="919"/>
        <w:jc w:val="both"/>
      </w:pPr>
    </w:p>
    <w:p w14:paraId="75BB580E" w14:textId="7CF05CBF" w:rsidR="3EA2B962" w:rsidRDefault="3EA2B962" w:rsidP="3EA2B962">
      <w:pPr>
        <w:spacing w:after="236" w:line="263" w:lineRule="auto"/>
        <w:ind w:right="919"/>
        <w:jc w:val="both"/>
      </w:pPr>
    </w:p>
    <w:p w14:paraId="6C72F207" w14:textId="006C2B46" w:rsidR="005107AB" w:rsidRDefault="432AE7C8" w:rsidP="003972CF">
      <w:pPr>
        <w:spacing w:after="236" w:line="263" w:lineRule="auto"/>
        <w:ind w:right="919"/>
        <w:jc w:val="both"/>
      </w:pPr>
      <w:r>
        <w:t xml:space="preserve">Step3.5 </w:t>
      </w:r>
      <w:r w:rsidR="15C9525C">
        <w:t>R</w:t>
      </w:r>
      <w:r>
        <w:t>epeat the same steps for each of the other devices on the network, timestamps</w:t>
      </w:r>
      <w:r w:rsidR="001E255E">
        <w:t xml:space="preserve"> are crucial for the timeline</w:t>
      </w:r>
      <w:r w:rsidR="7641A01F">
        <w:t>.</w:t>
      </w:r>
      <w:r>
        <w:t xml:space="preserve"> </w:t>
      </w:r>
    </w:p>
    <w:p w14:paraId="49C59692" w14:textId="4272523D" w:rsidR="432AE7C8" w:rsidRPr="003B7340" w:rsidRDefault="432AE7C8" w:rsidP="3EA2B962">
      <w:pPr>
        <w:spacing w:after="236" w:line="263" w:lineRule="auto"/>
        <w:ind w:right="919"/>
        <w:jc w:val="both"/>
        <w:rPr>
          <w:i/>
          <w:iCs/>
        </w:rPr>
      </w:pPr>
      <w:r w:rsidRPr="003B7340">
        <w:rPr>
          <w:i/>
          <w:iCs/>
        </w:rPr>
        <w:t xml:space="preserve">Laptop </w:t>
      </w:r>
      <w:r w:rsidR="140AE581" w:rsidRPr="003B7340">
        <w:rPr>
          <w:i/>
          <w:iCs/>
        </w:rPr>
        <w:t xml:space="preserve">logs </w:t>
      </w:r>
    </w:p>
    <w:p w14:paraId="519F42E1" w14:textId="6291548C" w:rsidR="140AE581" w:rsidRDefault="140AE581" w:rsidP="3EA2B962">
      <w:pPr>
        <w:spacing w:after="236" w:line="263" w:lineRule="auto"/>
        <w:ind w:right="919"/>
        <w:jc w:val="both"/>
      </w:pPr>
      <w:r>
        <w:rPr>
          <w:noProof/>
        </w:rPr>
        <w:drawing>
          <wp:inline distT="0" distB="0" distL="0" distR="0" wp14:anchorId="406406D1" wp14:editId="12B2553B">
            <wp:extent cx="5619750" cy="590550"/>
            <wp:effectExtent l="0" t="0" r="0" b="0"/>
            <wp:docPr id="1305814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14877" name="Picture 1305814877"/>
                    <pic:cNvPicPr/>
                  </pic:nvPicPr>
                  <pic:blipFill>
                    <a:blip r:embed="rId63">
                      <a:extLst>
                        <a:ext uri="{28A0092B-C50C-407E-A947-70E740481C1C}">
                          <a14:useLocalDpi xmlns:a14="http://schemas.microsoft.com/office/drawing/2010/main"/>
                        </a:ext>
                      </a:extLst>
                    </a:blip>
                    <a:stretch>
                      <a:fillRect/>
                    </a:stretch>
                  </pic:blipFill>
                  <pic:spPr>
                    <a:xfrm>
                      <a:off x="0" y="0"/>
                      <a:ext cx="5619750" cy="590550"/>
                    </a:xfrm>
                    <a:prstGeom prst="rect">
                      <a:avLst/>
                    </a:prstGeom>
                  </pic:spPr>
                </pic:pic>
              </a:graphicData>
            </a:graphic>
          </wp:inline>
        </w:drawing>
      </w:r>
      <w:r>
        <w:tab/>
      </w:r>
      <w:r>
        <w:tab/>
      </w:r>
      <w:r>
        <w:tab/>
      </w:r>
      <w:r>
        <w:tab/>
      </w:r>
      <w:r>
        <w:tab/>
      </w:r>
      <w:r w:rsidR="353954FE">
        <w:t xml:space="preserve">Figure 40 </w:t>
      </w:r>
      <w:r w:rsidR="003A671A">
        <w:t>.</w:t>
      </w:r>
      <w:proofErr w:type="spellStart"/>
      <w:r w:rsidR="353954FE">
        <w:t>evtx</w:t>
      </w:r>
      <w:proofErr w:type="spellEnd"/>
      <w:r w:rsidR="353954FE">
        <w:t xml:space="preserve"> </w:t>
      </w:r>
      <w:proofErr w:type="gramStart"/>
      <w:r w:rsidR="353954FE">
        <w:t xml:space="preserve">to </w:t>
      </w:r>
      <w:r w:rsidR="003A671A">
        <w:t>.JSON</w:t>
      </w:r>
      <w:proofErr w:type="gramEnd"/>
      <w:r w:rsidR="353954FE">
        <w:t xml:space="preserve"> command</w:t>
      </w:r>
    </w:p>
    <w:p w14:paraId="663FBFEE" w14:textId="34951199" w:rsidR="140AE581" w:rsidRDefault="140AE581" w:rsidP="3EA2B962">
      <w:pPr>
        <w:spacing w:after="236" w:line="263" w:lineRule="auto"/>
        <w:ind w:right="919"/>
        <w:jc w:val="both"/>
      </w:pPr>
      <w:r>
        <w:rPr>
          <w:noProof/>
        </w:rPr>
        <w:drawing>
          <wp:inline distT="0" distB="0" distL="0" distR="0" wp14:anchorId="5861F7DA" wp14:editId="062C00F8">
            <wp:extent cx="4677705" cy="2763037"/>
            <wp:effectExtent l="0" t="0" r="0" b="0"/>
            <wp:docPr id="379251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51922" name="Picture 379251922"/>
                    <pic:cNvPicPr/>
                  </pic:nvPicPr>
                  <pic:blipFill>
                    <a:blip r:embed="rId64">
                      <a:extLst>
                        <a:ext uri="{28A0092B-C50C-407E-A947-70E740481C1C}">
                          <a14:useLocalDpi xmlns:a14="http://schemas.microsoft.com/office/drawing/2010/main"/>
                        </a:ext>
                      </a:extLst>
                    </a:blip>
                    <a:stretch>
                      <a:fillRect/>
                    </a:stretch>
                  </pic:blipFill>
                  <pic:spPr>
                    <a:xfrm>
                      <a:off x="0" y="0"/>
                      <a:ext cx="4677705" cy="2763037"/>
                    </a:xfrm>
                    <a:prstGeom prst="rect">
                      <a:avLst/>
                    </a:prstGeom>
                  </pic:spPr>
                </pic:pic>
              </a:graphicData>
            </a:graphic>
          </wp:inline>
        </w:drawing>
      </w:r>
    </w:p>
    <w:p w14:paraId="644F0143" w14:textId="528D106D" w:rsidR="46E66D51" w:rsidRDefault="46E66D51" w:rsidP="3EA2B962">
      <w:pPr>
        <w:spacing w:after="236" w:line="263" w:lineRule="auto"/>
        <w:ind w:left="2124" w:right="919" w:firstLine="708"/>
        <w:jc w:val="both"/>
      </w:pPr>
      <w:r>
        <w:t xml:space="preserve">Figure 41 JSON files to view </w:t>
      </w:r>
      <w:r>
        <w:tab/>
      </w:r>
      <w:r>
        <w:tab/>
      </w:r>
      <w:r>
        <w:tab/>
      </w:r>
      <w:r>
        <w:tab/>
      </w:r>
      <w:r>
        <w:tab/>
      </w:r>
      <w:r>
        <w:tab/>
      </w:r>
    </w:p>
    <w:p w14:paraId="642DDC7E" w14:textId="4B1E0141" w:rsidR="46E66D51" w:rsidRDefault="46E66D51" w:rsidP="3EA2B962">
      <w:pPr>
        <w:spacing w:after="236" w:line="263" w:lineRule="auto"/>
        <w:ind w:right="919"/>
        <w:jc w:val="both"/>
      </w:pPr>
    </w:p>
    <w:p w14:paraId="55C25E5E" w14:textId="3B16849C" w:rsidR="7EFADF17" w:rsidRDefault="7EFADF17" w:rsidP="3EA2B962">
      <w:pPr>
        <w:spacing w:after="236" w:line="263" w:lineRule="auto"/>
        <w:ind w:right="919" w:firstLine="708"/>
        <w:jc w:val="both"/>
      </w:pPr>
      <w:r>
        <w:t xml:space="preserve">                                     </w:t>
      </w:r>
    </w:p>
    <w:p w14:paraId="53FFC826" w14:textId="02874178" w:rsidR="7EFADF17" w:rsidRDefault="000A4264" w:rsidP="3EA2B962">
      <w:pPr>
        <w:spacing w:after="236" w:line="263" w:lineRule="auto"/>
        <w:ind w:right="919"/>
        <w:jc w:val="both"/>
      </w:pPr>
      <w:r>
        <w:rPr>
          <w:noProof/>
        </w:rPr>
        <w:lastRenderedPageBreak/>
        <w:drawing>
          <wp:anchor distT="0" distB="0" distL="114300" distR="114300" simplePos="0" relativeHeight="251599360" behindDoc="1" locked="0" layoutInCell="1" allowOverlap="1" wp14:anchorId="030A9C77" wp14:editId="141FE7F8">
            <wp:simplePos x="0" y="0"/>
            <wp:positionH relativeFrom="column">
              <wp:posOffset>635000</wp:posOffset>
            </wp:positionH>
            <wp:positionV relativeFrom="paragraph">
              <wp:posOffset>3810</wp:posOffset>
            </wp:positionV>
            <wp:extent cx="3733800" cy="276225"/>
            <wp:effectExtent l="0" t="0" r="0" b="0"/>
            <wp:wrapTight wrapText="bothSides">
              <wp:wrapPolygon edited="0">
                <wp:start x="0" y="0"/>
                <wp:lineTo x="0" y="20855"/>
                <wp:lineTo x="21490" y="20855"/>
                <wp:lineTo x="21490" y="0"/>
                <wp:lineTo x="0" y="0"/>
              </wp:wrapPolygon>
            </wp:wrapTight>
            <wp:docPr id="1411273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73357" name="Picture 1411273357"/>
                    <pic:cNvPicPr/>
                  </pic:nvPicPr>
                  <pic:blipFill>
                    <a:blip r:embed="rId65">
                      <a:extLst>
                        <a:ext uri="{28A0092B-C50C-407E-A947-70E740481C1C}">
                          <a14:useLocalDpi xmlns:a14="http://schemas.microsoft.com/office/drawing/2010/main" val="0"/>
                        </a:ext>
                      </a:extLst>
                    </a:blip>
                    <a:stretch>
                      <a:fillRect/>
                    </a:stretch>
                  </pic:blipFill>
                  <pic:spPr>
                    <a:xfrm>
                      <a:off x="0" y="0"/>
                      <a:ext cx="3733800" cy="276225"/>
                    </a:xfrm>
                    <a:prstGeom prst="rect">
                      <a:avLst/>
                    </a:prstGeom>
                  </pic:spPr>
                </pic:pic>
              </a:graphicData>
            </a:graphic>
          </wp:anchor>
        </w:drawing>
      </w:r>
      <w:r w:rsidR="7EFADF17">
        <w:t xml:space="preserve">                                                                   </w:t>
      </w:r>
    </w:p>
    <w:p w14:paraId="4A4863AC" w14:textId="046C2D18" w:rsidR="61EF9EC8" w:rsidRDefault="003A671A" w:rsidP="003A671A">
      <w:pPr>
        <w:spacing w:after="236" w:line="263" w:lineRule="auto"/>
        <w:ind w:right="919"/>
        <w:jc w:val="both"/>
      </w:pPr>
      <w:r>
        <w:t xml:space="preserve">                                   </w:t>
      </w:r>
      <w:r w:rsidR="61EF9EC8">
        <w:t xml:space="preserve">Figure 42 </w:t>
      </w:r>
      <w:r w:rsidR="7EFADF17">
        <w:t>First record of malware 00:12:21</w:t>
      </w:r>
    </w:p>
    <w:p w14:paraId="72D6E149" w14:textId="652D8AA6" w:rsidR="7EFADF17" w:rsidRDefault="7EFADF17" w:rsidP="3EA2B962">
      <w:pPr>
        <w:spacing w:after="236" w:line="263" w:lineRule="auto"/>
        <w:ind w:right="919"/>
        <w:jc w:val="both"/>
      </w:pPr>
    </w:p>
    <w:p w14:paraId="2859152A" w14:textId="69B205A8" w:rsidR="7EFADF17" w:rsidRDefault="7EFADF17" w:rsidP="3EA2B962">
      <w:pPr>
        <w:spacing w:after="236" w:line="263" w:lineRule="auto"/>
        <w:ind w:right="919"/>
        <w:jc w:val="both"/>
      </w:pPr>
    </w:p>
    <w:p w14:paraId="6DA0EA23" w14:textId="6F2246C4" w:rsidR="3EA2B962" w:rsidRDefault="3EA2B962" w:rsidP="3EA2B962">
      <w:pPr>
        <w:spacing w:after="236" w:line="263" w:lineRule="auto"/>
        <w:ind w:right="919"/>
        <w:jc w:val="both"/>
      </w:pPr>
    </w:p>
    <w:p w14:paraId="5C648E26" w14:textId="436B3204" w:rsidR="3EA2B962" w:rsidRDefault="3EA2B962" w:rsidP="3EA2B962">
      <w:pPr>
        <w:spacing w:after="236" w:line="263" w:lineRule="auto"/>
        <w:ind w:right="919"/>
        <w:jc w:val="both"/>
      </w:pPr>
    </w:p>
    <w:p w14:paraId="0B6D1D2E" w14:textId="56D86DF7" w:rsidR="140AE581" w:rsidRPr="007D6E2B" w:rsidRDefault="140AE581" w:rsidP="3EA2B962">
      <w:pPr>
        <w:rPr>
          <w:rFonts w:asciiTheme="minorHAnsi" w:eastAsia="Aptos" w:hAnsiTheme="minorHAnsi" w:cstheme="minorHAnsi"/>
          <w:i/>
          <w:iCs/>
          <w:sz w:val="24"/>
          <w:szCs w:val="24"/>
        </w:rPr>
      </w:pPr>
      <w:r w:rsidRPr="007D6E2B">
        <w:rPr>
          <w:rFonts w:asciiTheme="minorHAnsi" w:eastAsia="Aptos" w:hAnsiTheme="minorHAnsi" w:cstheme="minorHAnsi"/>
          <w:i/>
          <w:iCs/>
          <w:sz w:val="24"/>
          <w:szCs w:val="24"/>
          <w:lang w:val="en-GB"/>
        </w:rPr>
        <w:t>PC-491 Logs</w:t>
      </w:r>
    </w:p>
    <w:p w14:paraId="11B66B65" w14:textId="4DBC7883" w:rsidR="140AE581" w:rsidRDefault="140AE581" w:rsidP="3EA2B962">
      <w:r>
        <w:rPr>
          <w:noProof/>
        </w:rPr>
        <w:drawing>
          <wp:inline distT="0" distB="0" distL="0" distR="0" wp14:anchorId="3FCD6F1E" wp14:editId="750E6228">
            <wp:extent cx="5705475" cy="762000"/>
            <wp:effectExtent l="0" t="0" r="0" b="0"/>
            <wp:docPr id="550608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08431" name="Picture 550608431"/>
                    <pic:cNvPicPr/>
                  </pic:nvPicPr>
                  <pic:blipFill>
                    <a:blip r:embed="rId66">
                      <a:extLst>
                        <a:ext uri="{28A0092B-C50C-407E-A947-70E740481C1C}">
                          <a14:useLocalDpi xmlns:a14="http://schemas.microsoft.com/office/drawing/2010/main"/>
                        </a:ext>
                      </a:extLst>
                    </a:blip>
                    <a:stretch>
                      <a:fillRect/>
                    </a:stretch>
                  </pic:blipFill>
                  <pic:spPr>
                    <a:xfrm>
                      <a:off x="0" y="0"/>
                      <a:ext cx="5705475" cy="762000"/>
                    </a:xfrm>
                    <a:prstGeom prst="rect">
                      <a:avLst/>
                    </a:prstGeom>
                  </pic:spPr>
                </pic:pic>
              </a:graphicData>
            </a:graphic>
          </wp:inline>
        </w:drawing>
      </w:r>
    </w:p>
    <w:p w14:paraId="2B7FEE45" w14:textId="45082C1C" w:rsidR="746D0319" w:rsidRDefault="746D0319" w:rsidP="3EA2B962">
      <w:pPr>
        <w:rPr>
          <w:rFonts w:ascii="Aptos" w:eastAsia="Aptos" w:hAnsi="Aptos" w:cs="Aptos"/>
          <w:sz w:val="24"/>
          <w:szCs w:val="24"/>
          <w:lang w:val="en-GB"/>
        </w:rPr>
      </w:pPr>
      <w:r w:rsidRPr="3EA2B962">
        <w:rPr>
          <w:rFonts w:ascii="Aptos" w:eastAsia="Aptos" w:hAnsi="Aptos" w:cs="Aptos"/>
          <w:sz w:val="24"/>
          <w:szCs w:val="24"/>
          <w:lang w:val="en-GB"/>
        </w:rPr>
        <w:t xml:space="preserve">                   </w:t>
      </w:r>
      <w:r w:rsidR="000A4264">
        <w:rPr>
          <w:rFonts w:ascii="Aptos" w:eastAsia="Aptos" w:hAnsi="Aptos" w:cs="Aptos"/>
          <w:sz w:val="24"/>
          <w:szCs w:val="24"/>
          <w:lang w:val="en-GB"/>
        </w:rPr>
        <w:tab/>
      </w:r>
      <w:r w:rsidR="000A4264">
        <w:rPr>
          <w:rFonts w:ascii="Aptos" w:eastAsia="Aptos" w:hAnsi="Aptos" w:cs="Aptos"/>
          <w:sz w:val="24"/>
          <w:szCs w:val="24"/>
          <w:lang w:val="en-GB"/>
        </w:rPr>
        <w:tab/>
      </w:r>
      <w:r w:rsidR="000A4264">
        <w:rPr>
          <w:rFonts w:ascii="Aptos" w:eastAsia="Aptos" w:hAnsi="Aptos" w:cs="Aptos"/>
          <w:sz w:val="24"/>
          <w:szCs w:val="24"/>
          <w:lang w:val="en-GB"/>
        </w:rPr>
        <w:tab/>
      </w:r>
      <w:r w:rsidRPr="3EA2B962">
        <w:rPr>
          <w:rFonts w:ascii="Aptos" w:eastAsia="Aptos" w:hAnsi="Aptos" w:cs="Aptos"/>
          <w:sz w:val="24"/>
          <w:szCs w:val="24"/>
          <w:lang w:val="en-GB"/>
        </w:rPr>
        <w:t xml:space="preserve">   </w:t>
      </w:r>
      <w:r>
        <w:t xml:space="preserve">Figure </w:t>
      </w:r>
      <w:proofErr w:type="gramStart"/>
      <w:r>
        <w:t xml:space="preserve">43 </w:t>
      </w:r>
      <w:r w:rsidR="000A4264">
        <w:t>.</w:t>
      </w:r>
      <w:proofErr w:type="spellStart"/>
      <w:r w:rsidR="000A4264">
        <w:t>E</w:t>
      </w:r>
      <w:r>
        <w:t>vtx</w:t>
      </w:r>
      <w:proofErr w:type="spellEnd"/>
      <w:proofErr w:type="gramEnd"/>
      <w:r>
        <w:t xml:space="preserve"> to json command</w:t>
      </w:r>
    </w:p>
    <w:p w14:paraId="7ED46ABC" w14:textId="2040AF7C" w:rsidR="746D0319" w:rsidRDefault="746D0319" w:rsidP="3EA2B962">
      <w:pPr>
        <w:spacing w:after="236" w:line="263" w:lineRule="auto"/>
        <w:ind w:right="919"/>
        <w:jc w:val="both"/>
      </w:pPr>
      <w:r>
        <w:t xml:space="preserve">                                        </w:t>
      </w:r>
      <w:r w:rsidR="140AE581">
        <w:rPr>
          <w:noProof/>
        </w:rPr>
        <w:drawing>
          <wp:inline distT="0" distB="0" distL="0" distR="0" wp14:anchorId="7E49325D" wp14:editId="3D2143E6">
            <wp:extent cx="2912052" cy="2129406"/>
            <wp:effectExtent l="0" t="0" r="0" b="0"/>
            <wp:docPr id="306154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54574" name="Picture 306154574"/>
                    <pic:cNvPicPr/>
                  </pic:nvPicPr>
                  <pic:blipFill>
                    <a:blip r:embed="rId67">
                      <a:extLst>
                        <a:ext uri="{28A0092B-C50C-407E-A947-70E740481C1C}">
                          <a14:useLocalDpi xmlns:a14="http://schemas.microsoft.com/office/drawing/2010/main"/>
                        </a:ext>
                      </a:extLst>
                    </a:blip>
                    <a:stretch>
                      <a:fillRect/>
                    </a:stretch>
                  </pic:blipFill>
                  <pic:spPr>
                    <a:xfrm>
                      <a:off x="0" y="0"/>
                      <a:ext cx="2912052" cy="2129406"/>
                    </a:xfrm>
                    <a:prstGeom prst="rect">
                      <a:avLst/>
                    </a:prstGeom>
                  </pic:spPr>
                </pic:pic>
              </a:graphicData>
            </a:graphic>
          </wp:inline>
        </w:drawing>
      </w:r>
    </w:p>
    <w:p w14:paraId="533E70F4" w14:textId="35951279" w:rsidR="5CAB0A9B" w:rsidRDefault="5CAB0A9B" w:rsidP="000A4264">
      <w:pPr>
        <w:spacing w:after="236" w:line="263" w:lineRule="auto"/>
        <w:ind w:left="2832" w:right="919"/>
        <w:jc w:val="both"/>
      </w:pPr>
      <w:r>
        <w:t>Figure 44 JSON files to view</w:t>
      </w:r>
    </w:p>
    <w:p w14:paraId="08AC52D6" w14:textId="7B06A6CA" w:rsidR="5CAB0A9B" w:rsidRDefault="000A4264" w:rsidP="3EA2B962">
      <w:pPr>
        <w:spacing w:after="236" w:line="263" w:lineRule="auto"/>
        <w:ind w:right="919"/>
        <w:jc w:val="both"/>
      </w:pPr>
      <w:r>
        <w:rPr>
          <w:noProof/>
        </w:rPr>
        <w:drawing>
          <wp:anchor distT="0" distB="0" distL="114300" distR="114300" simplePos="0" relativeHeight="251601408" behindDoc="1" locked="0" layoutInCell="1" allowOverlap="1" wp14:anchorId="0909AAC2" wp14:editId="2712D0AA">
            <wp:simplePos x="0" y="0"/>
            <wp:positionH relativeFrom="column">
              <wp:posOffset>1479550</wp:posOffset>
            </wp:positionH>
            <wp:positionV relativeFrom="paragraph">
              <wp:posOffset>150495</wp:posOffset>
            </wp:positionV>
            <wp:extent cx="2976053" cy="1839191"/>
            <wp:effectExtent l="0" t="0" r="0" b="0"/>
            <wp:wrapTight wrapText="bothSides">
              <wp:wrapPolygon edited="0">
                <wp:start x="0" y="0"/>
                <wp:lineTo x="0" y="21481"/>
                <wp:lineTo x="21434" y="21481"/>
                <wp:lineTo x="21434" y="0"/>
                <wp:lineTo x="0" y="0"/>
              </wp:wrapPolygon>
            </wp:wrapTight>
            <wp:docPr id="19197199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19997" name="Picture 1919719997"/>
                    <pic:cNvPicPr/>
                  </pic:nvPicPr>
                  <pic:blipFill>
                    <a:blip r:embed="rId68">
                      <a:extLst>
                        <a:ext uri="{28A0092B-C50C-407E-A947-70E740481C1C}">
                          <a14:useLocalDpi xmlns:a14="http://schemas.microsoft.com/office/drawing/2010/main" val="0"/>
                        </a:ext>
                      </a:extLst>
                    </a:blip>
                    <a:stretch>
                      <a:fillRect/>
                    </a:stretch>
                  </pic:blipFill>
                  <pic:spPr>
                    <a:xfrm>
                      <a:off x="0" y="0"/>
                      <a:ext cx="2976053" cy="1839191"/>
                    </a:xfrm>
                    <a:prstGeom prst="rect">
                      <a:avLst/>
                    </a:prstGeom>
                  </pic:spPr>
                </pic:pic>
              </a:graphicData>
            </a:graphic>
          </wp:anchor>
        </w:drawing>
      </w:r>
    </w:p>
    <w:p w14:paraId="0F819838" w14:textId="11295DF8" w:rsidR="140AE581" w:rsidRDefault="140AE581" w:rsidP="3EA2B962">
      <w:pPr>
        <w:spacing w:after="236" w:line="263" w:lineRule="auto"/>
        <w:ind w:right="919"/>
        <w:jc w:val="both"/>
      </w:pPr>
    </w:p>
    <w:p w14:paraId="42C85D41" w14:textId="77777777" w:rsidR="000A4264" w:rsidRDefault="000A4264" w:rsidP="3EA2B962">
      <w:pPr>
        <w:spacing w:after="236" w:line="263" w:lineRule="auto"/>
        <w:ind w:right="919"/>
        <w:jc w:val="both"/>
      </w:pPr>
    </w:p>
    <w:p w14:paraId="0B2FF9E5" w14:textId="77777777" w:rsidR="000A4264" w:rsidRDefault="000A4264" w:rsidP="3EA2B962">
      <w:pPr>
        <w:spacing w:after="236" w:line="263" w:lineRule="auto"/>
        <w:ind w:right="919"/>
        <w:jc w:val="both"/>
      </w:pPr>
    </w:p>
    <w:p w14:paraId="70890455" w14:textId="77777777" w:rsidR="000A4264" w:rsidRDefault="000A4264" w:rsidP="3EA2B962">
      <w:pPr>
        <w:spacing w:after="236" w:line="263" w:lineRule="auto"/>
        <w:ind w:right="919"/>
        <w:jc w:val="both"/>
      </w:pPr>
    </w:p>
    <w:p w14:paraId="75212388" w14:textId="77777777" w:rsidR="000A4264" w:rsidRDefault="000A4264" w:rsidP="3EA2B962">
      <w:pPr>
        <w:spacing w:after="236" w:line="263" w:lineRule="auto"/>
        <w:ind w:right="919"/>
        <w:jc w:val="both"/>
      </w:pPr>
    </w:p>
    <w:p w14:paraId="5D5D969A" w14:textId="4456EB34" w:rsidR="140AE581" w:rsidRDefault="000A4264" w:rsidP="004872C0">
      <w:pPr>
        <w:spacing w:after="236" w:line="263" w:lineRule="auto"/>
        <w:ind w:left="1416" w:right="919" w:firstLine="708"/>
        <w:jc w:val="both"/>
      </w:pPr>
      <w:r>
        <w:lastRenderedPageBreak/>
        <w:t xml:space="preserve">Figure 45 </w:t>
      </w:r>
      <w:r w:rsidR="004872C0">
        <w:t>Another m</w:t>
      </w:r>
      <w:r w:rsidR="140AE581">
        <w:t>alware script named automated_browsing.ps1</w:t>
      </w:r>
    </w:p>
    <w:p w14:paraId="64427158" w14:textId="7592DDEE" w:rsidR="3EA2B962" w:rsidRDefault="3EA2B962" w:rsidP="3EA2B962">
      <w:pPr>
        <w:spacing w:after="236" w:line="263" w:lineRule="auto"/>
        <w:ind w:right="919"/>
        <w:jc w:val="both"/>
      </w:pPr>
    </w:p>
    <w:p w14:paraId="0A6EA030" w14:textId="77777777" w:rsidR="004872C0" w:rsidRDefault="004872C0" w:rsidP="3EA2B962">
      <w:pPr>
        <w:spacing w:after="236" w:line="263" w:lineRule="auto"/>
        <w:ind w:right="919"/>
        <w:jc w:val="both"/>
      </w:pPr>
    </w:p>
    <w:p w14:paraId="21E15AD2" w14:textId="77777777" w:rsidR="004872C0" w:rsidRDefault="004872C0" w:rsidP="3EA2B962">
      <w:pPr>
        <w:spacing w:after="236" w:line="263" w:lineRule="auto"/>
        <w:ind w:right="919"/>
        <w:jc w:val="both"/>
      </w:pPr>
    </w:p>
    <w:p w14:paraId="2A6C1DAF" w14:textId="77777777" w:rsidR="004872C0" w:rsidRDefault="004872C0" w:rsidP="3EA2B962">
      <w:pPr>
        <w:spacing w:after="236" w:line="263" w:lineRule="auto"/>
        <w:ind w:right="919"/>
        <w:jc w:val="both"/>
      </w:pPr>
    </w:p>
    <w:p w14:paraId="370780D7" w14:textId="66C341DE" w:rsidR="0905137C" w:rsidRDefault="0905137C" w:rsidP="3EA2B962">
      <w:pPr>
        <w:spacing w:after="236" w:line="263" w:lineRule="auto"/>
        <w:ind w:right="919"/>
        <w:jc w:val="both"/>
      </w:pPr>
      <w:r>
        <w:rPr>
          <w:noProof/>
        </w:rPr>
        <w:drawing>
          <wp:anchor distT="0" distB="0" distL="114300" distR="114300" simplePos="0" relativeHeight="251706880" behindDoc="1" locked="0" layoutInCell="1" allowOverlap="1" wp14:anchorId="170CFB01" wp14:editId="2DE3E2E7">
            <wp:simplePos x="0" y="0"/>
            <wp:positionH relativeFrom="column">
              <wp:posOffset>895350</wp:posOffset>
            </wp:positionH>
            <wp:positionV relativeFrom="paragraph">
              <wp:posOffset>3175</wp:posOffset>
            </wp:positionV>
            <wp:extent cx="3590925" cy="228600"/>
            <wp:effectExtent l="0" t="0" r="0" b="0"/>
            <wp:wrapTight wrapText="bothSides">
              <wp:wrapPolygon edited="0">
                <wp:start x="0" y="0"/>
                <wp:lineTo x="0" y="19800"/>
                <wp:lineTo x="21543" y="19800"/>
                <wp:lineTo x="21543" y="0"/>
                <wp:lineTo x="0" y="0"/>
              </wp:wrapPolygon>
            </wp:wrapTight>
            <wp:docPr id="956218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18338" name="Picture 956218338"/>
                    <pic:cNvPicPr/>
                  </pic:nvPicPr>
                  <pic:blipFill>
                    <a:blip r:embed="rId69">
                      <a:extLst>
                        <a:ext uri="{28A0092B-C50C-407E-A947-70E740481C1C}">
                          <a14:useLocalDpi xmlns:a14="http://schemas.microsoft.com/office/drawing/2010/main" val="0"/>
                        </a:ext>
                      </a:extLst>
                    </a:blip>
                    <a:stretch>
                      <a:fillRect/>
                    </a:stretch>
                  </pic:blipFill>
                  <pic:spPr>
                    <a:xfrm>
                      <a:off x="0" y="0"/>
                      <a:ext cx="3590925" cy="228600"/>
                    </a:xfrm>
                    <a:prstGeom prst="rect">
                      <a:avLst/>
                    </a:prstGeom>
                  </pic:spPr>
                </pic:pic>
              </a:graphicData>
            </a:graphic>
          </wp:anchor>
        </w:drawing>
      </w:r>
    </w:p>
    <w:p w14:paraId="4476A439" w14:textId="3AB3A5E3" w:rsidR="69F5336E" w:rsidRDefault="69F5336E" w:rsidP="3EA2B962">
      <w:pPr>
        <w:spacing w:after="236" w:line="263" w:lineRule="auto"/>
        <w:ind w:right="919"/>
        <w:jc w:val="both"/>
      </w:pPr>
      <w:r>
        <w:rPr>
          <w:noProof/>
        </w:rPr>
        <w:drawing>
          <wp:anchor distT="0" distB="0" distL="114300" distR="114300" simplePos="0" relativeHeight="251708928" behindDoc="1" locked="0" layoutInCell="1" allowOverlap="1" wp14:anchorId="2CD0999E" wp14:editId="1A84870B">
            <wp:simplePos x="0" y="0"/>
            <wp:positionH relativeFrom="column">
              <wp:posOffset>0</wp:posOffset>
            </wp:positionH>
            <wp:positionV relativeFrom="paragraph">
              <wp:posOffset>3175</wp:posOffset>
            </wp:positionV>
            <wp:extent cx="5419725" cy="590550"/>
            <wp:effectExtent l="0" t="0" r="0" b="0"/>
            <wp:wrapTight wrapText="bothSides">
              <wp:wrapPolygon edited="0">
                <wp:start x="0" y="0"/>
                <wp:lineTo x="0" y="20903"/>
                <wp:lineTo x="21562" y="20903"/>
                <wp:lineTo x="21562" y="0"/>
                <wp:lineTo x="0" y="0"/>
              </wp:wrapPolygon>
            </wp:wrapTight>
            <wp:docPr id="645635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35935" name="Picture 645635935"/>
                    <pic:cNvPicPr/>
                  </pic:nvPicPr>
                  <pic:blipFill>
                    <a:blip r:embed="rId70">
                      <a:extLst>
                        <a:ext uri="{28A0092B-C50C-407E-A947-70E740481C1C}">
                          <a14:useLocalDpi xmlns:a14="http://schemas.microsoft.com/office/drawing/2010/main" val="0"/>
                        </a:ext>
                      </a:extLst>
                    </a:blip>
                    <a:stretch>
                      <a:fillRect/>
                    </a:stretch>
                  </pic:blipFill>
                  <pic:spPr>
                    <a:xfrm>
                      <a:off x="0" y="0"/>
                      <a:ext cx="5419725" cy="590550"/>
                    </a:xfrm>
                    <a:prstGeom prst="rect">
                      <a:avLst/>
                    </a:prstGeom>
                  </pic:spPr>
                </pic:pic>
              </a:graphicData>
            </a:graphic>
          </wp:anchor>
        </w:drawing>
      </w:r>
    </w:p>
    <w:p w14:paraId="05F3FCA3" w14:textId="77777777" w:rsidR="004872C0" w:rsidRDefault="004872C0" w:rsidP="3EA2B962">
      <w:pPr>
        <w:spacing w:after="236" w:line="263" w:lineRule="auto"/>
        <w:ind w:right="919"/>
        <w:jc w:val="both"/>
      </w:pPr>
    </w:p>
    <w:p w14:paraId="42098247" w14:textId="1FCA0C22" w:rsidR="3EA2B962" w:rsidRDefault="004872C0" w:rsidP="3EA2B962">
      <w:pPr>
        <w:spacing w:after="236" w:line="263" w:lineRule="auto"/>
        <w:ind w:right="919"/>
        <w:jc w:val="both"/>
      </w:pPr>
      <w:r>
        <w:tab/>
      </w:r>
      <w:r>
        <w:tab/>
      </w:r>
      <w:r>
        <w:tab/>
        <w:t xml:space="preserve">Figure 46 Keylogger deployed again at </w:t>
      </w:r>
      <w:r w:rsidR="007D6E2B">
        <w:t>02:52:06</w:t>
      </w:r>
    </w:p>
    <w:p w14:paraId="2FB99BD8" w14:textId="4516A322" w:rsidR="3EA2B962" w:rsidRDefault="3EA2B962" w:rsidP="3EA2B962">
      <w:pPr>
        <w:spacing w:after="236" w:line="263" w:lineRule="auto"/>
        <w:ind w:right="919"/>
        <w:jc w:val="both"/>
      </w:pPr>
    </w:p>
    <w:p w14:paraId="6A37D3EA" w14:textId="69734F0B" w:rsidR="3EA2B962" w:rsidRDefault="3EA2B962" w:rsidP="3EA2B962">
      <w:pPr>
        <w:spacing w:after="236" w:line="263" w:lineRule="auto"/>
        <w:ind w:right="919"/>
        <w:jc w:val="both"/>
      </w:pPr>
    </w:p>
    <w:p w14:paraId="18E8F453" w14:textId="0DAFF3CF" w:rsidR="3EA2B962" w:rsidRDefault="3EA2B962" w:rsidP="3EA2B962">
      <w:pPr>
        <w:spacing w:after="236" w:line="263" w:lineRule="auto"/>
        <w:ind w:right="919"/>
        <w:jc w:val="both"/>
      </w:pPr>
    </w:p>
    <w:p w14:paraId="3B6DDBD8" w14:textId="46518C8F" w:rsidR="432AE7C8" w:rsidRPr="007D6E2B" w:rsidRDefault="432AE7C8" w:rsidP="3EA2B962">
      <w:pPr>
        <w:spacing w:after="236" w:line="263" w:lineRule="auto"/>
        <w:ind w:right="919"/>
        <w:jc w:val="both"/>
        <w:rPr>
          <w:i/>
          <w:iCs/>
        </w:rPr>
      </w:pPr>
      <w:r w:rsidRPr="007D6E2B">
        <w:rPr>
          <w:i/>
          <w:iCs/>
        </w:rPr>
        <w:t xml:space="preserve">Workstation </w:t>
      </w:r>
      <w:r w:rsidR="650E5B98" w:rsidRPr="007D6E2B">
        <w:rPr>
          <w:i/>
          <w:iCs/>
        </w:rPr>
        <w:t>logs</w:t>
      </w:r>
      <w:r w:rsidRPr="007D6E2B">
        <w:rPr>
          <w:i/>
          <w:iCs/>
        </w:rPr>
        <w:t xml:space="preserve"> </w:t>
      </w:r>
    </w:p>
    <w:p w14:paraId="68C59EBD" w14:textId="7ADFE1E6" w:rsidR="6B5A10F0" w:rsidRDefault="6B5A10F0" w:rsidP="3EA2B962">
      <w:pPr>
        <w:spacing w:after="236" w:line="263" w:lineRule="auto"/>
        <w:ind w:right="919"/>
        <w:jc w:val="both"/>
      </w:pPr>
      <w:r>
        <w:rPr>
          <w:noProof/>
        </w:rPr>
        <w:drawing>
          <wp:anchor distT="0" distB="0" distL="114300" distR="114300" simplePos="0" relativeHeight="251710976" behindDoc="1" locked="0" layoutInCell="1" allowOverlap="1" wp14:anchorId="1C7104CB" wp14:editId="693D83A4">
            <wp:simplePos x="0" y="0"/>
            <wp:positionH relativeFrom="column">
              <wp:posOffset>0</wp:posOffset>
            </wp:positionH>
            <wp:positionV relativeFrom="paragraph">
              <wp:posOffset>-1905</wp:posOffset>
            </wp:positionV>
            <wp:extent cx="5724525" cy="704850"/>
            <wp:effectExtent l="0" t="0" r="0" b="0"/>
            <wp:wrapTight wrapText="bothSides">
              <wp:wrapPolygon edited="0">
                <wp:start x="0" y="0"/>
                <wp:lineTo x="0" y="21016"/>
                <wp:lineTo x="21564" y="21016"/>
                <wp:lineTo x="21564" y="0"/>
                <wp:lineTo x="0" y="0"/>
              </wp:wrapPolygon>
            </wp:wrapTight>
            <wp:docPr id="9377811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81140" name="Picture 937781140"/>
                    <pic:cNvPicPr/>
                  </pic:nvPicPr>
                  <pic:blipFill>
                    <a:blip r:embed="rId71">
                      <a:extLst>
                        <a:ext uri="{28A0092B-C50C-407E-A947-70E740481C1C}">
                          <a14:useLocalDpi xmlns:a14="http://schemas.microsoft.com/office/drawing/2010/main" val="0"/>
                        </a:ext>
                      </a:extLst>
                    </a:blip>
                    <a:stretch>
                      <a:fillRect/>
                    </a:stretch>
                  </pic:blipFill>
                  <pic:spPr>
                    <a:xfrm>
                      <a:off x="0" y="0"/>
                      <a:ext cx="5724525" cy="704850"/>
                    </a:xfrm>
                    <a:prstGeom prst="rect">
                      <a:avLst/>
                    </a:prstGeom>
                  </pic:spPr>
                </pic:pic>
              </a:graphicData>
            </a:graphic>
          </wp:anchor>
        </w:drawing>
      </w:r>
    </w:p>
    <w:p w14:paraId="413AB159" w14:textId="00A34112" w:rsidR="6B5A10F0" w:rsidRDefault="6B5A10F0" w:rsidP="3EA2B962">
      <w:pPr>
        <w:spacing w:after="236" w:line="263" w:lineRule="auto"/>
        <w:ind w:right="919"/>
        <w:jc w:val="both"/>
      </w:pPr>
      <w:r>
        <w:t xml:space="preserve">                                      </w:t>
      </w:r>
    </w:p>
    <w:p w14:paraId="057E9917" w14:textId="5A1B70B5" w:rsidR="3EA2B962" w:rsidRDefault="3EA2B962" w:rsidP="3EA2B962">
      <w:pPr>
        <w:spacing w:after="236" w:line="263" w:lineRule="auto"/>
        <w:ind w:right="919"/>
        <w:jc w:val="both"/>
      </w:pPr>
    </w:p>
    <w:p w14:paraId="3C3441D0" w14:textId="36CB96B4" w:rsidR="003B7340" w:rsidRDefault="005B158F" w:rsidP="005B158F">
      <w:pPr>
        <w:spacing w:after="236" w:line="263" w:lineRule="auto"/>
        <w:ind w:right="919"/>
        <w:jc w:val="both"/>
      </w:pPr>
      <w:r>
        <w:t xml:space="preserve">                                                   </w:t>
      </w:r>
      <w:r w:rsidR="003B7340">
        <w:t xml:space="preserve">Figure 47 </w:t>
      </w:r>
      <w:proofErr w:type="spellStart"/>
      <w:r w:rsidR="003B7340">
        <w:t>Evtx</w:t>
      </w:r>
      <w:proofErr w:type="spellEnd"/>
      <w:r w:rsidR="003B7340">
        <w:t xml:space="preserve"> turned </w:t>
      </w:r>
      <w:proofErr w:type="gramStart"/>
      <w:r w:rsidR="003B7340">
        <w:t>in to</w:t>
      </w:r>
      <w:proofErr w:type="gramEnd"/>
      <w:r w:rsidR="003B7340">
        <w:t xml:space="preserve"> JSONs</w:t>
      </w:r>
    </w:p>
    <w:p w14:paraId="31C3D352" w14:textId="5565916F" w:rsidR="3EA2B962" w:rsidRDefault="003B7340" w:rsidP="3EA2B962">
      <w:pPr>
        <w:spacing w:after="236" w:line="263" w:lineRule="auto"/>
        <w:ind w:right="919"/>
        <w:jc w:val="both"/>
      </w:pPr>
      <w:r>
        <w:rPr>
          <w:noProof/>
        </w:rPr>
        <w:drawing>
          <wp:anchor distT="0" distB="0" distL="114300" distR="114300" simplePos="0" relativeHeight="251605504" behindDoc="1" locked="0" layoutInCell="1" allowOverlap="1" wp14:anchorId="0D95A542" wp14:editId="664A7DB2">
            <wp:simplePos x="0" y="0"/>
            <wp:positionH relativeFrom="column">
              <wp:posOffset>1341755</wp:posOffset>
            </wp:positionH>
            <wp:positionV relativeFrom="paragraph">
              <wp:posOffset>143510</wp:posOffset>
            </wp:positionV>
            <wp:extent cx="2906395" cy="2112645"/>
            <wp:effectExtent l="0" t="0" r="0" b="0"/>
            <wp:wrapTight wrapText="bothSides">
              <wp:wrapPolygon edited="0">
                <wp:start x="0" y="0"/>
                <wp:lineTo x="0" y="21425"/>
                <wp:lineTo x="21520" y="21425"/>
                <wp:lineTo x="21520" y="0"/>
                <wp:lineTo x="0" y="0"/>
              </wp:wrapPolygon>
            </wp:wrapTight>
            <wp:docPr id="1816522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22046" name="Picture 1816522046"/>
                    <pic:cNvPicPr/>
                  </pic:nvPicPr>
                  <pic:blipFill>
                    <a:blip r:embed="rId72">
                      <a:extLst>
                        <a:ext uri="{28A0092B-C50C-407E-A947-70E740481C1C}">
                          <a14:useLocalDpi xmlns:a14="http://schemas.microsoft.com/office/drawing/2010/main" val="0"/>
                        </a:ext>
                      </a:extLst>
                    </a:blip>
                    <a:stretch>
                      <a:fillRect/>
                    </a:stretch>
                  </pic:blipFill>
                  <pic:spPr>
                    <a:xfrm>
                      <a:off x="0" y="0"/>
                      <a:ext cx="2906395" cy="2112645"/>
                    </a:xfrm>
                    <a:prstGeom prst="rect">
                      <a:avLst/>
                    </a:prstGeom>
                  </pic:spPr>
                </pic:pic>
              </a:graphicData>
            </a:graphic>
          </wp:anchor>
        </w:drawing>
      </w:r>
    </w:p>
    <w:p w14:paraId="310BED97" w14:textId="008F36C8" w:rsidR="3EA2B962" w:rsidRDefault="3EA2B962" w:rsidP="3EA2B962">
      <w:pPr>
        <w:spacing w:after="236" w:line="263" w:lineRule="auto"/>
        <w:ind w:right="919"/>
        <w:jc w:val="both"/>
      </w:pPr>
    </w:p>
    <w:p w14:paraId="570AB217" w14:textId="00C3A978" w:rsidR="3EA2B962" w:rsidRDefault="3EA2B962" w:rsidP="3EA2B962">
      <w:pPr>
        <w:spacing w:after="236" w:line="263" w:lineRule="auto"/>
        <w:ind w:right="919"/>
        <w:jc w:val="both"/>
      </w:pPr>
    </w:p>
    <w:p w14:paraId="3688B82C" w14:textId="69611DF6" w:rsidR="3EA2B962" w:rsidRDefault="3EA2B962" w:rsidP="3EA2B962">
      <w:pPr>
        <w:spacing w:after="236" w:line="263" w:lineRule="auto"/>
        <w:ind w:right="919"/>
        <w:jc w:val="both"/>
      </w:pPr>
    </w:p>
    <w:p w14:paraId="07EB6A1B" w14:textId="70307EE8" w:rsidR="3EA2B962" w:rsidRDefault="3EA2B962" w:rsidP="3EA2B962">
      <w:pPr>
        <w:spacing w:after="236" w:line="263" w:lineRule="auto"/>
        <w:ind w:right="919"/>
        <w:jc w:val="both"/>
      </w:pPr>
    </w:p>
    <w:p w14:paraId="37E65812" w14:textId="1E5E57C7" w:rsidR="3EA2B962" w:rsidRDefault="3EA2B962" w:rsidP="3EA2B962">
      <w:pPr>
        <w:spacing w:after="236" w:line="263" w:lineRule="auto"/>
        <w:ind w:right="919"/>
        <w:jc w:val="both"/>
      </w:pPr>
    </w:p>
    <w:p w14:paraId="0FC8C1BB" w14:textId="77777777" w:rsidR="003B7340" w:rsidRDefault="003B7340" w:rsidP="3EA2B962">
      <w:pPr>
        <w:spacing w:after="236" w:line="263" w:lineRule="auto"/>
        <w:ind w:right="919"/>
        <w:jc w:val="both"/>
      </w:pPr>
    </w:p>
    <w:p w14:paraId="1FDBDBE9" w14:textId="128DDEC0" w:rsidR="003B7340" w:rsidRDefault="003B7340" w:rsidP="3EA2B962">
      <w:pPr>
        <w:spacing w:after="236" w:line="263" w:lineRule="auto"/>
        <w:ind w:right="919"/>
        <w:jc w:val="both"/>
      </w:pPr>
      <w:r>
        <w:lastRenderedPageBreak/>
        <w:tab/>
      </w:r>
      <w:r>
        <w:tab/>
      </w:r>
      <w:r>
        <w:tab/>
        <w:t xml:space="preserve">Figure 48 Viewable </w:t>
      </w:r>
      <w:r w:rsidR="005B158F">
        <w:t>JSONS in Linux environment</w:t>
      </w:r>
    </w:p>
    <w:p w14:paraId="4A94FC97" w14:textId="77777777" w:rsidR="003B7340" w:rsidRDefault="003B7340" w:rsidP="3EA2B962">
      <w:pPr>
        <w:spacing w:after="236" w:line="263" w:lineRule="auto"/>
        <w:ind w:right="919"/>
        <w:jc w:val="both"/>
      </w:pPr>
    </w:p>
    <w:p w14:paraId="4E23B5B4" w14:textId="454B6221" w:rsidR="003B7340" w:rsidRDefault="003A671A" w:rsidP="3EA2B962">
      <w:pPr>
        <w:spacing w:after="236" w:line="263" w:lineRule="auto"/>
        <w:ind w:right="919"/>
        <w:jc w:val="both"/>
      </w:pPr>
      <w:r>
        <w:rPr>
          <w:noProof/>
        </w:rPr>
        <w:drawing>
          <wp:anchor distT="0" distB="0" distL="114300" distR="114300" simplePos="0" relativeHeight="251638272" behindDoc="1" locked="0" layoutInCell="1" allowOverlap="1" wp14:anchorId="397239AE" wp14:editId="755E160E">
            <wp:simplePos x="0" y="0"/>
            <wp:positionH relativeFrom="column">
              <wp:posOffset>1968500</wp:posOffset>
            </wp:positionH>
            <wp:positionV relativeFrom="paragraph">
              <wp:posOffset>63500</wp:posOffset>
            </wp:positionV>
            <wp:extent cx="1581150" cy="179705"/>
            <wp:effectExtent l="0" t="0" r="0" b="0"/>
            <wp:wrapTight wrapText="bothSides">
              <wp:wrapPolygon edited="0">
                <wp:start x="0" y="0"/>
                <wp:lineTo x="0" y="18318"/>
                <wp:lineTo x="21340" y="18318"/>
                <wp:lineTo x="21340" y="0"/>
                <wp:lineTo x="0" y="0"/>
              </wp:wrapPolygon>
            </wp:wrapTight>
            <wp:docPr id="1402969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69246" name="Picture 1402969246"/>
                    <pic:cNvPicPr/>
                  </pic:nvPicPr>
                  <pic:blipFill>
                    <a:blip r:embed="rId73">
                      <a:extLst>
                        <a:ext uri="{28A0092B-C50C-407E-A947-70E740481C1C}">
                          <a14:useLocalDpi xmlns:a14="http://schemas.microsoft.com/office/drawing/2010/main" val="0"/>
                        </a:ext>
                      </a:extLst>
                    </a:blip>
                    <a:stretch>
                      <a:fillRect/>
                    </a:stretch>
                  </pic:blipFill>
                  <pic:spPr>
                    <a:xfrm>
                      <a:off x="0" y="0"/>
                      <a:ext cx="1581150" cy="179705"/>
                    </a:xfrm>
                    <a:prstGeom prst="rect">
                      <a:avLst/>
                    </a:prstGeom>
                  </pic:spPr>
                </pic:pic>
              </a:graphicData>
            </a:graphic>
            <wp14:sizeRelH relativeFrom="margin">
              <wp14:pctWidth>0</wp14:pctWidth>
            </wp14:sizeRelH>
            <wp14:sizeRelV relativeFrom="margin">
              <wp14:pctHeight>0</wp14:pctHeight>
            </wp14:sizeRelV>
          </wp:anchor>
        </w:drawing>
      </w:r>
    </w:p>
    <w:p w14:paraId="24A04090" w14:textId="0F3DB911" w:rsidR="003B7340" w:rsidRDefault="003A671A" w:rsidP="3EA2B962">
      <w:pPr>
        <w:spacing w:after="236" w:line="263" w:lineRule="auto"/>
        <w:ind w:right="919"/>
        <w:jc w:val="both"/>
      </w:pPr>
      <w:r>
        <w:rPr>
          <w:noProof/>
        </w:rPr>
        <w:drawing>
          <wp:anchor distT="0" distB="0" distL="114300" distR="114300" simplePos="0" relativeHeight="251644416" behindDoc="1" locked="0" layoutInCell="1" allowOverlap="1" wp14:anchorId="2582AF81" wp14:editId="1F39D311">
            <wp:simplePos x="0" y="0"/>
            <wp:positionH relativeFrom="column">
              <wp:posOffset>1981200</wp:posOffset>
            </wp:positionH>
            <wp:positionV relativeFrom="paragraph">
              <wp:posOffset>3175</wp:posOffset>
            </wp:positionV>
            <wp:extent cx="1488440" cy="2298700"/>
            <wp:effectExtent l="0" t="0" r="0" b="0"/>
            <wp:wrapTight wrapText="bothSides">
              <wp:wrapPolygon edited="0">
                <wp:start x="0" y="0"/>
                <wp:lineTo x="0" y="21481"/>
                <wp:lineTo x="21287" y="21481"/>
                <wp:lineTo x="21287" y="0"/>
                <wp:lineTo x="0" y="0"/>
              </wp:wrapPolygon>
            </wp:wrapTight>
            <wp:docPr id="514602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02786" name="Picture 514602786"/>
                    <pic:cNvPicPr/>
                  </pic:nvPicPr>
                  <pic:blipFill>
                    <a:blip r:embed="rId74">
                      <a:extLst>
                        <a:ext uri="{28A0092B-C50C-407E-A947-70E740481C1C}">
                          <a14:useLocalDpi xmlns:a14="http://schemas.microsoft.com/office/drawing/2010/main" val="0"/>
                        </a:ext>
                      </a:extLst>
                    </a:blip>
                    <a:stretch>
                      <a:fillRect/>
                    </a:stretch>
                  </pic:blipFill>
                  <pic:spPr>
                    <a:xfrm>
                      <a:off x="0" y="0"/>
                      <a:ext cx="1488440" cy="2298700"/>
                    </a:xfrm>
                    <a:prstGeom prst="rect">
                      <a:avLst/>
                    </a:prstGeom>
                  </pic:spPr>
                </pic:pic>
              </a:graphicData>
            </a:graphic>
            <wp14:sizeRelH relativeFrom="margin">
              <wp14:pctWidth>0</wp14:pctWidth>
            </wp14:sizeRelH>
            <wp14:sizeRelV relativeFrom="margin">
              <wp14:pctHeight>0</wp14:pctHeight>
            </wp14:sizeRelV>
          </wp:anchor>
        </w:drawing>
      </w:r>
    </w:p>
    <w:p w14:paraId="74843E41" w14:textId="7C78E739" w:rsidR="6B5A10F0" w:rsidRDefault="6B5A10F0" w:rsidP="3EA2B962">
      <w:pPr>
        <w:spacing w:after="236" w:line="263" w:lineRule="auto"/>
        <w:ind w:right="919"/>
        <w:jc w:val="both"/>
      </w:pPr>
    </w:p>
    <w:p w14:paraId="7DDDAD28" w14:textId="41EBD456" w:rsidR="6B5A10F0" w:rsidRDefault="6B5A10F0" w:rsidP="3EA2B962">
      <w:pPr>
        <w:spacing w:after="236" w:line="263" w:lineRule="auto"/>
        <w:ind w:right="919"/>
        <w:jc w:val="both"/>
      </w:pPr>
    </w:p>
    <w:p w14:paraId="4AF3072C" w14:textId="77777777" w:rsidR="005B158F" w:rsidRDefault="005B158F" w:rsidP="3EA2B962">
      <w:pPr>
        <w:spacing w:after="236" w:line="263" w:lineRule="auto"/>
        <w:ind w:right="919"/>
        <w:jc w:val="both"/>
      </w:pPr>
    </w:p>
    <w:p w14:paraId="52B8D3EB" w14:textId="77777777" w:rsidR="005B158F" w:rsidRDefault="005B158F" w:rsidP="3EA2B962">
      <w:pPr>
        <w:spacing w:after="236" w:line="263" w:lineRule="auto"/>
        <w:ind w:right="919"/>
        <w:jc w:val="both"/>
      </w:pPr>
    </w:p>
    <w:p w14:paraId="71FE60E6" w14:textId="77777777" w:rsidR="005B158F" w:rsidRDefault="005B158F" w:rsidP="3EA2B962">
      <w:pPr>
        <w:spacing w:after="236" w:line="263" w:lineRule="auto"/>
        <w:ind w:right="919"/>
        <w:jc w:val="both"/>
      </w:pPr>
    </w:p>
    <w:p w14:paraId="72BFF543" w14:textId="77777777" w:rsidR="005B158F" w:rsidRDefault="005B158F" w:rsidP="3EA2B962">
      <w:pPr>
        <w:spacing w:after="236" w:line="263" w:lineRule="auto"/>
        <w:ind w:right="919"/>
        <w:jc w:val="both"/>
      </w:pPr>
    </w:p>
    <w:p w14:paraId="124BF828" w14:textId="6E86A1AE" w:rsidR="005B158F" w:rsidRDefault="005B158F" w:rsidP="003A671A">
      <w:pPr>
        <w:spacing w:after="236" w:line="263" w:lineRule="auto"/>
        <w:ind w:left="1416" w:right="919" w:firstLine="708"/>
        <w:jc w:val="both"/>
      </w:pPr>
      <w:r>
        <w:t xml:space="preserve">Figure 49 </w:t>
      </w:r>
      <w:r w:rsidR="00113402">
        <w:t xml:space="preserve">Workstation </w:t>
      </w:r>
      <w:r w:rsidR="00A12AC1">
        <w:t>advanced privilege record</w:t>
      </w:r>
    </w:p>
    <w:p w14:paraId="358E030B" w14:textId="75B86AA3" w:rsidR="005B158F" w:rsidRDefault="005B158F" w:rsidP="3EA2B962">
      <w:pPr>
        <w:spacing w:after="236" w:line="263" w:lineRule="auto"/>
        <w:ind w:right="919"/>
        <w:jc w:val="both"/>
      </w:pPr>
    </w:p>
    <w:p w14:paraId="40401963" w14:textId="31BF1848" w:rsidR="00A469E1" w:rsidRDefault="00A469E1" w:rsidP="3EA2B962">
      <w:pPr>
        <w:spacing w:after="236" w:line="263" w:lineRule="auto"/>
        <w:ind w:right="919"/>
        <w:jc w:val="both"/>
      </w:pPr>
    </w:p>
    <w:p w14:paraId="30284BB6" w14:textId="77777777" w:rsidR="00A469E1" w:rsidRDefault="00A469E1" w:rsidP="3EA2B962">
      <w:pPr>
        <w:spacing w:after="236" w:line="263" w:lineRule="auto"/>
        <w:ind w:right="919"/>
        <w:jc w:val="both"/>
      </w:pPr>
    </w:p>
    <w:p w14:paraId="35BADBAB" w14:textId="46AA57D9" w:rsidR="005B158F" w:rsidRDefault="00A469E1" w:rsidP="3EA2B962">
      <w:pPr>
        <w:spacing w:after="236" w:line="263" w:lineRule="auto"/>
        <w:ind w:right="919"/>
        <w:jc w:val="both"/>
      </w:pPr>
      <w:r>
        <w:rPr>
          <w:noProof/>
        </w:rPr>
        <w:drawing>
          <wp:anchor distT="0" distB="0" distL="114300" distR="114300" simplePos="0" relativeHeight="251607552" behindDoc="1" locked="0" layoutInCell="1" allowOverlap="1" wp14:anchorId="02828631" wp14:editId="456B1610">
            <wp:simplePos x="0" y="0"/>
            <wp:positionH relativeFrom="column">
              <wp:posOffset>1162050</wp:posOffset>
            </wp:positionH>
            <wp:positionV relativeFrom="paragraph">
              <wp:posOffset>200660</wp:posOffset>
            </wp:positionV>
            <wp:extent cx="2305050" cy="200025"/>
            <wp:effectExtent l="0" t="0" r="0" b="0"/>
            <wp:wrapTight wrapText="bothSides">
              <wp:wrapPolygon edited="0">
                <wp:start x="0" y="0"/>
                <wp:lineTo x="0" y="20571"/>
                <wp:lineTo x="21421" y="20571"/>
                <wp:lineTo x="21421" y="0"/>
                <wp:lineTo x="0" y="0"/>
              </wp:wrapPolygon>
            </wp:wrapTight>
            <wp:docPr id="1377454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54446" name="Picture 1377454446"/>
                    <pic:cNvPicPr/>
                  </pic:nvPicPr>
                  <pic:blipFill>
                    <a:blip r:embed="rId75">
                      <a:extLst>
                        <a:ext uri="{28A0092B-C50C-407E-A947-70E740481C1C}">
                          <a14:useLocalDpi xmlns:a14="http://schemas.microsoft.com/office/drawing/2010/main" val="0"/>
                        </a:ext>
                      </a:extLst>
                    </a:blip>
                    <a:stretch>
                      <a:fillRect/>
                    </a:stretch>
                  </pic:blipFill>
                  <pic:spPr>
                    <a:xfrm>
                      <a:off x="0" y="0"/>
                      <a:ext cx="2305050" cy="200025"/>
                    </a:xfrm>
                    <a:prstGeom prst="rect">
                      <a:avLst/>
                    </a:prstGeom>
                  </pic:spPr>
                </pic:pic>
              </a:graphicData>
            </a:graphic>
          </wp:anchor>
        </w:drawing>
      </w:r>
      <w:r>
        <w:rPr>
          <w:noProof/>
        </w:rPr>
        <w:drawing>
          <wp:anchor distT="0" distB="0" distL="114300" distR="114300" simplePos="0" relativeHeight="251619840" behindDoc="1" locked="0" layoutInCell="1" allowOverlap="1" wp14:anchorId="4ED8D2B1" wp14:editId="3D555A88">
            <wp:simplePos x="0" y="0"/>
            <wp:positionH relativeFrom="column">
              <wp:posOffset>1098550</wp:posOffset>
            </wp:positionH>
            <wp:positionV relativeFrom="paragraph">
              <wp:posOffset>403860</wp:posOffset>
            </wp:positionV>
            <wp:extent cx="2463800" cy="231140"/>
            <wp:effectExtent l="0" t="0" r="0" b="0"/>
            <wp:wrapTight wrapText="bothSides">
              <wp:wrapPolygon edited="0">
                <wp:start x="0" y="0"/>
                <wp:lineTo x="0" y="19582"/>
                <wp:lineTo x="21377" y="19582"/>
                <wp:lineTo x="21377" y="0"/>
                <wp:lineTo x="0" y="0"/>
              </wp:wrapPolygon>
            </wp:wrapTight>
            <wp:docPr id="1588505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05560" name="Picture 1588505560"/>
                    <pic:cNvPicPr/>
                  </pic:nvPicPr>
                  <pic:blipFill>
                    <a:blip r:embed="rId76">
                      <a:extLst>
                        <a:ext uri="{28A0092B-C50C-407E-A947-70E740481C1C}">
                          <a14:useLocalDpi xmlns:a14="http://schemas.microsoft.com/office/drawing/2010/main" val="0"/>
                        </a:ext>
                      </a:extLst>
                    </a:blip>
                    <a:stretch>
                      <a:fillRect/>
                    </a:stretch>
                  </pic:blipFill>
                  <pic:spPr>
                    <a:xfrm>
                      <a:off x="0" y="0"/>
                      <a:ext cx="2463800" cy="231140"/>
                    </a:xfrm>
                    <a:prstGeom prst="rect">
                      <a:avLst/>
                    </a:prstGeom>
                  </pic:spPr>
                </pic:pic>
              </a:graphicData>
            </a:graphic>
            <wp14:sizeRelH relativeFrom="margin">
              <wp14:pctWidth>0</wp14:pctWidth>
            </wp14:sizeRelH>
            <wp14:sizeRelV relativeFrom="margin">
              <wp14:pctHeight>0</wp14:pctHeight>
            </wp14:sizeRelV>
          </wp:anchor>
        </w:drawing>
      </w:r>
    </w:p>
    <w:p w14:paraId="3AD60AE4" w14:textId="0FF8F3FB" w:rsidR="6B5A10F0" w:rsidRDefault="00A469E1" w:rsidP="3EA2B962">
      <w:pPr>
        <w:spacing w:after="236" w:line="263" w:lineRule="auto"/>
        <w:ind w:right="919"/>
        <w:jc w:val="both"/>
      </w:pPr>
      <w:r>
        <w:rPr>
          <w:noProof/>
        </w:rPr>
        <w:drawing>
          <wp:anchor distT="0" distB="0" distL="114300" distR="114300" simplePos="0" relativeHeight="251611648" behindDoc="1" locked="0" layoutInCell="1" allowOverlap="1" wp14:anchorId="14477AE2" wp14:editId="300262D2">
            <wp:simplePos x="0" y="0"/>
            <wp:positionH relativeFrom="column">
              <wp:posOffset>0</wp:posOffset>
            </wp:positionH>
            <wp:positionV relativeFrom="paragraph">
              <wp:posOffset>480060</wp:posOffset>
            </wp:positionV>
            <wp:extent cx="5092700" cy="191770"/>
            <wp:effectExtent l="0" t="0" r="0" b="0"/>
            <wp:wrapTight wrapText="bothSides">
              <wp:wrapPolygon edited="0">
                <wp:start x="0" y="0"/>
                <wp:lineTo x="0" y="19311"/>
                <wp:lineTo x="21492" y="19311"/>
                <wp:lineTo x="21492" y="0"/>
                <wp:lineTo x="0" y="0"/>
              </wp:wrapPolygon>
            </wp:wrapTight>
            <wp:docPr id="1798583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83566" name="Picture 1798583566"/>
                    <pic:cNvPicPr/>
                  </pic:nvPicPr>
                  <pic:blipFill>
                    <a:blip r:embed="rId77">
                      <a:extLst>
                        <a:ext uri="{28A0092B-C50C-407E-A947-70E740481C1C}">
                          <a14:useLocalDpi xmlns:a14="http://schemas.microsoft.com/office/drawing/2010/main" val="0"/>
                        </a:ext>
                      </a:extLst>
                    </a:blip>
                    <a:stretch>
                      <a:fillRect/>
                    </a:stretch>
                  </pic:blipFill>
                  <pic:spPr>
                    <a:xfrm>
                      <a:off x="0" y="0"/>
                      <a:ext cx="5092700" cy="191770"/>
                    </a:xfrm>
                    <a:prstGeom prst="rect">
                      <a:avLst/>
                    </a:prstGeom>
                  </pic:spPr>
                </pic:pic>
              </a:graphicData>
            </a:graphic>
            <wp14:sizeRelH relativeFrom="margin">
              <wp14:pctWidth>0</wp14:pctWidth>
            </wp14:sizeRelH>
            <wp14:sizeRelV relativeFrom="margin">
              <wp14:pctHeight>0</wp14:pctHeight>
            </wp14:sizeRelV>
          </wp:anchor>
        </w:drawing>
      </w:r>
    </w:p>
    <w:p w14:paraId="3628E8E3" w14:textId="516B220B" w:rsidR="00113402" w:rsidRDefault="00A12AC1" w:rsidP="00A469E1">
      <w:pPr>
        <w:spacing w:after="236" w:line="263" w:lineRule="auto"/>
        <w:ind w:left="1416" w:right="919"/>
        <w:jc w:val="both"/>
      </w:pPr>
      <w:r>
        <w:t xml:space="preserve">                              </w:t>
      </w:r>
      <w:r w:rsidR="00113402">
        <w:t xml:space="preserve">Figure 50 First </w:t>
      </w:r>
      <w:r>
        <w:t>record</w:t>
      </w:r>
      <w:r w:rsidR="00113402">
        <w:t xml:space="preserve"> of malware</w:t>
      </w:r>
      <w:r>
        <w:t>(</w:t>
      </w:r>
      <w:proofErr w:type="spellStart"/>
      <w:r>
        <w:t>credential_</w:t>
      </w:r>
      <w:proofErr w:type="gramStart"/>
      <w:r>
        <w:t>stealer</w:t>
      </w:r>
      <w:proofErr w:type="spellEnd"/>
      <w:r>
        <w:t>)</w:t>
      </w:r>
      <w:r w:rsidR="00113402">
        <w:t>at</w:t>
      </w:r>
      <w:proofErr w:type="gramEnd"/>
      <w:r w:rsidR="00113402">
        <w:t xml:space="preserve"> 21:23:28</w:t>
      </w:r>
      <w:r>
        <w:t xml:space="preserve"> </w:t>
      </w:r>
    </w:p>
    <w:p w14:paraId="71908AB7" w14:textId="1F07C02E" w:rsidR="432AE7C8" w:rsidRDefault="432AE7C8" w:rsidP="3EA2B962">
      <w:pPr>
        <w:spacing w:after="236" w:line="263" w:lineRule="auto"/>
        <w:ind w:right="919"/>
        <w:jc w:val="both"/>
      </w:pPr>
    </w:p>
    <w:p w14:paraId="15045A00" w14:textId="65A35192" w:rsidR="005107AB" w:rsidRDefault="005107AB" w:rsidP="3EA2B962">
      <w:pPr>
        <w:spacing w:after="236" w:line="263" w:lineRule="auto"/>
        <w:ind w:right="919"/>
        <w:jc w:val="both"/>
      </w:pPr>
    </w:p>
    <w:p w14:paraId="0F0C1E70" w14:textId="0564CCF6" w:rsidR="4790E0A4" w:rsidRDefault="4790E0A4" w:rsidP="002B49F6">
      <w:pPr>
        <w:spacing w:after="236" w:line="263" w:lineRule="auto"/>
        <w:ind w:right="919" w:firstLine="708"/>
        <w:jc w:val="both"/>
      </w:pPr>
      <w:r>
        <w:rPr>
          <w:noProof/>
        </w:rPr>
        <w:drawing>
          <wp:anchor distT="0" distB="0" distL="114300" distR="114300" simplePos="0" relativeHeight="251713024" behindDoc="1" locked="0" layoutInCell="1" allowOverlap="1" wp14:anchorId="6420609B" wp14:editId="77F011D4">
            <wp:simplePos x="0" y="0"/>
            <wp:positionH relativeFrom="column">
              <wp:posOffset>0</wp:posOffset>
            </wp:positionH>
            <wp:positionV relativeFrom="paragraph">
              <wp:posOffset>1270</wp:posOffset>
            </wp:positionV>
            <wp:extent cx="5543550" cy="171450"/>
            <wp:effectExtent l="0" t="0" r="0" b="0"/>
            <wp:wrapTight wrapText="bothSides">
              <wp:wrapPolygon edited="0">
                <wp:start x="0" y="0"/>
                <wp:lineTo x="0" y="19200"/>
                <wp:lineTo x="21526" y="19200"/>
                <wp:lineTo x="21526" y="0"/>
                <wp:lineTo x="0" y="0"/>
              </wp:wrapPolygon>
            </wp:wrapTight>
            <wp:docPr id="438278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78636" name="Picture 438278636"/>
                    <pic:cNvPicPr/>
                  </pic:nvPicPr>
                  <pic:blipFill>
                    <a:blip r:embed="rId78">
                      <a:extLst>
                        <a:ext uri="{28A0092B-C50C-407E-A947-70E740481C1C}">
                          <a14:useLocalDpi xmlns:a14="http://schemas.microsoft.com/office/drawing/2010/main" val="0"/>
                        </a:ext>
                      </a:extLst>
                    </a:blip>
                    <a:stretch>
                      <a:fillRect/>
                    </a:stretch>
                  </pic:blipFill>
                  <pic:spPr>
                    <a:xfrm>
                      <a:off x="0" y="0"/>
                      <a:ext cx="5543550" cy="171450"/>
                    </a:xfrm>
                    <a:prstGeom prst="rect">
                      <a:avLst/>
                    </a:prstGeom>
                  </pic:spPr>
                </pic:pic>
              </a:graphicData>
            </a:graphic>
          </wp:anchor>
        </w:drawing>
      </w:r>
      <w:r w:rsidR="00A469E1">
        <w:t xml:space="preserve">Figure 51 </w:t>
      </w:r>
      <w:r>
        <w:t>Ransom text file foun</w:t>
      </w:r>
      <w:r w:rsidR="00A469E1">
        <w:t xml:space="preserve">d, possible </w:t>
      </w:r>
      <w:r w:rsidR="006C42C9">
        <w:t xml:space="preserve">harvesting to </w:t>
      </w:r>
      <w:proofErr w:type="gramStart"/>
      <w:r w:rsidR="006C42C9">
        <w:t>setup</w:t>
      </w:r>
      <w:proofErr w:type="gramEnd"/>
      <w:r w:rsidR="006C42C9">
        <w:t xml:space="preserve"> demand for ransom</w:t>
      </w:r>
    </w:p>
    <w:p w14:paraId="0783DFEA" w14:textId="1266E865" w:rsidR="3EA2B962" w:rsidRDefault="3EA2B962" w:rsidP="3EA2B962">
      <w:pPr>
        <w:spacing w:after="236" w:line="263" w:lineRule="auto"/>
        <w:ind w:right="919"/>
        <w:jc w:val="both"/>
      </w:pPr>
    </w:p>
    <w:p w14:paraId="0B85E118" w14:textId="77777777" w:rsidR="005403D0" w:rsidRDefault="005403D0" w:rsidP="3EA2B962">
      <w:pPr>
        <w:spacing w:after="236" w:line="263" w:lineRule="auto"/>
        <w:ind w:right="919"/>
        <w:jc w:val="both"/>
      </w:pPr>
    </w:p>
    <w:p w14:paraId="0FAD93C2" w14:textId="1151D5DB" w:rsidR="3EA2B962" w:rsidRDefault="002B49F6" w:rsidP="3EA2B962">
      <w:pPr>
        <w:spacing w:after="236" w:line="263" w:lineRule="auto"/>
        <w:ind w:right="919"/>
        <w:jc w:val="both"/>
      </w:pPr>
      <w:r>
        <w:rPr>
          <w:noProof/>
        </w:rPr>
        <w:lastRenderedPageBreak/>
        <w:drawing>
          <wp:anchor distT="0" distB="0" distL="114300" distR="114300" simplePos="0" relativeHeight="251634176" behindDoc="1" locked="0" layoutInCell="1" allowOverlap="1" wp14:anchorId="7DB6B839" wp14:editId="70E0C21B">
            <wp:simplePos x="0" y="0"/>
            <wp:positionH relativeFrom="column">
              <wp:posOffset>2286000</wp:posOffset>
            </wp:positionH>
            <wp:positionV relativeFrom="paragraph">
              <wp:posOffset>184150</wp:posOffset>
            </wp:positionV>
            <wp:extent cx="695325" cy="171450"/>
            <wp:effectExtent l="0" t="0" r="0" b="0"/>
            <wp:wrapTight wrapText="bothSides">
              <wp:wrapPolygon edited="0">
                <wp:start x="0" y="0"/>
                <wp:lineTo x="0" y="19200"/>
                <wp:lineTo x="21304" y="19200"/>
                <wp:lineTo x="21304" y="0"/>
                <wp:lineTo x="0" y="0"/>
              </wp:wrapPolygon>
            </wp:wrapTight>
            <wp:docPr id="405204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04706" name="Picture 405204706"/>
                    <pic:cNvPicPr/>
                  </pic:nvPicPr>
                  <pic:blipFill>
                    <a:blip r:embed="rId79">
                      <a:extLst>
                        <a:ext uri="{28A0092B-C50C-407E-A947-70E740481C1C}">
                          <a14:useLocalDpi xmlns:a14="http://schemas.microsoft.com/office/drawing/2010/main" val="0"/>
                        </a:ext>
                      </a:extLst>
                    </a:blip>
                    <a:stretch>
                      <a:fillRect/>
                    </a:stretch>
                  </pic:blipFill>
                  <pic:spPr>
                    <a:xfrm>
                      <a:off x="0" y="0"/>
                      <a:ext cx="695325" cy="17145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5920" behindDoc="1" locked="0" layoutInCell="1" allowOverlap="1" wp14:anchorId="6BF8B779" wp14:editId="0DDB2FD9">
            <wp:simplePos x="0" y="0"/>
            <wp:positionH relativeFrom="column">
              <wp:posOffset>1568450</wp:posOffset>
            </wp:positionH>
            <wp:positionV relativeFrom="paragraph">
              <wp:posOffset>361950</wp:posOffset>
            </wp:positionV>
            <wp:extent cx="2276475" cy="238125"/>
            <wp:effectExtent l="0" t="0" r="0" b="0"/>
            <wp:wrapTight wrapText="bothSides">
              <wp:wrapPolygon edited="0">
                <wp:start x="0" y="0"/>
                <wp:lineTo x="0" y="20736"/>
                <wp:lineTo x="21510" y="20736"/>
                <wp:lineTo x="21510" y="0"/>
                <wp:lineTo x="0" y="0"/>
              </wp:wrapPolygon>
            </wp:wrapTight>
            <wp:docPr id="1796949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49684" name="Picture 1796949684"/>
                    <pic:cNvPicPr/>
                  </pic:nvPicPr>
                  <pic:blipFill>
                    <a:blip r:embed="rId80">
                      <a:extLst>
                        <a:ext uri="{28A0092B-C50C-407E-A947-70E740481C1C}">
                          <a14:useLocalDpi xmlns:a14="http://schemas.microsoft.com/office/drawing/2010/main" val="0"/>
                        </a:ext>
                      </a:extLst>
                    </a:blip>
                    <a:stretch>
                      <a:fillRect/>
                    </a:stretch>
                  </pic:blipFill>
                  <pic:spPr>
                    <a:xfrm>
                      <a:off x="0" y="0"/>
                      <a:ext cx="2276475" cy="238125"/>
                    </a:xfrm>
                    <a:prstGeom prst="rect">
                      <a:avLst/>
                    </a:prstGeom>
                  </pic:spPr>
                </pic:pic>
              </a:graphicData>
            </a:graphic>
          </wp:anchor>
        </w:drawing>
      </w:r>
    </w:p>
    <w:p w14:paraId="4E6E42B8" w14:textId="63B97BAE" w:rsidR="3EA2B962" w:rsidRDefault="3EA2B962" w:rsidP="3EA2B962">
      <w:pPr>
        <w:spacing w:after="236" w:line="263" w:lineRule="auto"/>
        <w:ind w:right="919"/>
        <w:jc w:val="both"/>
      </w:pPr>
    </w:p>
    <w:p w14:paraId="464669F0" w14:textId="23B60820" w:rsidR="4790E0A4" w:rsidRDefault="002B49F6" w:rsidP="003D3D21">
      <w:pPr>
        <w:spacing w:after="236" w:line="263" w:lineRule="auto"/>
        <w:ind w:left="1416" w:right="919"/>
        <w:jc w:val="both"/>
      </w:pPr>
      <w:r>
        <w:t xml:space="preserve">Figure 52 </w:t>
      </w:r>
      <w:r w:rsidR="4790E0A4">
        <w:t xml:space="preserve">Last record of malware in the </w:t>
      </w:r>
      <w:r>
        <w:t>workstation PowerShell</w:t>
      </w:r>
      <w:r w:rsidR="4790E0A4">
        <w:t xml:space="preserve"> log 22:11:06</w:t>
      </w:r>
    </w:p>
    <w:p w14:paraId="279755BC" w14:textId="02390882" w:rsidR="4790E0A4" w:rsidRDefault="4790E0A4" w:rsidP="3EA2B962">
      <w:pPr>
        <w:spacing w:after="236" w:line="263" w:lineRule="auto"/>
        <w:ind w:right="919"/>
        <w:jc w:val="both"/>
      </w:pPr>
      <w:r>
        <w:t>Step3</w:t>
      </w:r>
      <w:r w:rsidR="001B4D27">
        <w:t>.6</w:t>
      </w:r>
      <w:r>
        <w:t xml:space="preserve"> Check the workstation folder for any </w:t>
      </w:r>
      <w:r w:rsidR="002B49F6">
        <w:t>credentials</w:t>
      </w:r>
      <w:r>
        <w:t xml:space="preserve"> found as they are mentioned in the </w:t>
      </w:r>
      <w:r w:rsidR="001B4D27">
        <w:t xml:space="preserve">workstation </w:t>
      </w:r>
      <w:r>
        <w:t>system logs.</w:t>
      </w:r>
    </w:p>
    <w:p w14:paraId="203DDB40" w14:textId="668BCF54" w:rsidR="4790E0A4" w:rsidRDefault="4790E0A4" w:rsidP="3EA2B962">
      <w:pPr>
        <w:spacing w:after="236" w:line="263" w:lineRule="auto"/>
        <w:ind w:right="919"/>
        <w:jc w:val="both"/>
      </w:pPr>
      <w:r>
        <w:rPr>
          <w:noProof/>
        </w:rPr>
        <w:drawing>
          <wp:inline distT="0" distB="0" distL="0" distR="0" wp14:anchorId="459086D2" wp14:editId="3EF3EAF9">
            <wp:extent cx="5276850" cy="1590675"/>
            <wp:effectExtent l="0" t="0" r="0" b="0"/>
            <wp:docPr id="824796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96523" name="Picture 824796523"/>
                    <pic:cNvPicPr/>
                  </pic:nvPicPr>
                  <pic:blipFill>
                    <a:blip r:embed="rId81">
                      <a:extLst>
                        <a:ext uri="{28A0092B-C50C-407E-A947-70E740481C1C}">
                          <a14:useLocalDpi xmlns:a14="http://schemas.microsoft.com/office/drawing/2010/main"/>
                        </a:ext>
                      </a:extLst>
                    </a:blip>
                    <a:stretch>
                      <a:fillRect/>
                    </a:stretch>
                  </pic:blipFill>
                  <pic:spPr>
                    <a:xfrm>
                      <a:off x="0" y="0"/>
                      <a:ext cx="5276850" cy="1590675"/>
                    </a:xfrm>
                    <a:prstGeom prst="rect">
                      <a:avLst/>
                    </a:prstGeom>
                  </pic:spPr>
                </pic:pic>
              </a:graphicData>
            </a:graphic>
          </wp:inline>
        </w:drawing>
      </w:r>
    </w:p>
    <w:p w14:paraId="7CF458FD" w14:textId="39C595A1" w:rsidR="4790E0A4" w:rsidRDefault="006B5505" w:rsidP="3EA2B962">
      <w:pPr>
        <w:spacing w:after="236" w:line="263" w:lineRule="auto"/>
        <w:ind w:right="919"/>
        <w:jc w:val="both"/>
      </w:pPr>
      <w:r>
        <w:tab/>
      </w:r>
      <w:r>
        <w:tab/>
      </w:r>
      <w:r>
        <w:tab/>
        <w:t xml:space="preserve">Figure 53 Malware </w:t>
      </w:r>
      <w:r w:rsidR="001B4D27">
        <w:t xml:space="preserve">executable and </w:t>
      </w:r>
      <w:r>
        <w:t>export log found</w:t>
      </w:r>
      <w:r>
        <w:tab/>
      </w:r>
    </w:p>
    <w:p w14:paraId="3EC9EDF4" w14:textId="5A816D17" w:rsidR="002C11AF" w:rsidRDefault="002C11AF" w:rsidP="3EA2B962">
      <w:pPr>
        <w:spacing w:after="236" w:line="263" w:lineRule="auto"/>
        <w:ind w:right="919"/>
        <w:jc w:val="both"/>
      </w:pPr>
      <w:r>
        <w:rPr>
          <w:noProof/>
        </w:rPr>
        <w:drawing>
          <wp:anchor distT="0" distB="0" distL="114300" distR="114300" simplePos="0" relativeHeight="251670016" behindDoc="1" locked="0" layoutInCell="1" allowOverlap="1" wp14:anchorId="2579DC05" wp14:editId="73A112E1">
            <wp:simplePos x="0" y="0"/>
            <wp:positionH relativeFrom="column">
              <wp:posOffset>381000</wp:posOffset>
            </wp:positionH>
            <wp:positionV relativeFrom="paragraph">
              <wp:posOffset>90170</wp:posOffset>
            </wp:positionV>
            <wp:extent cx="3600450" cy="2533650"/>
            <wp:effectExtent l="0" t="0" r="0" b="0"/>
            <wp:wrapTight wrapText="bothSides">
              <wp:wrapPolygon edited="0">
                <wp:start x="0" y="0"/>
                <wp:lineTo x="0" y="21438"/>
                <wp:lineTo x="21486" y="21438"/>
                <wp:lineTo x="21486" y="0"/>
                <wp:lineTo x="0" y="0"/>
              </wp:wrapPolygon>
            </wp:wrapTight>
            <wp:docPr id="125936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6093" name="Picture 125936093"/>
                    <pic:cNvPicPr/>
                  </pic:nvPicPr>
                  <pic:blipFill>
                    <a:blip r:embed="rId82">
                      <a:extLst>
                        <a:ext uri="{28A0092B-C50C-407E-A947-70E740481C1C}">
                          <a14:useLocalDpi xmlns:a14="http://schemas.microsoft.com/office/drawing/2010/main" val="0"/>
                        </a:ext>
                      </a:extLst>
                    </a:blip>
                    <a:stretch>
                      <a:fillRect/>
                    </a:stretch>
                  </pic:blipFill>
                  <pic:spPr>
                    <a:xfrm>
                      <a:off x="0" y="0"/>
                      <a:ext cx="3600450" cy="2533650"/>
                    </a:xfrm>
                    <a:prstGeom prst="rect">
                      <a:avLst/>
                    </a:prstGeom>
                  </pic:spPr>
                </pic:pic>
              </a:graphicData>
            </a:graphic>
          </wp:anchor>
        </w:drawing>
      </w:r>
    </w:p>
    <w:p w14:paraId="05641695" w14:textId="77777777" w:rsidR="002C11AF" w:rsidRDefault="002C11AF" w:rsidP="3EA2B962">
      <w:pPr>
        <w:spacing w:after="236" w:line="263" w:lineRule="auto"/>
        <w:ind w:right="919"/>
        <w:jc w:val="both"/>
      </w:pPr>
    </w:p>
    <w:p w14:paraId="35B4C638" w14:textId="77777777" w:rsidR="002C11AF" w:rsidRDefault="002C11AF" w:rsidP="3EA2B962">
      <w:pPr>
        <w:spacing w:after="236" w:line="263" w:lineRule="auto"/>
        <w:ind w:right="919"/>
        <w:jc w:val="both"/>
      </w:pPr>
    </w:p>
    <w:p w14:paraId="749B530E" w14:textId="77777777" w:rsidR="002C11AF" w:rsidRDefault="002C11AF" w:rsidP="3EA2B962">
      <w:pPr>
        <w:spacing w:after="236" w:line="263" w:lineRule="auto"/>
        <w:ind w:right="919"/>
        <w:jc w:val="both"/>
      </w:pPr>
    </w:p>
    <w:p w14:paraId="504C5941" w14:textId="77777777" w:rsidR="002C11AF" w:rsidRDefault="002C11AF" w:rsidP="3EA2B962">
      <w:pPr>
        <w:spacing w:after="236" w:line="263" w:lineRule="auto"/>
        <w:ind w:right="919"/>
        <w:jc w:val="both"/>
      </w:pPr>
    </w:p>
    <w:p w14:paraId="209CEAB3" w14:textId="77777777" w:rsidR="002C11AF" w:rsidRDefault="002C11AF" w:rsidP="3EA2B962">
      <w:pPr>
        <w:spacing w:after="236" w:line="263" w:lineRule="auto"/>
        <w:ind w:right="919"/>
        <w:jc w:val="both"/>
      </w:pPr>
    </w:p>
    <w:p w14:paraId="613E640F" w14:textId="77777777" w:rsidR="002C11AF" w:rsidRDefault="002C11AF" w:rsidP="3EA2B962">
      <w:pPr>
        <w:spacing w:after="236" w:line="263" w:lineRule="auto"/>
        <w:ind w:right="919"/>
        <w:jc w:val="both"/>
      </w:pPr>
    </w:p>
    <w:p w14:paraId="2F5BC092" w14:textId="77777777" w:rsidR="005403D0" w:rsidRDefault="005403D0" w:rsidP="3EA2B962">
      <w:pPr>
        <w:spacing w:after="236" w:line="263" w:lineRule="auto"/>
        <w:ind w:right="919"/>
        <w:jc w:val="both"/>
      </w:pPr>
    </w:p>
    <w:p w14:paraId="34C10E8B" w14:textId="77777777" w:rsidR="002C11AF" w:rsidRDefault="002C11AF" w:rsidP="3EA2B962">
      <w:pPr>
        <w:spacing w:after="236" w:line="263" w:lineRule="auto"/>
        <w:ind w:right="919"/>
        <w:jc w:val="both"/>
      </w:pPr>
    </w:p>
    <w:p w14:paraId="1D423E04" w14:textId="77777777" w:rsidR="005403D0" w:rsidRDefault="005403D0" w:rsidP="3EA2B962">
      <w:pPr>
        <w:spacing w:after="236" w:line="263" w:lineRule="auto"/>
        <w:ind w:right="919"/>
        <w:jc w:val="both"/>
      </w:pPr>
    </w:p>
    <w:p w14:paraId="59D6BD02" w14:textId="671E10F0" w:rsidR="526117C2" w:rsidRDefault="526117C2" w:rsidP="001B4D27">
      <w:pPr>
        <w:spacing w:after="236" w:line="263" w:lineRule="auto"/>
        <w:ind w:left="708" w:right="919" w:firstLine="708"/>
        <w:jc w:val="both"/>
      </w:pPr>
      <w:r>
        <w:t>Figure</w:t>
      </w:r>
      <w:r w:rsidR="001B4D27">
        <w:t xml:space="preserve"> 54 </w:t>
      </w:r>
      <w:r w:rsidR="002B6557">
        <w:t>L</w:t>
      </w:r>
      <w:r>
        <w:t xml:space="preserve">og of what the malware is </w:t>
      </w:r>
      <w:r w:rsidR="002B6557">
        <w:t>targeting</w:t>
      </w:r>
      <w:r>
        <w:t xml:space="preserve"> </w:t>
      </w:r>
      <w:r w:rsidR="002B6557">
        <w:t>and harvesting</w:t>
      </w:r>
    </w:p>
    <w:p w14:paraId="0D82E633" w14:textId="124068C3" w:rsidR="4790E0A4" w:rsidRDefault="4790E0A4" w:rsidP="3EA2B962">
      <w:pPr>
        <w:spacing w:after="236" w:line="263" w:lineRule="auto"/>
        <w:ind w:right="919"/>
        <w:jc w:val="both"/>
      </w:pPr>
      <w:r>
        <w:rPr>
          <w:noProof/>
        </w:rPr>
        <w:lastRenderedPageBreak/>
        <w:drawing>
          <wp:anchor distT="0" distB="0" distL="114300" distR="114300" simplePos="0" relativeHeight="251715072" behindDoc="1" locked="0" layoutInCell="1" allowOverlap="1" wp14:anchorId="4D8BFA22" wp14:editId="6A1444A4">
            <wp:simplePos x="0" y="0"/>
            <wp:positionH relativeFrom="column">
              <wp:posOffset>488950</wp:posOffset>
            </wp:positionH>
            <wp:positionV relativeFrom="paragraph">
              <wp:posOffset>6350</wp:posOffset>
            </wp:positionV>
            <wp:extent cx="3927917" cy="3467100"/>
            <wp:effectExtent l="0" t="0" r="0" b="0"/>
            <wp:wrapTight wrapText="bothSides">
              <wp:wrapPolygon edited="0">
                <wp:start x="0" y="0"/>
                <wp:lineTo x="0" y="21481"/>
                <wp:lineTo x="21478" y="21481"/>
                <wp:lineTo x="21478" y="0"/>
                <wp:lineTo x="0" y="0"/>
              </wp:wrapPolygon>
            </wp:wrapTight>
            <wp:docPr id="691573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73480" name="Picture 691573480"/>
                    <pic:cNvPicPr/>
                  </pic:nvPicPr>
                  <pic:blipFill>
                    <a:blip r:embed="rId83">
                      <a:extLst>
                        <a:ext uri="{28A0092B-C50C-407E-A947-70E740481C1C}">
                          <a14:useLocalDpi xmlns:a14="http://schemas.microsoft.com/office/drawing/2010/main" val="0"/>
                        </a:ext>
                      </a:extLst>
                    </a:blip>
                    <a:stretch>
                      <a:fillRect/>
                    </a:stretch>
                  </pic:blipFill>
                  <pic:spPr>
                    <a:xfrm>
                      <a:off x="0" y="0"/>
                      <a:ext cx="3927917" cy="3467100"/>
                    </a:xfrm>
                    <a:prstGeom prst="rect">
                      <a:avLst/>
                    </a:prstGeom>
                  </pic:spPr>
                </pic:pic>
              </a:graphicData>
            </a:graphic>
          </wp:anchor>
        </w:drawing>
      </w:r>
    </w:p>
    <w:p w14:paraId="52562305" w14:textId="0AD970AA" w:rsidR="3EA2B962" w:rsidRDefault="3EA2B962" w:rsidP="3EA2B962">
      <w:pPr>
        <w:spacing w:after="236" w:line="263" w:lineRule="auto"/>
        <w:ind w:right="919"/>
        <w:jc w:val="both"/>
      </w:pPr>
    </w:p>
    <w:p w14:paraId="71E93746" w14:textId="124E0FD8" w:rsidR="4790E0A4" w:rsidRDefault="4790E0A4" w:rsidP="3EA2B962">
      <w:pPr>
        <w:spacing w:after="236" w:line="263" w:lineRule="auto"/>
        <w:ind w:right="919"/>
        <w:jc w:val="both"/>
      </w:pPr>
    </w:p>
    <w:p w14:paraId="18E713AE" w14:textId="77777777" w:rsidR="002B6557" w:rsidRDefault="002B6557" w:rsidP="3EA2B962">
      <w:pPr>
        <w:spacing w:after="236" w:line="263" w:lineRule="auto"/>
        <w:ind w:right="919"/>
        <w:jc w:val="both"/>
      </w:pPr>
    </w:p>
    <w:p w14:paraId="0FE4AA48" w14:textId="77777777" w:rsidR="002B6557" w:rsidRDefault="002B6557" w:rsidP="3EA2B962">
      <w:pPr>
        <w:spacing w:after="236" w:line="263" w:lineRule="auto"/>
        <w:ind w:right="919"/>
        <w:jc w:val="both"/>
      </w:pPr>
    </w:p>
    <w:p w14:paraId="120A72BB" w14:textId="77777777" w:rsidR="002B6557" w:rsidRDefault="002B6557" w:rsidP="3EA2B962">
      <w:pPr>
        <w:spacing w:after="236" w:line="263" w:lineRule="auto"/>
        <w:ind w:right="919"/>
        <w:jc w:val="both"/>
      </w:pPr>
    </w:p>
    <w:p w14:paraId="76A9578D" w14:textId="77777777" w:rsidR="002B6557" w:rsidRDefault="002B6557" w:rsidP="3EA2B962">
      <w:pPr>
        <w:spacing w:after="236" w:line="263" w:lineRule="auto"/>
        <w:ind w:right="919"/>
        <w:jc w:val="both"/>
      </w:pPr>
    </w:p>
    <w:p w14:paraId="1D189BB2" w14:textId="77777777" w:rsidR="002B6557" w:rsidRDefault="002B6557" w:rsidP="3EA2B962">
      <w:pPr>
        <w:spacing w:after="236" w:line="263" w:lineRule="auto"/>
        <w:ind w:right="919"/>
        <w:jc w:val="both"/>
      </w:pPr>
    </w:p>
    <w:p w14:paraId="7C51BC5A" w14:textId="77777777" w:rsidR="002B6557" w:rsidRDefault="002B6557" w:rsidP="3EA2B962">
      <w:pPr>
        <w:spacing w:after="236" w:line="263" w:lineRule="auto"/>
        <w:ind w:right="919"/>
        <w:jc w:val="both"/>
      </w:pPr>
    </w:p>
    <w:p w14:paraId="1BCFBE7A" w14:textId="77777777" w:rsidR="002B6557" w:rsidRDefault="002B6557" w:rsidP="3EA2B962">
      <w:pPr>
        <w:spacing w:after="236" w:line="263" w:lineRule="auto"/>
        <w:ind w:right="919"/>
        <w:jc w:val="both"/>
      </w:pPr>
    </w:p>
    <w:p w14:paraId="086F457F" w14:textId="77777777" w:rsidR="002B6557" w:rsidRDefault="002B6557" w:rsidP="3EA2B962">
      <w:pPr>
        <w:spacing w:after="236" w:line="263" w:lineRule="auto"/>
        <w:ind w:right="919"/>
        <w:jc w:val="both"/>
      </w:pPr>
    </w:p>
    <w:p w14:paraId="6D95BF5E" w14:textId="0F99093F" w:rsidR="002B6557" w:rsidRDefault="002B6557" w:rsidP="3EA2B962">
      <w:pPr>
        <w:spacing w:after="236" w:line="263" w:lineRule="auto"/>
        <w:ind w:right="919"/>
        <w:jc w:val="both"/>
      </w:pPr>
      <w:r>
        <w:t xml:space="preserve">Figure54 </w:t>
      </w:r>
      <w:r w:rsidR="00D96DF7">
        <w:t xml:space="preserve">A complete directory of what the malware has carved out from the victim workstation </w:t>
      </w:r>
    </w:p>
    <w:p w14:paraId="4C01BFCF" w14:textId="18C50252" w:rsidR="737D2A5C" w:rsidRDefault="737D2A5C" w:rsidP="3EA2B962">
      <w:pPr>
        <w:spacing w:after="236" w:line="263" w:lineRule="auto"/>
        <w:ind w:right="919"/>
        <w:jc w:val="both"/>
      </w:pPr>
      <w:r>
        <w:tab/>
      </w:r>
    </w:p>
    <w:p w14:paraId="0E8F9447" w14:textId="2699EEDD" w:rsidR="002B6557" w:rsidRDefault="002B6557" w:rsidP="003972CF">
      <w:pPr>
        <w:spacing w:after="236" w:line="263" w:lineRule="auto"/>
        <w:ind w:right="919"/>
        <w:jc w:val="both"/>
      </w:pPr>
    </w:p>
    <w:p w14:paraId="439DA1B2" w14:textId="3DC576B2" w:rsidR="002B6557" w:rsidRDefault="002B6557" w:rsidP="003972CF">
      <w:pPr>
        <w:spacing w:after="236" w:line="263" w:lineRule="auto"/>
        <w:ind w:right="919"/>
        <w:jc w:val="both"/>
      </w:pPr>
    </w:p>
    <w:p w14:paraId="6D7E8C55" w14:textId="58F6C9FF" w:rsidR="002B6557" w:rsidRDefault="003D3D21" w:rsidP="003972CF">
      <w:pPr>
        <w:spacing w:after="236" w:line="263" w:lineRule="auto"/>
        <w:ind w:right="919"/>
        <w:jc w:val="both"/>
      </w:pPr>
      <w:r>
        <w:rPr>
          <w:noProof/>
        </w:rPr>
        <w:drawing>
          <wp:anchor distT="0" distB="0" distL="114300" distR="114300" simplePos="0" relativeHeight="251658752" behindDoc="1" locked="0" layoutInCell="1" allowOverlap="1" wp14:anchorId="129F5E69" wp14:editId="5DF0FA33">
            <wp:simplePos x="0" y="0"/>
            <wp:positionH relativeFrom="column">
              <wp:posOffset>971550</wp:posOffset>
            </wp:positionH>
            <wp:positionV relativeFrom="paragraph">
              <wp:posOffset>-831850</wp:posOffset>
            </wp:positionV>
            <wp:extent cx="3264477" cy="2317779"/>
            <wp:effectExtent l="0" t="0" r="0" b="0"/>
            <wp:wrapTight wrapText="bothSides">
              <wp:wrapPolygon edited="0">
                <wp:start x="0" y="0"/>
                <wp:lineTo x="0" y="21482"/>
                <wp:lineTo x="21432" y="21482"/>
                <wp:lineTo x="21432" y="0"/>
                <wp:lineTo x="0" y="0"/>
              </wp:wrapPolygon>
            </wp:wrapTight>
            <wp:docPr id="445673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73144" name="Picture 445673144"/>
                    <pic:cNvPicPr/>
                  </pic:nvPicPr>
                  <pic:blipFill>
                    <a:blip r:embed="rId84">
                      <a:extLst>
                        <a:ext uri="{28A0092B-C50C-407E-A947-70E740481C1C}">
                          <a14:useLocalDpi xmlns:a14="http://schemas.microsoft.com/office/drawing/2010/main" val="0"/>
                        </a:ext>
                      </a:extLst>
                    </a:blip>
                    <a:stretch>
                      <a:fillRect/>
                    </a:stretch>
                  </pic:blipFill>
                  <pic:spPr>
                    <a:xfrm>
                      <a:off x="0" y="0"/>
                      <a:ext cx="3264477" cy="2317779"/>
                    </a:xfrm>
                    <a:prstGeom prst="rect">
                      <a:avLst/>
                    </a:prstGeom>
                  </pic:spPr>
                </pic:pic>
              </a:graphicData>
            </a:graphic>
          </wp:anchor>
        </w:drawing>
      </w:r>
    </w:p>
    <w:p w14:paraId="1D77C03D" w14:textId="77777777" w:rsidR="002B6557" w:rsidRDefault="002B6557" w:rsidP="003972CF">
      <w:pPr>
        <w:spacing w:after="236" w:line="263" w:lineRule="auto"/>
        <w:ind w:right="919"/>
        <w:jc w:val="both"/>
      </w:pPr>
    </w:p>
    <w:p w14:paraId="004A85C6" w14:textId="77777777" w:rsidR="002B6557" w:rsidRDefault="002B6557" w:rsidP="003972CF">
      <w:pPr>
        <w:spacing w:after="236" w:line="263" w:lineRule="auto"/>
        <w:ind w:right="919"/>
        <w:jc w:val="both"/>
      </w:pPr>
    </w:p>
    <w:p w14:paraId="3B90CB80" w14:textId="77777777" w:rsidR="002B6557" w:rsidRDefault="002B6557" w:rsidP="003972CF">
      <w:pPr>
        <w:spacing w:after="236" w:line="263" w:lineRule="auto"/>
        <w:ind w:right="919"/>
        <w:jc w:val="both"/>
      </w:pPr>
    </w:p>
    <w:p w14:paraId="30A76E0D" w14:textId="77777777" w:rsidR="003D3D21" w:rsidRDefault="00D96DF7" w:rsidP="003972CF">
      <w:pPr>
        <w:spacing w:after="236" w:line="263" w:lineRule="auto"/>
        <w:ind w:right="919"/>
        <w:jc w:val="both"/>
      </w:pPr>
      <w:r>
        <w:tab/>
      </w:r>
      <w:r>
        <w:tab/>
      </w:r>
    </w:p>
    <w:p w14:paraId="568F455F" w14:textId="2235A75E" w:rsidR="002B6557" w:rsidRDefault="00D96DF7" w:rsidP="003D3D21">
      <w:pPr>
        <w:spacing w:after="236" w:line="263" w:lineRule="auto"/>
        <w:ind w:left="2124" w:right="919" w:firstLine="708"/>
        <w:jc w:val="both"/>
      </w:pPr>
      <w:r>
        <w:t xml:space="preserve">Figure 55 </w:t>
      </w:r>
      <w:r w:rsidR="00AE0F44">
        <w:t xml:space="preserve">28 credentials harvested </w:t>
      </w:r>
    </w:p>
    <w:p w14:paraId="52691B01" w14:textId="662D9CAD" w:rsidR="002B6557" w:rsidRDefault="00AE40E5" w:rsidP="003972CF">
      <w:pPr>
        <w:spacing w:after="236" w:line="263" w:lineRule="auto"/>
        <w:ind w:right="919"/>
        <w:jc w:val="both"/>
      </w:pPr>
      <w:r>
        <w:t xml:space="preserve">Results- </w:t>
      </w:r>
      <w:r w:rsidR="00B42888">
        <w:t xml:space="preserve">Overall, </w:t>
      </w:r>
      <w:proofErr w:type="spellStart"/>
      <w:r w:rsidR="003D3D21">
        <w:t>evt</w:t>
      </w:r>
      <w:r w:rsidR="00D30823">
        <w:t>x</w:t>
      </w:r>
      <w:proofErr w:type="spellEnd"/>
      <w:r w:rsidR="00D30823">
        <w:t xml:space="preserve"> parser </w:t>
      </w:r>
      <w:r w:rsidR="00C369F4">
        <w:t xml:space="preserve">was </w:t>
      </w:r>
      <w:proofErr w:type="gramStart"/>
      <w:r w:rsidR="00C369F4">
        <w:t>absolutely critical</w:t>
      </w:r>
      <w:proofErr w:type="gramEnd"/>
      <w:r w:rsidR="00C369F4">
        <w:t xml:space="preserve"> to finding out the most </w:t>
      </w:r>
      <w:r w:rsidR="00680945">
        <w:t>important</w:t>
      </w:r>
      <w:r w:rsidR="00C369F4">
        <w:t xml:space="preserve"> information to the report </w:t>
      </w:r>
      <w:r w:rsidR="00680945">
        <w:t>investigation. The</w:t>
      </w:r>
      <w:r w:rsidR="00C369F4">
        <w:t xml:space="preserve"> tool has allowed the </w:t>
      </w:r>
      <w:proofErr w:type="spellStart"/>
      <w:r w:rsidR="00C369F4">
        <w:t>evtx</w:t>
      </w:r>
      <w:proofErr w:type="spellEnd"/>
      <w:r w:rsidR="00C369F4">
        <w:t xml:space="preserve"> windows style format to be read in a </w:t>
      </w:r>
      <w:r w:rsidR="00680945">
        <w:t>L</w:t>
      </w:r>
      <w:r w:rsidR="00C369F4">
        <w:t xml:space="preserve">inux environment with the main </w:t>
      </w:r>
      <w:r w:rsidR="00680945">
        <w:t>highlights</w:t>
      </w:r>
      <w:r w:rsidR="00C369F4">
        <w:t xml:space="preserve"> being finding where the </w:t>
      </w:r>
      <w:r w:rsidR="00E26940">
        <w:t xml:space="preserve">credentials being harvested from are being kept, how much had been taken from the victim and malware spreading round machines on the network at </w:t>
      </w:r>
      <w:r w:rsidR="003604CA">
        <w:t>different times.</w:t>
      </w:r>
    </w:p>
    <w:p w14:paraId="148A4E09" w14:textId="77777777" w:rsidR="003D3D21" w:rsidRDefault="003D3D21" w:rsidP="3EA2B962">
      <w:pPr>
        <w:spacing w:after="236" w:line="263" w:lineRule="auto"/>
        <w:ind w:right="919"/>
        <w:jc w:val="both"/>
      </w:pPr>
    </w:p>
    <w:p w14:paraId="0FEDBD2A" w14:textId="5714C86B" w:rsidR="00481614" w:rsidRDefault="65418383" w:rsidP="3EA2B962">
      <w:pPr>
        <w:spacing w:after="236" w:line="263" w:lineRule="auto"/>
        <w:ind w:right="919"/>
        <w:jc w:val="both"/>
      </w:pPr>
      <w:r>
        <w:t xml:space="preserve">Step3.7 Starting with </w:t>
      </w:r>
      <w:r w:rsidR="003604CA">
        <w:t xml:space="preserve">the </w:t>
      </w:r>
      <w:r>
        <w:t>Workstation</w:t>
      </w:r>
      <w:r w:rsidR="003604CA">
        <w:t xml:space="preserve"> machine</w:t>
      </w:r>
      <w:r>
        <w:t xml:space="preserve"> go through ever</w:t>
      </w:r>
      <w:r w:rsidR="003604CA">
        <w:t>y</w:t>
      </w:r>
      <w:r>
        <w:t xml:space="preserve"> device</w:t>
      </w:r>
      <w:r w:rsidR="003604CA">
        <w:t>’</w:t>
      </w:r>
      <w:r>
        <w:t xml:space="preserve">s </w:t>
      </w:r>
      <w:r w:rsidR="005403D0">
        <w:t>b</w:t>
      </w:r>
      <w:r w:rsidR="2682B77D">
        <w:t xml:space="preserve">rowser </w:t>
      </w:r>
      <w:r w:rsidR="003604CA">
        <w:t>history</w:t>
      </w:r>
      <w:r w:rsidR="1DA5D407">
        <w:t xml:space="preserve"> to explore if the keylogger </w:t>
      </w:r>
      <w:r w:rsidR="005403D0">
        <w:t xml:space="preserve">was present when on </w:t>
      </w:r>
      <w:r w:rsidR="79481412">
        <w:t xml:space="preserve">these </w:t>
      </w:r>
      <w:proofErr w:type="gramStart"/>
      <w:r w:rsidR="005403D0">
        <w:t>URL’s</w:t>
      </w:r>
      <w:proofErr w:type="gramEnd"/>
      <w:r w:rsidR="79481412">
        <w:t>.</w:t>
      </w:r>
    </w:p>
    <w:p w14:paraId="569D48BF" w14:textId="39C5F274" w:rsidR="00481614" w:rsidRPr="003604CA" w:rsidRDefault="79481412" w:rsidP="3EA2B962">
      <w:pPr>
        <w:spacing w:after="236" w:line="263" w:lineRule="auto"/>
        <w:ind w:right="919"/>
        <w:jc w:val="both"/>
        <w:rPr>
          <w:i/>
          <w:iCs/>
        </w:rPr>
      </w:pPr>
      <w:r w:rsidRPr="003604CA">
        <w:rPr>
          <w:i/>
          <w:iCs/>
        </w:rPr>
        <w:t xml:space="preserve">Workstation </w:t>
      </w:r>
    </w:p>
    <w:p w14:paraId="107EA842" w14:textId="6FB19714" w:rsidR="00481614" w:rsidRDefault="003604CA" w:rsidP="3EA2B962">
      <w:pPr>
        <w:spacing w:after="236" w:line="263" w:lineRule="auto"/>
        <w:ind w:right="919"/>
        <w:jc w:val="both"/>
      </w:pPr>
      <w:r>
        <w:rPr>
          <w:noProof/>
        </w:rPr>
        <w:t xml:space="preserve">                                 </w:t>
      </w:r>
      <w:r w:rsidR="79481412">
        <w:rPr>
          <w:noProof/>
        </w:rPr>
        <w:drawing>
          <wp:inline distT="0" distB="0" distL="0" distR="0" wp14:anchorId="674602B7" wp14:editId="72EA7724">
            <wp:extent cx="2781300" cy="1524000"/>
            <wp:effectExtent l="0" t="0" r="0" b="0"/>
            <wp:docPr id="1241088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88843" name="Picture 1241088843"/>
                    <pic:cNvPicPr/>
                  </pic:nvPicPr>
                  <pic:blipFill>
                    <a:blip r:embed="rId85">
                      <a:extLst>
                        <a:ext uri="{28A0092B-C50C-407E-A947-70E740481C1C}">
                          <a14:useLocalDpi xmlns:a14="http://schemas.microsoft.com/office/drawing/2010/main"/>
                        </a:ext>
                      </a:extLst>
                    </a:blip>
                    <a:stretch>
                      <a:fillRect/>
                    </a:stretch>
                  </pic:blipFill>
                  <pic:spPr>
                    <a:xfrm>
                      <a:off x="0" y="0"/>
                      <a:ext cx="2781300" cy="1524000"/>
                    </a:xfrm>
                    <a:prstGeom prst="rect">
                      <a:avLst/>
                    </a:prstGeom>
                  </pic:spPr>
                </pic:pic>
              </a:graphicData>
            </a:graphic>
          </wp:inline>
        </w:drawing>
      </w:r>
    </w:p>
    <w:p w14:paraId="4A56A89C" w14:textId="179E9B83" w:rsidR="00481614" w:rsidRDefault="003604CA" w:rsidP="3EA2B962">
      <w:pPr>
        <w:spacing w:after="236" w:line="263" w:lineRule="auto"/>
        <w:ind w:right="919"/>
        <w:jc w:val="both"/>
      </w:pPr>
      <w:r>
        <w:tab/>
      </w:r>
      <w:r>
        <w:tab/>
      </w:r>
      <w:r>
        <w:tab/>
        <w:t xml:space="preserve">Figure 56 Number of </w:t>
      </w:r>
      <w:proofErr w:type="spellStart"/>
      <w:r>
        <w:t>urls</w:t>
      </w:r>
      <w:proofErr w:type="spellEnd"/>
      <w:r>
        <w:t xml:space="preserve"> visited is 11</w:t>
      </w:r>
    </w:p>
    <w:p w14:paraId="27BB1040" w14:textId="3AC0C1AA" w:rsidR="003D3D21" w:rsidRDefault="003D3D21" w:rsidP="3EA2B962">
      <w:pPr>
        <w:spacing w:after="236" w:line="263" w:lineRule="auto"/>
        <w:ind w:right="919"/>
        <w:jc w:val="both"/>
      </w:pPr>
      <w:r>
        <w:rPr>
          <w:noProof/>
        </w:rPr>
        <w:drawing>
          <wp:anchor distT="0" distB="0" distL="114300" distR="114300" simplePos="0" relativeHeight="251661824" behindDoc="1" locked="0" layoutInCell="1" allowOverlap="1" wp14:anchorId="1ED37B9C" wp14:editId="4EF2563A">
            <wp:simplePos x="0" y="0"/>
            <wp:positionH relativeFrom="column">
              <wp:posOffset>622300</wp:posOffset>
            </wp:positionH>
            <wp:positionV relativeFrom="paragraph">
              <wp:posOffset>5715</wp:posOffset>
            </wp:positionV>
            <wp:extent cx="3708400" cy="1300480"/>
            <wp:effectExtent l="0" t="0" r="0" b="0"/>
            <wp:wrapTight wrapText="bothSides">
              <wp:wrapPolygon edited="0">
                <wp:start x="0" y="0"/>
                <wp:lineTo x="0" y="21199"/>
                <wp:lineTo x="21526" y="21199"/>
                <wp:lineTo x="21526" y="0"/>
                <wp:lineTo x="0" y="0"/>
              </wp:wrapPolygon>
            </wp:wrapTight>
            <wp:docPr id="1726682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82371" name="Picture 1726682371"/>
                    <pic:cNvPicPr/>
                  </pic:nvPicPr>
                  <pic:blipFill>
                    <a:blip r:embed="rId86">
                      <a:extLst>
                        <a:ext uri="{28A0092B-C50C-407E-A947-70E740481C1C}">
                          <a14:useLocalDpi xmlns:a14="http://schemas.microsoft.com/office/drawing/2010/main" val="0"/>
                        </a:ext>
                      </a:extLst>
                    </a:blip>
                    <a:stretch>
                      <a:fillRect/>
                    </a:stretch>
                  </pic:blipFill>
                  <pic:spPr>
                    <a:xfrm>
                      <a:off x="0" y="0"/>
                      <a:ext cx="3708400" cy="1300480"/>
                    </a:xfrm>
                    <a:prstGeom prst="rect">
                      <a:avLst/>
                    </a:prstGeom>
                  </pic:spPr>
                </pic:pic>
              </a:graphicData>
            </a:graphic>
            <wp14:sizeRelH relativeFrom="margin">
              <wp14:pctWidth>0</wp14:pctWidth>
            </wp14:sizeRelH>
            <wp14:sizeRelV relativeFrom="margin">
              <wp14:pctHeight>0</wp14:pctHeight>
            </wp14:sizeRelV>
          </wp:anchor>
        </w:drawing>
      </w:r>
      <w:r w:rsidR="003604CA">
        <w:tab/>
      </w:r>
      <w:r w:rsidR="003604CA">
        <w:tab/>
      </w:r>
      <w:r w:rsidR="003604CA">
        <w:tab/>
      </w:r>
    </w:p>
    <w:p w14:paraId="03930232" w14:textId="77777777" w:rsidR="003D3D21" w:rsidRDefault="003D3D21" w:rsidP="3EA2B962">
      <w:pPr>
        <w:spacing w:after="236" w:line="263" w:lineRule="auto"/>
        <w:ind w:right="919"/>
        <w:jc w:val="both"/>
      </w:pPr>
    </w:p>
    <w:p w14:paraId="4565A739" w14:textId="77777777" w:rsidR="003D3D21" w:rsidRDefault="003D3D21" w:rsidP="3EA2B962">
      <w:pPr>
        <w:spacing w:after="236" w:line="263" w:lineRule="auto"/>
        <w:ind w:right="919"/>
        <w:jc w:val="both"/>
      </w:pPr>
    </w:p>
    <w:p w14:paraId="437DC124" w14:textId="77777777" w:rsidR="003D3D21" w:rsidRDefault="003D3D21" w:rsidP="3EA2B962">
      <w:pPr>
        <w:spacing w:after="236" w:line="263" w:lineRule="auto"/>
        <w:ind w:right="919"/>
        <w:jc w:val="both"/>
      </w:pPr>
    </w:p>
    <w:p w14:paraId="1BAA5A36" w14:textId="3DC24A10" w:rsidR="00481614" w:rsidRDefault="003604CA" w:rsidP="003D3D21">
      <w:pPr>
        <w:spacing w:after="236" w:line="263" w:lineRule="auto"/>
        <w:ind w:left="708" w:right="919" w:firstLine="708"/>
        <w:jc w:val="both"/>
      </w:pPr>
      <w:r>
        <w:t>Figure 57 Highlighted is an attempt to create credentials</w:t>
      </w:r>
    </w:p>
    <w:p w14:paraId="7018AFD9" w14:textId="7165B2F1" w:rsidR="00481614" w:rsidRDefault="00481614" w:rsidP="3EA2B962">
      <w:pPr>
        <w:spacing w:after="236" w:line="263" w:lineRule="auto"/>
        <w:ind w:right="919"/>
        <w:jc w:val="both"/>
      </w:pPr>
    </w:p>
    <w:p w14:paraId="7D5622F0" w14:textId="417DB104" w:rsidR="00481614" w:rsidRPr="003604CA" w:rsidRDefault="79481412" w:rsidP="3EA2B962">
      <w:pPr>
        <w:spacing w:after="236" w:line="263" w:lineRule="auto"/>
        <w:ind w:right="919"/>
        <w:jc w:val="both"/>
        <w:rPr>
          <w:i/>
          <w:iCs/>
        </w:rPr>
      </w:pPr>
      <w:r w:rsidRPr="003604CA">
        <w:rPr>
          <w:i/>
          <w:iCs/>
        </w:rPr>
        <w:t>P</w:t>
      </w:r>
      <w:r w:rsidR="003604CA" w:rsidRPr="003604CA">
        <w:rPr>
          <w:i/>
          <w:iCs/>
        </w:rPr>
        <w:t>C</w:t>
      </w:r>
      <w:r w:rsidRPr="003604CA">
        <w:rPr>
          <w:i/>
          <w:iCs/>
        </w:rPr>
        <w:t>-491</w:t>
      </w:r>
    </w:p>
    <w:p w14:paraId="0B65D9AB" w14:textId="0DFCC863" w:rsidR="00481614" w:rsidRDefault="003604CA" w:rsidP="3EA2B962">
      <w:pPr>
        <w:spacing w:after="236" w:line="263" w:lineRule="auto"/>
        <w:ind w:right="919"/>
        <w:jc w:val="both"/>
      </w:pPr>
      <w:r>
        <w:rPr>
          <w:noProof/>
        </w:rPr>
        <w:drawing>
          <wp:anchor distT="0" distB="0" distL="114300" distR="114300" simplePos="0" relativeHeight="251674112" behindDoc="1" locked="0" layoutInCell="1" allowOverlap="1" wp14:anchorId="7023E3DB" wp14:editId="404F6E78">
            <wp:simplePos x="0" y="0"/>
            <wp:positionH relativeFrom="column">
              <wp:posOffset>946150</wp:posOffset>
            </wp:positionH>
            <wp:positionV relativeFrom="paragraph">
              <wp:posOffset>5715</wp:posOffset>
            </wp:positionV>
            <wp:extent cx="2790825" cy="1524000"/>
            <wp:effectExtent l="0" t="0" r="0" b="0"/>
            <wp:wrapTight wrapText="bothSides">
              <wp:wrapPolygon edited="0">
                <wp:start x="0" y="0"/>
                <wp:lineTo x="0" y="21330"/>
                <wp:lineTo x="21526" y="21330"/>
                <wp:lineTo x="21526" y="0"/>
                <wp:lineTo x="0" y="0"/>
              </wp:wrapPolygon>
            </wp:wrapTight>
            <wp:docPr id="8372832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83255" name="Picture 837283255"/>
                    <pic:cNvPicPr/>
                  </pic:nvPicPr>
                  <pic:blipFill>
                    <a:blip r:embed="rId87">
                      <a:extLst>
                        <a:ext uri="{28A0092B-C50C-407E-A947-70E740481C1C}">
                          <a14:useLocalDpi xmlns:a14="http://schemas.microsoft.com/office/drawing/2010/main" val="0"/>
                        </a:ext>
                      </a:extLst>
                    </a:blip>
                    <a:stretch>
                      <a:fillRect/>
                    </a:stretch>
                  </pic:blipFill>
                  <pic:spPr>
                    <a:xfrm>
                      <a:off x="0" y="0"/>
                      <a:ext cx="2790825" cy="1524000"/>
                    </a:xfrm>
                    <a:prstGeom prst="rect">
                      <a:avLst/>
                    </a:prstGeom>
                  </pic:spPr>
                </pic:pic>
              </a:graphicData>
            </a:graphic>
          </wp:anchor>
        </w:drawing>
      </w:r>
    </w:p>
    <w:p w14:paraId="7C51B787" w14:textId="5D149ED1" w:rsidR="00481614" w:rsidRDefault="00481614" w:rsidP="3EA2B962">
      <w:pPr>
        <w:spacing w:after="236" w:line="263" w:lineRule="auto"/>
        <w:ind w:right="919"/>
        <w:jc w:val="both"/>
      </w:pPr>
    </w:p>
    <w:p w14:paraId="57BA78E1" w14:textId="427CC45B" w:rsidR="00481614" w:rsidRDefault="00481614" w:rsidP="3EA2B962">
      <w:pPr>
        <w:spacing w:after="236" w:line="263" w:lineRule="auto"/>
        <w:ind w:right="919"/>
        <w:jc w:val="both"/>
      </w:pPr>
    </w:p>
    <w:p w14:paraId="31693105" w14:textId="128EBA55" w:rsidR="003604CA" w:rsidRDefault="003604CA" w:rsidP="3EA2B962">
      <w:pPr>
        <w:spacing w:after="236" w:line="263" w:lineRule="auto"/>
        <w:ind w:right="919"/>
        <w:jc w:val="both"/>
      </w:pPr>
    </w:p>
    <w:p w14:paraId="74946F1A" w14:textId="450830F1" w:rsidR="003604CA" w:rsidRDefault="003604CA" w:rsidP="3EA2B962">
      <w:pPr>
        <w:spacing w:after="236" w:line="263" w:lineRule="auto"/>
        <w:ind w:right="919"/>
        <w:jc w:val="both"/>
      </w:pPr>
    </w:p>
    <w:p w14:paraId="5F412705" w14:textId="0BB32726" w:rsidR="003604CA" w:rsidRDefault="003604CA" w:rsidP="3EA2B962">
      <w:pPr>
        <w:spacing w:after="236" w:line="263" w:lineRule="auto"/>
        <w:ind w:right="919"/>
        <w:jc w:val="both"/>
      </w:pPr>
      <w:r>
        <w:tab/>
      </w:r>
      <w:r>
        <w:tab/>
      </w:r>
      <w:r>
        <w:tab/>
        <w:t xml:space="preserve">Figure </w:t>
      </w:r>
      <w:r w:rsidR="00FB79B1">
        <w:t xml:space="preserve">58 Number of </w:t>
      </w:r>
      <w:proofErr w:type="spellStart"/>
      <w:r w:rsidR="00FB79B1">
        <w:t>urls</w:t>
      </w:r>
      <w:proofErr w:type="spellEnd"/>
      <w:r w:rsidR="00FB79B1">
        <w:t xml:space="preserve"> is the same</w:t>
      </w:r>
    </w:p>
    <w:p w14:paraId="7C9C5C96" w14:textId="72F18976" w:rsidR="00AD0DB7" w:rsidRDefault="00AD0DB7" w:rsidP="3EA2B962">
      <w:pPr>
        <w:spacing w:after="236" w:line="263" w:lineRule="auto"/>
        <w:ind w:right="919"/>
        <w:jc w:val="both"/>
      </w:pPr>
      <w:r>
        <w:rPr>
          <w:noProof/>
        </w:rPr>
        <w:drawing>
          <wp:anchor distT="0" distB="0" distL="114300" distR="114300" simplePos="0" relativeHeight="251678208" behindDoc="1" locked="0" layoutInCell="1" allowOverlap="1" wp14:anchorId="0ED7F870" wp14:editId="3C939DBB">
            <wp:simplePos x="0" y="0"/>
            <wp:positionH relativeFrom="column">
              <wp:posOffset>-190500</wp:posOffset>
            </wp:positionH>
            <wp:positionV relativeFrom="paragraph">
              <wp:posOffset>240030</wp:posOffset>
            </wp:positionV>
            <wp:extent cx="5943600" cy="200025"/>
            <wp:effectExtent l="0" t="0" r="0" b="0"/>
            <wp:wrapTight wrapText="bothSides">
              <wp:wrapPolygon edited="0">
                <wp:start x="0" y="0"/>
                <wp:lineTo x="0" y="20571"/>
                <wp:lineTo x="21531" y="20571"/>
                <wp:lineTo x="21531" y="0"/>
                <wp:lineTo x="0" y="0"/>
              </wp:wrapPolygon>
            </wp:wrapTight>
            <wp:docPr id="1375692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92869" name="Picture 1375692869"/>
                    <pic:cNvPicPr/>
                  </pic:nvPicPr>
                  <pic:blipFill>
                    <a:blip r:embed="rId88">
                      <a:extLst>
                        <a:ext uri="{28A0092B-C50C-407E-A947-70E740481C1C}">
                          <a14:useLocalDpi xmlns:a14="http://schemas.microsoft.com/office/drawing/2010/main" val="0"/>
                        </a:ext>
                      </a:extLst>
                    </a:blip>
                    <a:stretch>
                      <a:fillRect/>
                    </a:stretch>
                  </pic:blipFill>
                  <pic:spPr>
                    <a:xfrm>
                      <a:off x="0" y="0"/>
                      <a:ext cx="5943600" cy="200025"/>
                    </a:xfrm>
                    <a:prstGeom prst="rect">
                      <a:avLst/>
                    </a:prstGeom>
                  </pic:spPr>
                </pic:pic>
              </a:graphicData>
            </a:graphic>
          </wp:anchor>
        </w:drawing>
      </w:r>
    </w:p>
    <w:p w14:paraId="7218232E" w14:textId="5667084F" w:rsidR="003604CA" w:rsidRDefault="00FB79B1" w:rsidP="3EA2B962">
      <w:pPr>
        <w:spacing w:after="236" w:line="263" w:lineRule="auto"/>
        <w:ind w:right="919"/>
        <w:jc w:val="both"/>
      </w:pPr>
      <w:r>
        <w:lastRenderedPageBreak/>
        <w:tab/>
        <w:t xml:space="preserve">Figure 59 PC-491 had </w:t>
      </w:r>
      <w:r w:rsidR="00AD0DB7">
        <w:t xml:space="preserve">an authentication denied for </w:t>
      </w:r>
      <w:proofErr w:type="gramStart"/>
      <w:r w:rsidR="00AD0DB7">
        <w:t>bing.com(</w:t>
      </w:r>
      <w:proofErr w:type="gramEnd"/>
      <w:r w:rsidR="00AD0DB7">
        <w:t>potential attacker)</w:t>
      </w:r>
    </w:p>
    <w:p w14:paraId="395B9AAD" w14:textId="77777777" w:rsidR="004E48DB" w:rsidRDefault="004E48DB" w:rsidP="3EA2B962">
      <w:pPr>
        <w:spacing w:after="236" w:line="263" w:lineRule="auto"/>
        <w:ind w:right="919"/>
        <w:jc w:val="both"/>
        <w:rPr>
          <w:i/>
          <w:iCs/>
        </w:rPr>
      </w:pPr>
    </w:p>
    <w:p w14:paraId="250E00A0" w14:textId="7DEAF23A" w:rsidR="00481614" w:rsidRPr="00AD0DB7" w:rsidRDefault="00AD0DB7" w:rsidP="3EA2B962">
      <w:pPr>
        <w:spacing w:after="236" w:line="263" w:lineRule="auto"/>
        <w:ind w:right="919"/>
        <w:jc w:val="both"/>
        <w:rPr>
          <w:i/>
          <w:iCs/>
        </w:rPr>
      </w:pPr>
      <w:r>
        <w:rPr>
          <w:noProof/>
        </w:rPr>
        <w:drawing>
          <wp:anchor distT="0" distB="0" distL="114300" distR="114300" simplePos="0" relativeHeight="251682304" behindDoc="1" locked="0" layoutInCell="1" allowOverlap="1" wp14:anchorId="149B3311" wp14:editId="375FEBF0">
            <wp:simplePos x="0" y="0"/>
            <wp:positionH relativeFrom="column">
              <wp:posOffset>920750</wp:posOffset>
            </wp:positionH>
            <wp:positionV relativeFrom="paragraph">
              <wp:posOffset>335915</wp:posOffset>
            </wp:positionV>
            <wp:extent cx="3000375" cy="1619250"/>
            <wp:effectExtent l="0" t="0" r="0" b="0"/>
            <wp:wrapTight wrapText="bothSides">
              <wp:wrapPolygon edited="0">
                <wp:start x="0" y="0"/>
                <wp:lineTo x="0" y="21346"/>
                <wp:lineTo x="21531" y="21346"/>
                <wp:lineTo x="21531" y="0"/>
                <wp:lineTo x="0" y="0"/>
              </wp:wrapPolygon>
            </wp:wrapTight>
            <wp:docPr id="2087499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99940" name="Picture 2087499940"/>
                    <pic:cNvPicPr/>
                  </pic:nvPicPr>
                  <pic:blipFill>
                    <a:blip r:embed="rId89">
                      <a:extLst>
                        <a:ext uri="{28A0092B-C50C-407E-A947-70E740481C1C}">
                          <a14:useLocalDpi xmlns:a14="http://schemas.microsoft.com/office/drawing/2010/main" val="0"/>
                        </a:ext>
                      </a:extLst>
                    </a:blip>
                    <a:stretch>
                      <a:fillRect/>
                    </a:stretch>
                  </pic:blipFill>
                  <pic:spPr>
                    <a:xfrm>
                      <a:off x="0" y="0"/>
                      <a:ext cx="3000375" cy="1619250"/>
                    </a:xfrm>
                    <a:prstGeom prst="rect">
                      <a:avLst/>
                    </a:prstGeom>
                  </pic:spPr>
                </pic:pic>
              </a:graphicData>
            </a:graphic>
          </wp:anchor>
        </w:drawing>
      </w:r>
      <w:r w:rsidR="79481412" w:rsidRPr="00AD0DB7">
        <w:rPr>
          <w:i/>
          <w:iCs/>
        </w:rPr>
        <w:t>Desktop-500</w:t>
      </w:r>
    </w:p>
    <w:p w14:paraId="6A91DCE7" w14:textId="7D52F4D0" w:rsidR="00481614" w:rsidRDefault="00481614" w:rsidP="3EA2B962">
      <w:pPr>
        <w:spacing w:after="236" w:line="263" w:lineRule="auto"/>
        <w:ind w:right="919"/>
        <w:jc w:val="both"/>
      </w:pPr>
    </w:p>
    <w:p w14:paraId="6D8B625B" w14:textId="61155780" w:rsidR="00481614" w:rsidRDefault="00481614" w:rsidP="3EA2B962">
      <w:pPr>
        <w:spacing w:after="236" w:line="263" w:lineRule="auto"/>
        <w:ind w:right="919"/>
        <w:jc w:val="both"/>
      </w:pPr>
    </w:p>
    <w:p w14:paraId="42E0BDC7" w14:textId="078EED42" w:rsidR="00481614" w:rsidRDefault="00481614" w:rsidP="3EA2B962">
      <w:pPr>
        <w:spacing w:after="236" w:line="263" w:lineRule="auto"/>
        <w:ind w:right="919"/>
        <w:jc w:val="both"/>
      </w:pPr>
    </w:p>
    <w:p w14:paraId="103DDC06" w14:textId="52694CDF" w:rsidR="00481614" w:rsidRDefault="00481614" w:rsidP="3EA2B962">
      <w:pPr>
        <w:spacing w:after="236" w:line="263" w:lineRule="auto"/>
        <w:ind w:right="919"/>
        <w:jc w:val="both"/>
      </w:pPr>
    </w:p>
    <w:p w14:paraId="75A85632" w14:textId="0526B30D" w:rsidR="00AD0DB7" w:rsidRDefault="00AD0DB7" w:rsidP="3EA2B962">
      <w:pPr>
        <w:spacing w:after="236" w:line="263" w:lineRule="auto"/>
        <w:ind w:right="919"/>
        <w:jc w:val="both"/>
      </w:pPr>
    </w:p>
    <w:p w14:paraId="4F548F09" w14:textId="150BB9FE" w:rsidR="00AD0DB7" w:rsidRDefault="00AD0DB7" w:rsidP="3EA2B962">
      <w:pPr>
        <w:spacing w:after="236" w:line="263" w:lineRule="auto"/>
        <w:ind w:right="919"/>
        <w:jc w:val="both"/>
      </w:pPr>
      <w:r>
        <w:tab/>
      </w:r>
      <w:r>
        <w:tab/>
      </w:r>
      <w:r>
        <w:tab/>
        <w:t xml:space="preserve">Figure 60 URLS </w:t>
      </w:r>
      <w:r w:rsidR="00645E40">
        <w:t xml:space="preserve">quantity </w:t>
      </w:r>
      <w:r w:rsidR="004E48DB">
        <w:t>is the same for all devices.</w:t>
      </w:r>
    </w:p>
    <w:p w14:paraId="72D6F0F0" w14:textId="4968615A" w:rsidR="00AD0DB7" w:rsidRDefault="00AD0DB7" w:rsidP="3EA2B962">
      <w:pPr>
        <w:spacing w:after="236" w:line="263" w:lineRule="auto"/>
        <w:ind w:right="919"/>
        <w:jc w:val="both"/>
      </w:pPr>
      <w:r>
        <w:rPr>
          <w:noProof/>
        </w:rPr>
        <w:drawing>
          <wp:anchor distT="0" distB="0" distL="114300" distR="114300" simplePos="0" relativeHeight="251686400" behindDoc="1" locked="0" layoutInCell="1" allowOverlap="1" wp14:anchorId="02647FF0" wp14:editId="5C111D88">
            <wp:simplePos x="0" y="0"/>
            <wp:positionH relativeFrom="column">
              <wp:posOffset>330200</wp:posOffset>
            </wp:positionH>
            <wp:positionV relativeFrom="paragraph">
              <wp:posOffset>3810</wp:posOffset>
            </wp:positionV>
            <wp:extent cx="4340860" cy="1600200"/>
            <wp:effectExtent l="0" t="0" r="0" b="0"/>
            <wp:wrapTight wrapText="bothSides">
              <wp:wrapPolygon edited="0">
                <wp:start x="0" y="0"/>
                <wp:lineTo x="0" y="21343"/>
                <wp:lineTo x="21518" y="21343"/>
                <wp:lineTo x="21518" y="0"/>
                <wp:lineTo x="0" y="0"/>
              </wp:wrapPolygon>
            </wp:wrapTight>
            <wp:docPr id="3205022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02284" name="Picture 320502284"/>
                    <pic:cNvPicPr/>
                  </pic:nvPicPr>
                  <pic:blipFill>
                    <a:blip r:embed="rId90">
                      <a:extLst>
                        <a:ext uri="{28A0092B-C50C-407E-A947-70E740481C1C}">
                          <a14:useLocalDpi xmlns:a14="http://schemas.microsoft.com/office/drawing/2010/main" val="0"/>
                        </a:ext>
                      </a:extLst>
                    </a:blip>
                    <a:stretch>
                      <a:fillRect/>
                    </a:stretch>
                  </pic:blipFill>
                  <pic:spPr>
                    <a:xfrm>
                      <a:off x="0" y="0"/>
                      <a:ext cx="4340860" cy="1600200"/>
                    </a:xfrm>
                    <a:prstGeom prst="rect">
                      <a:avLst/>
                    </a:prstGeom>
                  </pic:spPr>
                </pic:pic>
              </a:graphicData>
            </a:graphic>
            <wp14:sizeRelH relativeFrom="margin">
              <wp14:pctWidth>0</wp14:pctWidth>
            </wp14:sizeRelH>
            <wp14:sizeRelV relativeFrom="margin">
              <wp14:pctHeight>0</wp14:pctHeight>
            </wp14:sizeRelV>
          </wp:anchor>
        </w:drawing>
      </w:r>
    </w:p>
    <w:p w14:paraId="09A750EE" w14:textId="77777777" w:rsidR="00AD0DB7" w:rsidRDefault="00AD0DB7" w:rsidP="3EA2B962">
      <w:pPr>
        <w:spacing w:after="236" w:line="263" w:lineRule="auto"/>
        <w:ind w:right="919"/>
        <w:jc w:val="both"/>
      </w:pPr>
    </w:p>
    <w:p w14:paraId="768DC45F" w14:textId="77777777" w:rsidR="00AD0DB7" w:rsidRDefault="00AD0DB7" w:rsidP="3EA2B962">
      <w:pPr>
        <w:spacing w:after="236" w:line="263" w:lineRule="auto"/>
        <w:ind w:right="919"/>
        <w:jc w:val="both"/>
      </w:pPr>
    </w:p>
    <w:p w14:paraId="77180F55" w14:textId="77777777" w:rsidR="00AD0DB7" w:rsidRDefault="00AD0DB7" w:rsidP="3EA2B962">
      <w:pPr>
        <w:spacing w:after="236" w:line="263" w:lineRule="auto"/>
        <w:ind w:right="919"/>
        <w:jc w:val="both"/>
      </w:pPr>
    </w:p>
    <w:p w14:paraId="39889D4F" w14:textId="77777777" w:rsidR="00AD0DB7" w:rsidRDefault="00AD0DB7" w:rsidP="3EA2B962">
      <w:pPr>
        <w:spacing w:after="236" w:line="263" w:lineRule="auto"/>
        <w:ind w:right="919"/>
        <w:jc w:val="both"/>
      </w:pPr>
    </w:p>
    <w:p w14:paraId="45915565" w14:textId="2C4AC132" w:rsidR="00AD0DB7" w:rsidRDefault="00645E40" w:rsidP="3EA2B962">
      <w:pPr>
        <w:spacing w:after="236" w:line="263" w:lineRule="auto"/>
        <w:ind w:right="919"/>
        <w:jc w:val="both"/>
      </w:pPr>
      <w:r>
        <w:tab/>
      </w:r>
      <w:r>
        <w:tab/>
      </w:r>
      <w:r>
        <w:tab/>
        <w:t>Figure 61 A live windows authentication error PC-491</w:t>
      </w:r>
    </w:p>
    <w:p w14:paraId="71E6B832" w14:textId="77777777" w:rsidR="00AD0DB7" w:rsidRDefault="00AD0DB7" w:rsidP="3EA2B962">
      <w:pPr>
        <w:spacing w:after="236" w:line="263" w:lineRule="auto"/>
        <w:ind w:right="919"/>
        <w:jc w:val="both"/>
      </w:pPr>
    </w:p>
    <w:p w14:paraId="0297757A" w14:textId="7385DFC7" w:rsidR="00481614" w:rsidRPr="004E48DB" w:rsidRDefault="79481412" w:rsidP="3EA2B962">
      <w:pPr>
        <w:spacing w:after="236" w:line="263" w:lineRule="auto"/>
        <w:ind w:right="919"/>
        <w:jc w:val="both"/>
        <w:rPr>
          <w:i/>
          <w:iCs/>
        </w:rPr>
      </w:pPr>
      <w:r w:rsidRPr="004E48DB">
        <w:rPr>
          <w:i/>
          <w:iCs/>
        </w:rPr>
        <w:t>Laptop-</w:t>
      </w:r>
      <w:r w:rsidR="48E2B577" w:rsidRPr="004E48DB">
        <w:rPr>
          <w:i/>
          <w:iCs/>
        </w:rPr>
        <w:t>142</w:t>
      </w:r>
    </w:p>
    <w:p w14:paraId="5284B799" w14:textId="0060BC49" w:rsidR="00481614" w:rsidRDefault="00645E40" w:rsidP="3EA2B962">
      <w:pPr>
        <w:spacing w:after="236" w:line="263" w:lineRule="auto"/>
        <w:ind w:right="919"/>
        <w:jc w:val="both"/>
      </w:pPr>
      <w:r>
        <w:rPr>
          <w:noProof/>
        </w:rPr>
        <w:drawing>
          <wp:anchor distT="0" distB="0" distL="114300" distR="114300" simplePos="0" relativeHeight="251688448" behindDoc="1" locked="0" layoutInCell="1" allowOverlap="1" wp14:anchorId="135F47DD" wp14:editId="17A6C958">
            <wp:simplePos x="0" y="0"/>
            <wp:positionH relativeFrom="column">
              <wp:posOffset>1079500</wp:posOffset>
            </wp:positionH>
            <wp:positionV relativeFrom="paragraph">
              <wp:posOffset>6350</wp:posOffset>
            </wp:positionV>
            <wp:extent cx="2933700" cy="1638300"/>
            <wp:effectExtent l="0" t="0" r="0" b="0"/>
            <wp:wrapTight wrapText="bothSides">
              <wp:wrapPolygon edited="0">
                <wp:start x="0" y="0"/>
                <wp:lineTo x="0" y="21349"/>
                <wp:lineTo x="21460" y="21349"/>
                <wp:lineTo x="21460" y="0"/>
                <wp:lineTo x="0" y="0"/>
              </wp:wrapPolygon>
            </wp:wrapTight>
            <wp:docPr id="577708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08889" name="Picture 577708889"/>
                    <pic:cNvPicPr/>
                  </pic:nvPicPr>
                  <pic:blipFill>
                    <a:blip r:embed="rId91">
                      <a:extLst>
                        <a:ext uri="{28A0092B-C50C-407E-A947-70E740481C1C}">
                          <a14:useLocalDpi xmlns:a14="http://schemas.microsoft.com/office/drawing/2010/main" val="0"/>
                        </a:ext>
                      </a:extLst>
                    </a:blip>
                    <a:stretch>
                      <a:fillRect/>
                    </a:stretch>
                  </pic:blipFill>
                  <pic:spPr>
                    <a:xfrm>
                      <a:off x="0" y="0"/>
                      <a:ext cx="2933700" cy="1638300"/>
                    </a:xfrm>
                    <a:prstGeom prst="rect">
                      <a:avLst/>
                    </a:prstGeom>
                  </pic:spPr>
                </pic:pic>
              </a:graphicData>
            </a:graphic>
          </wp:anchor>
        </w:drawing>
      </w:r>
      <w:r w:rsidR="2682B77D">
        <w:t xml:space="preserve"> </w:t>
      </w:r>
    </w:p>
    <w:p w14:paraId="5A35742F" w14:textId="7D3F9A4C" w:rsidR="3EA2B962" w:rsidRDefault="3EA2B962" w:rsidP="3EA2B962">
      <w:pPr>
        <w:spacing w:after="236" w:line="263" w:lineRule="auto"/>
        <w:ind w:right="919"/>
        <w:jc w:val="both"/>
      </w:pPr>
    </w:p>
    <w:p w14:paraId="6C859BE8" w14:textId="17A32543" w:rsidR="4BE0EA90" w:rsidRDefault="4BE0EA90" w:rsidP="3EA2B962">
      <w:pPr>
        <w:spacing w:after="236" w:line="263" w:lineRule="auto"/>
        <w:ind w:right="919"/>
        <w:jc w:val="both"/>
      </w:pPr>
    </w:p>
    <w:p w14:paraId="3E740055" w14:textId="6BEA039B" w:rsidR="3EA2B962" w:rsidRDefault="3EA2B962" w:rsidP="3EA2B962">
      <w:pPr>
        <w:spacing w:after="236" w:line="263" w:lineRule="auto"/>
        <w:ind w:right="919"/>
        <w:jc w:val="both"/>
      </w:pPr>
    </w:p>
    <w:p w14:paraId="104CB25E" w14:textId="77777777" w:rsidR="00645E40" w:rsidRDefault="00645E40" w:rsidP="3EA2B962">
      <w:pPr>
        <w:spacing w:after="236" w:line="263" w:lineRule="auto"/>
        <w:ind w:right="919"/>
        <w:jc w:val="both"/>
      </w:pPr>
    </w:p>
    <w:p w14:paraId="287CC59B" w14:textId="3577E2E8" w:rsidR="00645E40" w:rsidRDefault="00645E40" w:rsidP="3EA2B962">
      <w:pPr>
        <w:spacing w:after="236" w:line="263" w:lineRule="auto"/>
        <w:ind w:right="919"/>
        <w:jc w:val="both"/>
      </w:pPr>
      <w:r>
        <w:tab/>
      </w:r>
      <w:r>
        <w:tab/>
        <w:t xml:space="preserve">Figure </w:t>
      </w:r>
      <w:r w:rsidR="00DC34B9">
        <w:t xml:space="preserve">62 </w:t>
      </w:r>
      <w:proofErr w:type="gramStart"/>
      <w:r w:rsidR="004E48DB">
        <w:t>URL’s</w:t>
      </w:r>
      <w:proofErr w:type="gramEnd"/>
      <w:r w:rsidR="004E48DB">
        <w:t xml:space="preserve"> visited is the same as other devices</w:t>
      </w:r>
    </w:p>
    <w:p w14:paraId="1E544050" w14:textId="77777777" w:rsidR="00496B52" w:rsidRDefault="00496B52" w:rsidP="3EA2B962">
      <w:pPr>
        <w:spacing w:after="236" w:line="263" w:lineRule="auto"/>
        <w:ind w:right="919"/>
        <w:jc w:val="both"/>
      </w:pPr>
    </w:p>
    <w:p w14:paraId="400EE8D0" w14:textId="68D92EBD" w:rsidR="3EA2B962" w:rsidRDefault="00645E40" w:rsidP="3EA2B962">
      <w:pPr>
        <w:spacing w:after="236" w:line="263" w:lineRule="auto"/>
        <w:ind w:right="919"/>
        <w:jc w:val="both"/>
      </w:pPr>
      <w:r>
        <w:rPr>
          <w:noProof/>
        </w:rPr>
        <w:lastRenderedPageBreak/>
        <w:drawing>
          <wp:anchor distT="0" distB="0" distL="114300" distR="114300" simplePos="0" relativeHeight="251690496" behindDoc="1" locked="0" layoutInCell="1" allowOverlap="1" wp14:anchorId="09D9F43C" wp14:editId="7486EDC3">
            <wp:simplePos x="0" y="0"/>
            <wp:positionH relativeFrom="column">
              <wp:posOffset>0</wp:posOffset>
            </wp:positionH>
            <wp:positionV relativeFrom="paragraph">
              <wp:posOffset>43180</wp:posOffset>
            </wp:positionV>
            <wp:extent cx="5629275" cy="1152525"/>
            <wp:effectExtent l="0" t="0" r="0" b="0"/>
            <wp:wrapTight wrapText="bothSides">
              <wp:wrapPolygon edited="0">
                <wp:start x="0" y="0"/>
                <wp:lineTo x="0" y="21421"/>
                <wp:lineTo x="21563" y="21421"/>
                <wp:lineTo x="21563" y="0"/>
                <wp:lineTo x="0" y="0"/>
              </wp:wrapPolygon>
            </wp:wrapTight>
            <wp:docPr id="887632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32870" name="Picture 887632870"/>
                    <pic:cNvPicPr/>
                  </pic:nvPicPr>
                  <pic:blipFill>
                    <a:blip r:embed="rId92">
                      <a:extLst>
                        <a:ext uri="{28A0092B-C50C-407E-A947-70E740481C1C}">
                          <a14:useLocalDpi xmlns:a14="http://schemas.microsoft.com/office/drawing/2010/main" val="0"/>
                        </a:ext>
                      </a:extLst>
                    </a:blip>
                    <a:stretch>
                      <a:fillRect/>
                    </a:stretch>
                  </pic:blipFill>
                  <pic:spPr>
                    <a:xfrm>
                      <a:off x="0" y="0"/>
                      <a:ext cx="5629275" cy="1152525"/>
                    </a:xfrm>
                    <a:prstGeom prst="rect">
                      <a:avLst/>
                    </a:prstGeom>
                  </pic:spPr>
                </pic:pic>
              </a:graphicData>
            </a:graphic>
          </wp:anchor>
        </w:drawing>
      </w:r>
    </w:p>
    <w:p w14:paraId="2F70CAB2" w14:textId="2B432CCD" w:rsidR="3EA2B962" w:rsidRDefault="3EA2B962" w:rsidP="3EA2B962">
      <w:pPr>
        <w:spacing w:after="236" w:line="263" w:lineRule="auto"/>
        <w:ind w:right="919"/>
        <w:jc w:val="both"/>
      </w:pPr>
    </w:p>
    <w:p w14:paraId="03EA0AF1" w14:textId="7A52AAB7" w:rsidR="3EA2B962" w:rsidRDefault="3EA2B962" w:rsidP="3EA2B962">
      <w:pPr>
        <w:spacing w:after="236" w:line="263" w:lineRule="auto"/>
        <w:ind w:right="919"/>
        <w:jc w:val="both"/>
      </w:pPr>
    </w:p>
    <w:p w14:paraId="69364897" w14:textId="5B38B6F8" w:rsidR="3EA2B962" w:rsidRDefault="3EA2B962" w:rsidP="3EA2B962">
      <w:pPr>
        <w:spacing w:after="236" w:line="263" w:lineRule="auto"/>
        <w:ind w:right="919"/>
        <w:jc w:val="both"/>
      </w:pPr>
    </w:p>
    <w:p w14:paraId="6B71FD08" w14:textId="04929B96" w:rsidR="0089467B" w:rsidRDefault="004E48DB" w:rsidP="3EA2B962">
      <w:pPr>
        <w:spacing w:after="236" w:line="263" w:lineRule="auto"/>
        <w:ind w:right="919"/>
        <w:jc w:val="both"/>
      </w:pPr>
      <w:r>
        <w:tab/>
      </w:r>
      <w:r w:rsidR="0089467B">
        <w:t xml:space="preserve"> </w:t>
      </w:r>
      <w:r>
        <w:t xml:space="preserve">Figure </w:t>
      </w:r>
      <w:r w:rsidR="0089467B">
        <w:t xml:space="preserve">63 User has entered an undefined parameter potential forced browsing </w:t>
      </w:r>
    </w:p>
    <w:p w14:paraId="50A44079" w14:textId="77777777" w:rsidR="0089467B" w:rsidRDefault="0089467B" w:rsidP="3EA2B962">
      <w:pPr>
        <w:spacing w:after="236" w:line="263" w:lineRule="auto"/>
        <w:ind w:right="919"/>
        <w:jc w:val="both"/>
      </w:pPr>
    </w:p>
    <w:p w14:paraId="11621335" w14:textId="5800CB45" w:rsidR="2682B77D" w:rsidRDefault="2682B77D" w:rsidP="3EA2B962">
      <w:pPr>
        <w:spacing w:after="236" w:line="263" w:lineRule="auto"/>
        <w:ind w:right="919"/>
        <w:jc w:val="both"/>
        <w:rPr>
          <w:b/>
          <w:bCs/>
          <w:sz w:val="28"/>
          <w:szCs w:val="28"/>
        </w:rPr>
      </w:pPr>
      <w:r w:rsidRPr="3EA2B962">
        <w:rPr>
          <w:b/>
          <w:bCs/>
          <w:sz w:val="28"/>
          <w:szCs w:val="28"/>
        </w:rPr>
        <w:t xml:space="preserve">Indicators </w:t>
      </w:r>
      <w:r w:rsidR="001A2892">
        <w:rPr>
          <w:b/>
          <w:bCs/>
          <w:sz w:val="28"/>
          <w:szCs w:val="28"/>
        </w:rPr>
        <w:t>O</w:t>
      </w:r>
      <w:r w:rsidRPr="3EA2B962">
        <w:rPr>
          <w:b/>
          <w:bCs/>
          <w:sz w:val="28"/>
          <w:szCs w:val="28"/>
        </w:rPr>
        <w:t xml:space="preserve">f </w:t>
      </w:r>
      <w:proofErr w:type="gramStart"/>
      <w:r w:rsidR="001A2892">
        <w:rPr>
          <w:b/>
          <w:bCs/>
          <w:sz w:val="28"/>
          <w:szCs w:val="28"/>
        </w:rPr>
        <w:t>C</w:t>
      </w:r>
      <w:r w:rsidRPr="3EA2B962">
        <w:rPr>
          <w:b/>
          <w:bCs/>
          <w:sz w:val="28"/>
          <w:szCs w:val="28"/>
        </w:rPr>
        <w:t>ompromise(</w:t>
      </w:r>
      <w:proofErr w:type="gramEnd"/>
      <w:r w:rsidRPr="3EA2B962">
        <w:rPr>
          <w:b/>
          <w:bCs/>
          <w:sz w:val="28"/>
          <w:szCs w:val="28"/>
        </w:rPr>
        <w:t>IOC)</w:t>
      </w:r>
    </w:p>
    <w:p w14:paraId="0005C0F9" w14:textId="0085FCA3" w:rsidR="00E433AD" w:rsidRDefault="53DE7BED" w:rsidP="003972CF">
      <w:pPr>
        <w:spacing w:after="236" w:line="263" w:lineRule="auto"/>
        <w:ind w:right="919"/>
        <w:jc w:val="both"/>
      </w:pPr>
      <w:r>
        <w:t>Step</w:t>
      </w:r>
      <w:r w:rsidR="0089467B">
        <w:t>4.1</w:t>
      </w:r>
      <w:r>
        <w:t xml:space="preserve"> </w:t>
      </w:r>
      <w:r w:rsidR="45BC25F3">
        <w:t xml:space="preserve">Go over the </w:t>
      </w:r>
      <w:r w:rsidR="0089467B">
        <w:t>.</w:t>
      </w:r>
      <w:proofErr w:type="spellStart"/>
      <w:r w:rsidR="45BC25F3">
        <w:t>pcap</w:t>
      </w:r>
      <w:proofErr w:type="spellEnd"/>
      <w:r w:rsidR="45BC25F3">
        <w:t xml:space="preserve"> file for any transactions or communication during the recently discovered times of </w:t>
      </w:r>
      <w:r w:rsidR="0089467B">
        <w:t>PowerShell</w:t>
      </w:r>
      <w:r w:rsidR="45BC25F3">
        <w:t xml:space="preserve"> </w:t>
      </w:r>
      <w:r w:rsidR="0089467B">
        <w:t>previously</w:t>
      </w:r>
      <w:r w:rsidR="45BC25F3">
        <w:t xml:space="preserve"> identified in the system logs</w:t>
      </w:r>
      <w:r w:rsidR="003B0066">
        <w:t xml:space="preserve"> for Workstation and PC-491</w:t>
      </w:r>
      <w:r w:rsidR="45BC25F3">
        <w:t>.</w:t>
      </w:r>
    </w:p>
    <w:p w14:paraId="11B969A1" w14:textId="4D91F2F7" w:rsidR="45BC25F3" w:rsidRDefault="45BC25F3" w:rsidP="3EA2B962">
      <w:pPr>
        <w:spacing w:after="236" w:line="263" w:lineRule="auto"/>
        <w:ind w:right="919"/>
        <w:jc w:val="both"/>
      </w:pPr>
      <w:r>
        <w:rPr>
          <w:noProof/>
        </w:rPr>
        <w:drawing>
          <wp:inline distT="0" distB="0" distL="0" distR="0" wp14:anchorId="04AD3492" wp14:editId="10F8E686">
            <wp:extent cx="5943600" cy="219075"/>
            <wp:effectExtent l="0" t="0" r="0" b="0"/>
            <wp:docPr id="1034992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92883" name="Picture 1034992883"/>
                    <pic:cNvPicPr/>
                  </pic:nvPicPr>
                  <pic:blipFill>
                    <a:blip r:embed="rId93">
                      <a:extLst>
                        <a:ext uri="{28A0092B-C50C-407E-A947-70E740481C1C}">
                          <a14:useLocalDpi xmlns:a14="http://schemas.microsoft.com/office/drawing/2010/main"/>
                        </a:ext>
                      </a:extLst>
                    </a:blip>
                    <a:stretch>
                      <a:fillRect/>
                    </a:stretch>
                  </pic:blipFill>
                  <pic:spPr>
                    <a:xfrm>
                      <a:off x="0" y="0"/>
                      <a:ext cx="5943600" cy="219075"/>
                    </a:xfrm>
                    <a:prstGeom prst="rect">
                      <a:avLst/>
                    </a:prstGeom>
                  </pic:spPr>
                </pic:pic>
              </a:graphicData>
            </a:graphic>
          </wp:inline>
        </w:drawing>
      </w:r>
    </w:p>
    <w:p w14:paraId="1CA9054A" w14:textId="5859D1BA" w:rsidR="3EA2B962" w:rsidRDefault="003B0066" w:rsidP="3EA2B962">
      <w:pPr>
        <w:spacing w:after="236" w:line="263" w:lineRule="auto"/>
        <w:ind w:right="919"/>
        <w:jc w:val="both"/>
      </w:pPr>
      <w:r>
        <w:tab/>
        <w:t>Figure 64</w:t>
      </w:r>
      <w:r w:rsidR="00457C90">
        <w:t xml:space="preserve"> PC-491</w:t>
      </w:r>
      <w:r>
        <w:t xml:space="preserve"> </w:t>
      </w:r>
      <w:r w:rsidR="00457C90">
        <w:t>t</w:t>
      </w:r>
      <w:r>
        <w:t xml:space="preserve">ransaction minutes before the last malware </w:t>
      </w:r>
      <w:r w:rsidR="00E07877">
        <w:t xml:space="preserve">ps.1 </w:t>
      </w:r>
      <w:r w:rsidR="0029038F">
        <w:t>finished executing</w:t>
      </w:r>
    </w:p>
    <w:p w14:paraId="00F51F10" w14:textId="4F2C2A13" w:rsidR="45BC25F3" w:rsidRDefault="45BC25F3" w:rsidP="3EA2B962">
      <w:pPr>
        <w:spacing w:after="236" w:line="263" w:lineRule="auto"/>
        <w:ind w:right="919"/>
        <w:jc w:val="both"/>
      </w:pPr>
      <w:r>
        <w:rPr>
          <w:noProof/>
        </w:rPr>
        <w:drawing>
          <wp:inline distT="0" distB="0" distL="0" distR="0" wp14:anchorId="7F44D8F1" wp14:editId="1291C9EC">
            <wp:extent cx="5943600" cy="952500"/>
            <wp:effectExtent l="0" t="0" r="0" b="0"/>
            <wp:docPr id="1761240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40708" name="Picture 1761240708"/>
                    <pic:cNvPicPr/>
                  </pic:nvPicPr>
                  <pic:blipFill>
                    <a:blip r:embed="rId94">
                      <a:extLst>
                        <a:ext uri="{28A0092B-C50C-407E-A947-70E740481C1C}">
                          <a14:useLocalDpi xmlns:a14="http://schemas.microsoft.com/office/drawing/2010/main"/>
                        </a:ext>
                      </a:extLst>
                    </a:blip>
                    <a:stretch>
                      <a:fillRect/>
                    </a:stretch>
                  </pic:blipFill>
                  <pic:spPr>
                    <a:xfrm>
                      <a:off x="0" y="0"/>
                      <a:ext cx="5943600" cy="952500"/>
                    </a:xfrm>
                    <a:prstGeom prst="rect">
                      <a:avLst/>
                    </a:prstGeom>
                  </pic:spPr>
                </pic:pic>
              </a:graphicData>
            </a:graphic>
          </wp:inline>
        </w:drawing>
      </w:r>
      <w:r>
        <w:t xml:space="preserve"> </w:t>
      </w:r>
      <w:r>
        <w:tab/>
      </w:r>
      <w:r w:rsidR="00E07877">
        <w:t>Figure 65 Filtering the</w:t>
      </w:r>
      <w:r w:rsidR="0029038F">
        <w:t xml:space="preserve"> PC-491, All</w:t>
      </w:r>
      <w:r w:rsidR="00E07877">
        <w:t xml:space="preserve"> DCHP transactions a</w:t>
      </w:r>
      <w:r w:rsidR="0029038F">
        <w:t>re</w:t>
      </w:r>
      <w:r w:rsidR="00457C90">
        <w:t xml:space="preserve"> to the same destination</w:t>
      </w:r>
    </w:p>
    <w:p w14:paraId="101E9C92" w14:textId="55514FDD" w:rsidR="3EA2B962" w:rsidRDefault="3EA2B962" w:rsidP="3EA2B962">
      <w:pPr>
        <w:spacing w:after="236" w:line="263" w:lineRule="auto"/>
        <w:ind w:right="919"/>
        <w:jc w:val="both"/>
      </w:pPr>
    </w:p>
    <w:p w14:paraId="54B05D93" w14:textId="4A9917F7" w:rsidR="00E433AD" w:rsidRDefault="24A8AAED" w:rsidP="003972CF">
      <w:pPr>
        <w:spacing w:after="236" w:line="263" w:lineRule="auto"/>
        <w:ind w:right="919"/>
        <w:jc w:val="both"/>
      </w:pPr>
      <w:r>
        <w:t>Step</w:t>
      </w:r>
      <w:r w:rsidR="0029038F">
        <w:t>4.2</w:t>
      </w:r>
      <w:r>
        <w:t xml:space="preserve"> </w:t>
      </w:r>
      <w:r w:rsidR="0029038F">
        <w:t xml:space="preserve">In </w:t>
      </w:r>
      <w:proofErr w:type="spellStart"/>
      <w:proofErr w:type="gramStart"/>
      <w:r w:rsidR="0029038F">
        <w:t>wireshark,cl</w:t>
      </w:r>
      <w:r w:rsidR="45BC25F3">
        <w:t>ick</w:t>
      </w:r>
      <w:proofErr w:type="spellEnd"/>
      <w:proofErr w:type="gramEnd"/>
      <w:r w:rsidR="45BC25F3">
        <w:t xml:space="preserve"> on “statistics -&gt; </w:t>
      </w:r>
      <w:proofErr w:type="spellStart"/>
      <w:r w:rsidR="45BC25F3">
        <w:t>converstations</w:t>
      </w:r>
      <w:proofErr w:type="spellEnd"/>
      <w:r w:rsidR="45BC25F3">
        <w:t>” then ipv4 to view the packets</w:t>
      </w:r>
      <w:r w:rsidR="0029038F">
        <w:t xml:space="preserve"> being sent round the network to highlight spikes in heavy traffic.</w:t>
      </w:r>
    </w:p>
    <w:p w14:paraId="1C249C5D" w14:textId="6DC4CAC0" w:rsidR="3EA2B962" w:rsidRDefault="3EA2B962" w:rsidP="3EA2B962">
      <w:pPr>
        <w:spacing w:after="236" w:line="263" w:lineRule="auto"/>
        <w:ind w:right="919"/>
        <w:jc w:val="both"/>
      </w:pPr>
    </w:p>
    <w:p w14:paraId="5C9CAF84" w14:textId="7EF01FF5" w:rsidR="45BC25F3" w:rsidRDefault="45BC25F3" w:rsidP="3EA2B962">
      <w:pPr>
        <w:spacing w:after="236" w:line="263" w:lineRule="auto"/>
        <w:ind w:right="919"/>
        <w:jc w:val="both"/>
      </w:pPr>
      <w:r>
        <w:rPr>
          <w:noProof/>
        </w:rPr>
        <w:drawing>
          <wp:inline distT="0" distB="0" distL="0" distR="0" wp14:anchorId="39975B25" wp14:editId="11932E8D">
            <wp:extent cx="5943600" cy="666750"/>
            <wp:effectExtent l="0" t="0" r="0" b="0"/>
            <wp:docPr id="1219648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48247" name="Picture 1219648247"/>
                    <pic:cNvPicPr/>
                  </pic:nvPicPr>
                  <pic:blipFill>
                    <a:blip r:embed="rId95">
                      <a:extLst>
                        <a:ext uri="{28A0092B-C50C-407E-A947-70E740481C1C}">
                          <a14:useLocalDpi xmlns:a14="http://schemas.microsoft.com/office/drawing/2010/main"/>
                        </a:ext>
                      </a:extLst>
                    </a:blip>
                    <a:stretch>
                      <a:fillRect/>
                    </a:stretch>
                  </pic:blipFill>
                  <pic:spPr>
                    <a:xfrm>
                      <a:off x="0" y="0"/>
                      <a:ext cx="5943600" cy="666750"/>
                    </a:xfrm>
                    <a:prstGeom prst="rect">
                      <a:avLst/>
                    </a:prstGeom>
                  </pic:spPr>
                </pic:pic>
              </a:graphicData>
            </a:graphic>
          </wp:inline>
        </w:drawing>
      </w:r>
      <w:r>
        <w:tab/>
      </w:r>
      <w:r w:rsidR="00380BAA">
        <w:t xml:space="preserve">Figure 66 </w:t>
      </w:r>
      <w:r>
        <w:t xml:space="preserve">PC-491 </w:t>
      </w:r>
      <w:r w:rsidR="00380BAA">
        <w:t xml:space="preserve">regularly had </w:t>
      </w:r>
      <w:r>
        <w:t xml:space="preserve">biggest spike in traffic </w:t>
      </w:r>
      <w:r w:rsidR="00380BAA">
        <w:t>amount</w:t>
      </w:r>
      <w:r>
        <w:t xml:space="preserve"> of packet bytes(911</w:t>
      </w:r>
      <w:r w:rsidR="00380BAA">
        <w:t>kb</w:t>
      </w:r>
      <w:r>
        <w:t>)</w:t>
      </w:r>
    </w:p>
    <w:p w14:paraId="4F225488" w14:textId="1E0B2F3A" w:rsidR="00BB124D" w:rsidRDefault="00BB124D" w:rsidP="003972CF">
      <w:pPr>
        <w:spacing w:after="236" w:line="263" w:lineRule="auto"/>
        <w:ind w:right="919"/>
        <w:jc w:val="both"/>
      </w:pPr>
    </w:p>
    <w:p w14:paraId="0DBECD3D" w14:textId="671E8584" w:rsidR="3EA2B962" w:rsidRDefault="3EA2B962" w:rsidP="3EA2B962">
      <w:pPr>
        <w:spacing w:after="236" w:line="263" w:lineRule="auto"/>
        <w:ind w:right="919"/>
        <w:jc w:val="both"/>
      </w:pPr>
    </w:p>
    <w:p w14:paraId="1F336A84" w14:textId="7CCE8C87" w:rsidR="2548BCDC" w:rsidRDefault="2548BCDC" w:rsidP="3EA2B962">
      <w:pPr>
        <w:spacing w:after="236" w:line="263" w:lineRule="auto"/>
        <w:ind w:right="919"/>
        <w:jc w:val="both"/>
      </w:pPr>
      <w:r>
        <w:rPr>
          <w:noProof/>
        </w:rPr>
        <w:lastRenderedPageBreak/>
        <w:drawing>
          <wp:inline distT="0" distB="0" distL="0" distR="0" wp14:anchorId="3BBE90E5" wp14:editId="5913C2C8">
            <wp:extent cx="5943600" cy="476250"/>
            <wp:effectExtent l="0" t="0" r="0" b="0"/>
            <wp:docPr id="16457878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87897" name="Picture 1645787897"/>
                    <pic:cNvPicPr/>
                  </pic:nvPicPr>
                  <pic:blipFill>
                    <a:blip r:embed="rId96">
                      <a:extLst>
                        <a:ext uri="{28A0092B-C50C-407E-A947-70E740481C1C}">
                          <a14:useLocalDpi xmlns:a14="http://schemas.microsoft.com/office/drawing/2010/main"/>
                        </a:ext>
                      </a:extLst>
                    </a:blip>
                    <a:stretch>
                      <a:fillRect/>
                    </a:stretch>
                  </pic:blipFill>
                  <pic:spPr>
                    <a:xfrm>
                      <a:off x="0" y="0"/>
                      <a:ext cx="5943600" cy="476250"/>
                    </a:xfrm>
                    <a:prstGeom prst="rect">
                      <a:avLst/>
                    </a:prstGeom>
                  </pic:spPr>
                </pic:pic>
              </a:graphicData>
            </a:graphic>
          </wp:inline>
        </w:drawing>
      </w:r>
      <w:r w:rsidR="00380BAA">
        <w:t xml:space="preserve">         Figure 67 </w:t>
      </w:r>
      <w:r>
        <w:t xml:space="preserve">PC-491 direct conversation with another device sending </w:t>
      </w:r>
      <w:r w:rsidR="00380BAA">
        <w:t xml:space="preserve">constant </w:t>
      </w:r>
      <w:r>
        <w:t>high traffic</w:t>
      </w:r>
      <w:r w:rsidR="00380BAA">
        <w:t>.</w:t>
      </w:r>
    </w:p>
    <w:p w14:paraId="190B9818" w14:textId="577B85D9" w:rsidR="3EA2B962" w:rsidRDefault="3EA2B962" w:rsidP="3EA2B962">
      <w:pPr>
        <w:spacing w:after="236" w:line="263" w:lineRule="auto"/>
        <w:ind w:right="919"/>
        <w:jc w:val="both"/>
      </w:pPr>
    </w:p>
    <w:p w14:paraId="293AAC75" w14:textId="36AE6694" w:rsidR="3EA2B962" w:rsidRDefault="3EA2B962" w:rsidP="3EA2B962">
      <w:pPr>
        <w:spacing w:after="236" w:line="263" w:lineRule="auto"/>
        <w:ind w:right="919"/>
        <w:jc w:val="both"/>
      </w:pPr>
    </w:p>
    <w:p w14:paraId="5874AF3C" w14:textId="5EE632E7" w:rsidR="3EA2B962" w:rsidRDefault="3EA2B962" w:rsidP="3EA2B962">
      <w:pPr>
        <w:spacing w:after="236" w:line="263" w:lineRule="auto"/>
        <w:ind w:right="919"/>
        <w:jc w:val="both"/>
      </w:pPr>
    </w:p>
    <w:p w14:paraId="1F58E743" w14:textId="55FC4E6B" w:rsidR="3EA2B962" w:rsidRDefault="3EA2B962" w:rsidP="3EA2B962">
      <w:pPr>
        <w:spacing w:after="236" w:line="263" w:lineRule="auto"/>
        <w:ind w:right="919"/>
        <w:jc w:val="both"/>
      </w:pPr>
    </w:p>
    <w:p w14:paraId="1B875D9E" w14:textId="0698C7F1" w:rsidR="3EA2B962" w:rsidRDefault="3EA2B962" w:rsidP="3EA2B962">
      <w:pPr>
        <w:spacing w:after="236" w:line="263" w:lineRule="auto"/>
        <w:ind w:right="919"/>
        <w:jc w:val="both"/>
      </w:pPr>
    </w:p>
    <w:p w14:paraId="69C16350" w14:textId="795F994B" w:rsidR="2548BCDC" w:rsidRDefault="00380BAA" w:rsidP="3EA2B962">
      <w:pPr>
        <w:spacing w:after="236" w:line="263" w:lineRule="auto"/>
        <w:ind w:right="919"/>
        <w:jc w:val="both"/>
      </w:pPr>
      <w:r>
        <w:t xml:space="preserve">Step4.3 </w:t>
      </w:r>
      <w:r w:rsidR="00EA7FDC">
        <w:t>Check the system logs for any output “</w:t>
      </w:r>
      <w:proofErr w:type="spellStart"/>
      <w:r w:rsidR="00EA7FDC">
        <w:t>beconing</w:t>
      </w:r>
      <w:proofErr w:type="spellEnd"/>
      <w:r w:rsidR="00EA7FDC">
        <w:t>” to another device.</w:t>
      </w:r>
    </w:p>
    <w:p w14:paraId="176A805C" w14:textId="46518F95" w:rsidR="35A02A37" w:rsidRDefault="00380BAA" w:rsidP="3EA2B962">
      <w:pPr>
        <w:spacing w:after="236" w:line="263" w:lineRule="auto"/>
        <w:ind w:right="919"/>
        <w:jc w:val="both"/>
      </w:pPr>
      <w:r>
        <w:rPr>
          <w:noProof/>
        </w:rPr>
        <w:drawing>
          <wp:anchor distT="0" distB="0" distL="114300" distR="114300" simplePos="0" relativeHeight="251692544" behindDoc="1" locked="0" layoutInCell="1" allowOverlap="1" wp14:anchorId="641B6860" wp14:editId="775C45E7">
            <wp:simplePos x="0" y="0"/>
            <wp:positionH relativeFrom="column">
              <wp:posOffset>0</wp:posOffset>
            </wp:positionH>
            <wp:positionV relativeFrom="paragraph">
              <wp:posOffset>267335</wp:posOffset>
            </wp:positionV>
            <wp:extent cx="5943600" cy="228600"/>
            <wp:effectExtent l="0" t="0" r="0" b="0"/>
            <wp:wrapTight wrapText="bothSides">
              <wp:wrapPolygon edited="0">
                <wp:start x="0" y="0"/>
                <wp:lineTo x="0" y="19800"/>
                <wp:lineTo x="21531" y="19800"/>
                <wp:lineTo x="21531" y="0"/>
                <wp:lineTo x="0" y="0"/>
              </wp:wrapPolygon>
            </wp:wrapTight>
            <wp:docPr id="1634105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05106" name="Picture 1634105106"/>
                    <pic:cNvPicPr/>
                  </pic:nvPicPr>
                  <pic:blipFill>
                    <a:blip r:embed="rId97">
                      <a:extLst>
                        <a:ext uri="{28A0092B-C50C-407E-A947-70E740481C1C}">
                          <a14:useLocalDpi xmlns:a14="http://schemas.microsoft.com/office/drawing/2010/main" val="0"/>
                        </a:ext>
                      </a:extLst>
                    </a:blip>
                    <a:stretch>
                      <a:fillRect/>
                    </a:stretch>
                  </pic:blipFill>
                  <pic:spPr>
                    <a:xfrm>
                      <a:off x="0" y="0"/>
                      <a:ext cx="5943600" cy="228600"/>
                    </a:xfrm>
                    <a:prstGeom prst="rect">
                      <a:avLst/>
                    </a:prstGeom>
                  </pic:spPr>
                </pic:pic>
              </a:graphicData>
            </a:graphic>
          </wp:anchor>
        </w:drawing>
      </w:r>
    </w:p>
    <w:p w14:paraId="2B623812" w14:textId="69D5E0CF" w:rsidR="00380BAA" w:rsidRDefault="00380BAA" w:rsidP="00380BAA">
      <w:pPr>
        <w:spacing w:after="236" w:line="263" w:lineRule="auto"/>
        <w:ind w:right="919"/>
        <w:jc w:val="both"/>
      </w:pPr>
      <w:r>
        <w:tab/>
      </w:r>
      <w:r>
        <w:tab/>
      </w:r>
      <w:r>
        <w:tab/>
        <w:t xml:space="preserve">Figure 67 Workstation </w:t>
      </w:r>
      <w:proofErr w:type="spellStart"/>
      <w:r w:rsidR="00A16EBE">
        <w:t>P</w:t>
      </w:r>
      <w:r>
        <w:t>owershell.json</w:t>
      </w:r>
      <w:proofErr w:type="spellEnd"/>
      <w:r>
        <w:t xml:space="preserve"> log </w:t>
      </w:r>
    </w:p>
    <w:p w14:paraId="5848A82F" w14:textId="720DDD7B" w:rsidR="2548BCDC" w:rsidRDefault="2548BCDC" w:rsidP="3EA2B962">
      <w:pPr>
        <w:spacing w:after="236" w:line="263" w:lineRule="auto"/>
        <w:ind w:right="919"/>
        <w:jc w:val="both"/>
      </w:pPr>
    </w:p>
    <w:p w14:paraId="35C7F24F" w14:textId="26399C14" w:rsidR="718331A4" w:rsidRDefault="718331A4" w:rsidP="3EA2B962">
      <w:pPr>
        <w:spacing w:after="236" w:line="263" w:lineRule="auto"/>
        <w:ind w:right="919"/>
        <w:jc w:val="both"/>
      </w:pPr>
      <w:r>
        <w:rPr>
          <w:noProof/>
        </w:rPr>
        <w:drawing>
          <wp:inline distT="0" distB="0" distL="0" distR="0" wp14:anchorId="692A8880" wp14:editId="51AAE920">
            <wp:extent cx="5943600" cy="342900"/>
            <wp:effectExtent l="0" t="0" r="0" b="0"/>
            <wp:docPr id="1582650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50874" name="Picture 1582650874"/>
                    <pic:cNvPicPr/>
                  </pic:nvPicPr>
                  <pic:blipFill>
                    <a:blip r:embed="rId98">
                      <a:extLst>
                        <a:ext uri="{28A0092B-C50C-407E-A947-70E740481C1C}">
                          <a14:useLocalDpi xmlns:a14="http://schemas.microsoft.com/office/drawing/2010/main"/>
                        </a:ext>
                      </a:extLst>
                    </a:blip>
                    <a:stretch>
                      <a:fillRect/>
                    </a:stretch>
                  </pic:blipFill>
                  <pic:spPr>
                    <a:xfrm>
                      <a:off x="0" y="0"/>
                      <a:ext cx="5943600" cy="342900"/>
                    </a:xfrm>
                    <a:prstGeom prst="rect">
                      <a:avLst/>
                    </a:prstGeom>
                  </pic:spPr>
                </pic:pic>
              </a:graphicData>
            </a:graphic>
          </wp:inline>
        </w:drawing>
      </w:r>
    </w:p>
    <w:p w14:paraId="0307CD23" w14:textId="695BCE76" w:rsidR="000A3087" w:rsidRDefault="00A16EBE" w:rsidP="000A3087">
      <w:pPr>
        <w:spacing w:after="236" w:line="263" w:lineRule="auto"/>
        <w:ind w:right="919"/>
        <w:jc w:val="both"/>
      </w:pPr>
      <w:r>
        <w:tab/>
      </w:r>
      <w:r>
        <w:tab/>
      </w:r>
      <w:r w:rsidR="370BD22D">
        <w:t>Figures</w:t>
      </w:r>
      <w:r>
        <w:t xml:space="preserve"> </w:t>
      </w:r>
      <w:r w:rsidR="000A3087">
        <w:t>68</w:t>
      </w:r>
      <w:r w:rsidR="370BD22D">
        <w:t xml:space="preserve"> </w:t>
      </w:r>
      <w:r w:rsidR="000A3087">
        <w:t xml:space="preserve">PC-491 </w:t>
      </w:r>
      <w:r>
        <w:t xml:space="preserve">beacon log that is also attached to </w:t>
      </w:r>
      <w:r w:rsidR="000A3087">
        <w:t>workstation</w:t>
      </w:r>
      <w:r>
        <w:t xml:space="preserve"> the victim.</w:t>
      </w:r>
      <w:r w:rsidR="000A3087">
        <w:t xml:space="preserve"> </w:t>
      </w:r>
    </w:p>
    <w:p w14:paraId="54B152E0" w14:textId="5D556618" w:rsidR="000A3087" w:rsidRDefault="000A3087" w:rsidP="3EA2B962">
      <w:pPr>
        <w:spacing w:after="236" w:line="263" w:lineRule="auto"/>
        <w:ind w:right="919"/>
        <w:jc w:val="both"/>
      </w:pPr>
    </w:p>
    <w:p w14:paraId="42651ABF" w14:textId="77777777" w:rsidR="000A3087" w:rsidRDefault="000A3087" w:rsidP="3EA2B962">
      <w:pPr>
        <w:spacing w:after="236" w:line="263" w:lineRule="auto"/>
        <w:ind w:right="919"/>
        <w:jc w:val="both"/>
      </w:pPr>
    </w:p>
    <w:p w14:paraId="6CBC8D9C" w14:textId="12209CC5" w:rsidR="370BD22D" w:rsidRDefault="00A16EBE" w:rsidP="3EA2B962">
      <w:pPr>
        <w:spacing w:after="236" w:line="263" w:lineRule="auto"/>
        <w:ind w:right="919"/>
        <w:jc w:val="both"/>
      </w:pPr>
      <w:r>
        <w:t xml:space="preserve">Results- From the indicators of compromise </w:t>
      </w:r>
      <w:r w:rsidR="005303C8">
        <w:t>W</w:t>
      </w:r>
      <w:r w:rsidR="00A61C1B">
        <w:t>ireshark was an excellent tool to identify out of the ordinary network traffic</w:t>
      </w:r>
      <w:r w:rsidR="005303C8">
        <w:t xml:space="preserve"> </w:t>
      </w:r>
      <w:r w:rsidR="370BD22D">
        <w:t>between the proposed victim and attacker</w:t>
      </w:r>
      <w:r w:rsidR="00A61C1B">
        <w:t>.</w:t>
      </w:r>
      <w:r w:rsidR="005303C8">
        <w:t xml:space="preserve"> </w:t>
      </w:r>
      <w:r w:rsidR="00A61C1B">
        <w:t xml:space="preserve">There has been clear transactions from one device to another seen in </w:t>
      </w:r>
      <w:r w:rsidR="005303C8">
        <w:t>F</w:t>
      </w:r>
      <w:r w:rsidR="00A61C1B">
        <w:t>igure</w:t>
      </w:r>
      <w:r w:rsidR="005303C8">
        <w:t>65.Evtx again allowed the system logs of both PC-491(attacker) and Workstation-758(victim)</w:t>
      </w:r>
      <w:r w:rsidR="006B0325">
        <w:t>, after searching through records for malware beaconing in Figure 67 and 68</w:t>
      </w:r>
      <w:r w:rsidR="005303C8">
        <w:t xml:space="preserve"> </w:t>
      </w:r>
      <w:r w:rsidR="370BD22D">
        <w:t xml:space="preserve">is an identified “becon.log” meaning </w:t>
      </w:r>
      <w:proofErr w:type="spellStart"/>
      <w:r w:rsidR="370BD22D">
        <w:t>their</w:t>
      </w:r>
      <w:proofErr w:type="spellEnd"/>
      <w:r w:rsidR="370BD22D">
        <w:t xml:space="preserve"> is a </w:t>
      </w:r>
      <w:r w:rsidR="005303C8">
        <w:t>constant</w:t>
      </w:r>
      <w:r w:rsidR="370BD22D">
        <w:t xml:space="preserve"> direct link to </w:t>
      </w:r>
      <w:r w:rsidR="006B0325">
        <w:t>W</w:t>
      </w:r>
      <w:r w:rsidR="370BD22D">
        <w:t>orkstation</w:t>
      </w:r>
      <w:r w:rsidR="006B0325">
        <w:t>-758</w:t>
      </w:r>
      <w:r w:rsidR="370BD22D">
        <w:t xml:space="preserve"> being compromised and connected by this beacon from PC-491</w:t>
      </w:r>
      <w:r w:rsidR="006B0325">
        <w:t xml:space="preserve"> showing intent to disrupt or damage</w:t>
      </w:r>
      <w:r w:rsidR="370BD22D">
        <w:t>.</w:t>
      </w:r>
    </w:p>
    <w:p w14:paraId="2AAFFA93" w14:textId="23BCCFCE" w:rsidR="5E54645C" w:rsidRDefault="5E54645C" w:rsidP="460315DC">
      <w:pPr>
        <w:pStyle w:val="Heading1"/>
      </w:pPr>
      <w:bookmarkStart w:id="6" w:name="_Toc217296066"/>
      <w:r w:rsidRPr="460315DC">
        <w:rPr>
          <w:lang w:eastAsia="en-US"/>
        </w:rPr>
        <w:lastRenderedPageBreak/>
        <w:t>Interpret and report findings</w:t>
      </w:r>
      <w:bookmarkEnd w:id="6"/>
    </w:p>
    <w:p w14:paraId="3C508F7F" w14:textId="27A50D9B" w:rsidR="5102ACE4" w:rsidRDefault="00D85C4D" w:rsidP="008FF957">
      <w:pPr>
        <w:pStyle w:val="Heading2"/>
        <w:rPr>
          <w:rFonts w:eastAsia="Times New Roman"/>
          <w:lang w:eastAsia="en-US"/>
        </w:rPr>
      </w:pPr>
      <w:bookmarkStart w:id="7" w:name="_Toc217296067"/>
      <w:r w:rsidRPr="3EA2B962">
        <w:rPr>
          <w:rFonts w:eastAsia="Times New Roman"/>
          <w:lang w:eastAsia="en-US"/>
        </w:rPr>
        <w:t>Timeline</w:t>
      </w:r>
      <w:r w:rsidR="00F1759B" w:rsidRPr="3EA2B962">
        <w:rPr>
          <w:rFonts w:eastAsia="Times New Roman"/>
          <w:lang w:eastAsia="en-US"/>
        </w:rPr>
        <w:t xml:space="preserve"> of events &amp; affected devices</w:t>
      </w:r>
      <w:bookmarkEnd w:id="7"/>
    </w:p>
    <w:p w14:paraId="0037AD38" w14:textId="12EC445C" w:rsidR="3EA2B962" w:rsidRDefault="3EA2B962" w:rsidP="3EA2B962">
      <w:pPr>
        <w:ind w:left="2124" w:firstLine="708"/>
        <w:rPr>
          <w:rFonts w:ascii="Aptos" w:eastAsia="Aptos" w:hAnsi="Aptos" w:cs="Aptos"/>
          <w:b/>
          <w:bCs/>
          <w:sz w:val="24"/>
          <w:szCs w:val="24"/>
          <w:lang w:val="en-GB"/>
        </w:rPr>
      </w:pPr>
    </w:p>
    <w:p w14:paraId="34431604" w14:textId="7CA6084E" w:rsidR="3EA2B962" w:rsidRPr="001C2CC5" w:rsidRDefault="722215A2" w:rsidP="001C2CC5">
      <w:pPr>
        <w:ind w:left="2124" w:firstLine="708"/>
        <w:rPr>
          <w:rFonts w:ascii="Aptos" w:eastAsia="Aptos" w:hAnsi="Aptos" w:cs="Aptos"/>
          <w:b/>
          <w:bCs/>
          <w:sz w:val="24"/>
          <w:szCs w:val="24"/>
          <w:lang w:val="en-GB"/>
        </w:rPr>
      </w:pPr>
      <w:r w:rsidRPr="3EA2B962">
        <w:rPr>
          <w:rFonts w:ascii="Aptos" w:eastAsia="Aptos" w:hAnsi="Aptos" w:cs="Aptos"/>
          <w:b/>
          <w:bCs/>
          <w:sz w:val="24"/>
          <w:szCs w:val="24"/>
          <w:lang w:val="en-GB"/>
        </w:rPr>
        <w:t>Network infected movement</w:t>
      </w:r>
      <w:r w:rsidR="001C2CC5">
        <w:rPr>
          <w:rFonts w:ascii="Aptos" w:eastAsia="Aptos" w:hAnsi="Aptos" w:cs="Aptos"/>
          <w:b/>
          <w:bCs/>
          <w:sz w:val="24"/>
          <w:szCs w:val="24"/>
          <w:lang w:val="en-GB"/>
        </w:rPr>
        <w:t xml:space="preserve"> Diagram</w:t>
      </w:r>
    </w:p>
    <w:p w14:paraId="7487780E" w14:textId="6F2F1EBA" w:rsidR="48353BD7" w:rsidRPr="001C2CC5" w:rsidRDefault="48353BD7" w:rsidP="3EA2B962">
      <w:pPr>
        <w:ind w:left="1416"/>
        <w:rPr>
          <w:rFonts w:ascii="Aptos" w:eastAsia="Aptos" w:hAnsi="Aptos" w:cs="Aptos"/>
          <w:b/>
          <w:bCs/>
          <w:color w:val="FF0000"/>
          <w:sz w:val="24"/>
          <w:szCs w:val="24"/>
          <w:u w:val="single"/>
        </w:rPr>
      </w:pPr>
      <w:r w:rsidRPr="001C2CC5">
        <w:rPr>
          <w:rFonts w:ascii="Aptos" w:eastAsia="Aptos" w:hAnsi="Aptos" w:cs="Aptos"/>
          <w:b/>
          <w:bCs/>
          <w:color w:val="FF0000"/>
          <w:sz w:val="24"/>
          <w:szCs w:val="24"/>
          <w:u w:val="single"/>
          <w:lang w:val="en-GB"/>
        </w:rPr>
        <w:t>PC-491 -&gt; LAPTOP</w:t>
      </w:r>
      <w:r w:rsidR="4D86015C" w:rsidRPr="001C2CC5">
        <w:rPr>
          <w:rFonts w:ascii="Aptos" w:eastAsia="Aptos" w:hAnsi="Aptos" w:cs="Aptos"/>
          <w:b/>
          <w:bCs/>
          <w:color w:val="FF0000"/>
          <w:sz w:val="24"/>
          <w:szCs w:val="24"/>
          <w:u w:val="single"/>
          <w:lang w:val="en-GB"/>
        </w:rPr>
        <w:t>-142</w:t>
      </w:r>
      <w:r w:rsidRPr="001C2CC5">
        <w:rPr>
          <w:rFonts w:ascii="Aptos" w:eastAsia="Aptos" w:hAnsi="Aptos" w:cs="Aptos"/>
          <w:b/>
          <w:bCs/>
          <w:color w:val="FF0000"/>
          <w:sz w:val="24"/>
          <w:szCs w:val="24"/>
          <w:u w:val="single"/>
          <w:lang w:val="en-GB"/>
        </w:rPr>
        <w:t>-&gt;Desktop</w:t>
      </w:r>
      <w:r w:rsidR="35A4DA7D" w:rsidRPr="001C2CC5">
        <w:rPr>
          <w:rFonts w:ascii="Aptos" w:eastAsia="Aptos" w:hAnsi="Aptos" w:cs="Aptos"/>
          <w:b/>
          <w:bCs/>
          <w:color w:val="FF0000"/>
          <w:sz w:val="24"/>
          <w:szCs w:val="24"/>
          <w:u w:val="single"/>
          <w:lang w:val="en-GB"/>
        </w:rPr>
        <w:t>-500</w:t>
      </w:r>
      <w:r w:rsidRPr="001C2CC5">
        <w:rPr>
          <w:rFonts w:ascii="Aptos" w:eastAsia="Aptos" w:hAnsi="Aptos" w:cs="Aptos"/>
          <w:b/>
          <w:bCs/>
          <w:color w:val="FF0000"/>
          <w:sz w:val="24"/>
          <w:szCs w:val="24"/>
          <w:u w:val="single"/>
          <w:lang w:val="en-GB"/>
        </w:rPr>
        <w:t>-&gt; Workstation</w:t>
      </w:r>
      <w:r w:rsidR="0E819C5B" w:rsidRPr="001C2CC5">
        <w:rPr>
          <w:rFonts w:ascii="Aptos" w:eastAsia="Aptos" w:hAnsi="Aptos" w:cs="Aptos"/>
          <w:b/>
          <w:bCs/>
          <w:color w:val="FF0000"/>
          <w:sz w:val="24"/>
          <w:szCs w:val="24"/>
          <w:u w:val="single"/>
          <w:lang w:val="en-GB"/>
        </w:rPr>
        <w:t>-758</w:t>
      </w:r>
    </w:p>
    <w:p w14:paraId="14E10321" w14:textId="53BF66CC" w:rsidR="2445D02A" w:rsidRDefault="2445D02A" w:rsidP="3EA2B962">
      <w:pPr>
        <w:spacing w:after="158"/>
      </w:pPr>
      <w:r>
        <w:t xml:space="preserve">                              </w:t>
      </w:r>
      <w:r w:rsidR="00C12327">
        <w:rPr>
          <w:noProof/>
        </w:rPr>
        <w:t xml:space="preserve">          </w:t>
      </w:r>
      <w:r w:rsidR="4F8E0DE8">
        <w:rPr>
          <w:noProof/>
        </w:rPr>
        <w:drawing>
          <wp:inline distT="0" distB="0" distL="0" distR="0" wp14:anchorId="447BF52E" wp14:editId="12D9912D">
            <wp:extent cx="3212983" cy="2026056"/>
            <wp:effectExtent l="0" t="0" r="0" b="0"/>
            <wp:docPr id="562573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73710" name="Picture 562573710"/>
                    <pic:cNvPicPr/>
                  </pic:nvPicPr>
                  <pic:blipFill>
                    <a:blip r:embed="rId99">
                      <a:extLst>
                        <a:ext uri="{28A0092B-C50C-407E-A947-70E740481C1C}">
                          <a14:useLocalDpi xmlns:a14="http://schemas.microsoft.com/office/drawing/2010/main"/>
                        </a:ext>
                      </a:extLst>
                    </a:blip>
                    <a:stretch>
                      <a:fillRect/>
                    </a:stretch>
                  </pic:blipFill>
                  <pic:spPr>
                    <a:xfrm>
                      <a:off x="0" y="0"/>
                      <a:ext cx="3212983" cy="2026056"/>
                    </a:xfrm>
                    <a:prstGeom prst="rect">
                      <a:avLst/>
                    </a:prstGeom>
                  </pic:spPr>
                </pic:pic>
              </a:graphicData>
            </a:graphic>
          </wp:inline>
        </w:drawing>
      </w:r>
    </w:p>
    <w:p w14:paraId="021E636F" w14:textId="6AECF2D6" w:rsidR="3EA2B962" w:rsidRDefault="00B02E9A" w:rsidP="3EA2B962">
      <w:pPr>
        <w:spacing w:after="158"/>
      </w:pPr>
      <w:r>
        <w:tab/>
      </w:r>
      <w:r>
        <w:tab/>
      </w:r>
      <w:r>
        <w:tab/>
      </w:r>
      <w:r>
        <w:tab/>
      </w:r>
      <w:r>
        <w:tab/>
        <w:t>(</w:t>
      </w:r>
      <w:proofErr w:type="spellStart"/>
      <w:proofErr w:type="gramStart"/>
      <w:r>
        <w:t>Draw.io,Unknown</w:t>
      </w:r>
      <w:proofErr w:type="spellEnd"/>
      <w:proofErr w:type="gramEnd"/>
      <w:r>
        <w:t>)</w:t>
      </w:r>
    </w:p>
    <w:p w14:paraId="30C59E2A" w14:textId="796CAB3D" w:rsidR="43B9531A" w:rsidRDefault="43B9531A" w:rsidP="3EA2B962">
      <w:pPr>
        <w:pStyle w:val="Heading2"/>
        <w:rPr>
          <w:b w:val="0"/>
          <w:bCs w:val="0"/>
          <w:sz w:val="20"/>
          <w:szCs w:val="20"/>
        </w:rPr>
      </w:pPr>
      <w:bookmarkStart w:id="8" w:name="_Toc217296068"/>
      <w:r>
        <w:t>How the malware spread</w:t>
      </w:r>
      <w:bookmarkEnd w:id="8"/>
      <w:r>
        <w:t xml:space="preserve"> </w:t>
      </w:r>
    </w:p>
    <w:p w14:paraId="0D188629" w14:textId="2A3F162C" w:rsidR="001C2CC5" w:rsidRDefault="00976BD6" w:rsidP="3EA2B962">
      <w:pPr>
        <w:spacing w:after="158"/>
        <w:rPr>
          <w:sz w:val="24"/>
          <w:szCs w:val="24"/>
        </w:rPr>
      </w:pPr>
      <w:r w:rsidRPr="00C55709">
        <w:rPr>
          <w:sz w:val="24"/>
          <w:szCs w:val="24"/>
        </w:rPr>
        <w:t>The malware was spread</w:t>
      </w:r>
      <w:r w:rsidR="00F40C31">
        <w:rPr>
          <w:sz w:val="24"/>
          <w:szCs w:val="24"/>
        </w:rPr>
        <w:t xml:space="preserve"> initially</w:t>
      </w:r>
      <w:r w:rsidRPr="00C55709">
        <w:rPr>
          <w:sz w:val="24"/>
          <w:szCs w:val="24"/>
        </w:rPr>
        <w:t xml:space="preserve"> by a spoofing attempt </w:t>
      </w:r>
      <w:r w:rsidR="00F40C31">
        <w:rPr>
          <w:sz w:val="24"/>
          <w:szCs w:val="24"/>
        </w:rPr>
        <w:t>from PC-491 to devices on the network</w:t>
      </w:r>
      <w:r w:rsidRPr="00C55709">
        <w:rPr>
          <w:sz w:val="24"/>
          <w:szCs w:val="24"/>
        </w:rPr>
        <w:t>.</w:t>
      </w:r>
      <w:r w:rsidR="001C2CC5">
        <w:rPr>
          <w:sz w:val="24"/>
          <w:szCs w:val="24"/>
        </w:rPr>
        <w:t xml:space="preserve"> </w:t>
      </w:r>
      <w:r w:rsidRPr="00C55709">
        <w:rPr>
          <w:sz w:val="24"/>
          <w:szCs w:val="24"/>
        </w:rPr>
        <w:t xml:space="preserve">The </w:t>
      </w:r>
      <w:proofErr w:type="spellStart"/>
      <w:r w:rsidR="008F4D02" w:rsidRPr="00C55709">
        <w:rPr>
          <w:sz w:val="24"/>
          <w:szCs w:val="24"/>
        </w:rPr>
        <w:t>behaviour</w:t>
      </w:r>
      <w:proofErr w:type="spellEnd"/>
      <w:r w:rsidR="008F4D02" w:rsidRPr="00C55709">
        <w:rPr>
          <w:sz w:val="24"/>
          <w:szCs w:val="24"/>
        </w:rPr>
        <w:t xml:space="preserve"> intended by the attacker was to disrupt by getting users on their devices to </w:t>
      </w:r>
      <w:r w:rsidR="004C2ACB">
        <w:rPr>
          <w:sz w:val="24"/>
          <w:szCs w:val="24"/>
        </w:rPr>
        <w:t>fall</w:t>
      </w:r>
      <w:r w:rsidR="00581BF3">
        <w:rPr>
          <w:sz w:val="24"/>
          <w:szCs w:val="24"/>
        </w:rPr>
        <w:t xml:space="preserve"> victim to alter</w:t>
      </w:r>
      <w:r w:rsidR="00B23810">
        <w:rPr>
          <w:sz w:val="24"/>
          <w:szCs w:val="24"/>
        </w:rPr>
        <w:t xml:space="preserve">ing </w:t>
      </w:r>
      <w:r w:rsidR="00F40C31">
        <w:rPr>
          <w:sz w:val="24"/>
          <w:szCs w:val="24"/>
        </w:rPr>
        <w:t xml:space="preserve">the </w:t>
      </w:r>
      <w:r w:rsidR="00B23810">
        <w:rPr>
          <w:sz w:val="24"/>
          <w:szCs w:val="24"/>
        </w:rPr>
        <w:t>harmful software to act as a trusted local device on the network.</w:t>
      </w:r>
      <w:r w:rsidR="001C2CC5">
        <w:rPr>
          <w:sz w:val="24"/>
          <w:szCs w:val="24"/>
        </w:rPr>
        <w:t xml:space="preserve"> </w:t>
      </w:r>
      <w:r w:rsidR="00B23810">
        <w:rPr>
          <w:sz w:val="24"/>
          <w:szCs w:val="24"/>
        </w:rPr>
        <w:t>This bypasses</w:t>
      </w:r>
      <w:r w:rsidR="00000981">
        <w:rPr>
          <w:sz w:val="24"/>
          <w:szCs w:val="24"/>
        </w:rPr>
        <w:t xml:space="preserve"> the firewall</w:t>
      </w:r>
      <w:r w:rsidR="00B23810">
        <w:rPr>
          <w:sz w:val="24"/>
          <w:szCs w:val="24"/>
        </w:rPr>
        <w:t xml:space="preserve"> by the evading technique and once one device is compromised all </w:t>
      </w:r>
      <w:r w:rsidR="00000981">
        <w:rPr>
          <w:sz w:val="24"/>
          <w:szCs w:val="24"/>
        </w:rPr>
        <w:t xml:space="preserve">devices </w:t>
      </w:r>
      <w:r w:rsidR="00B23810">
        <w:rPr>
          <w:sz w:val="24"/>
          <w:szCs w:val="24"/>
        </w:rPr>
        <w:t>on the network are at risk.</w:t>
      </w:r>
    </w:p>
    <w:p w14:paraId="18D6EBD6" w14:textId="77777777" w:rsidR="001C2CC5" w:rsidRDefault="001C2CC5" w:rsidP="3EA2B962">
      <w:pPr>
        <w:spacing w:after="158"/>
        <w:rPr>
          <w:sz w:val="24"/>
          <w:szCs w:val="24"/>
        </w:rPr>
      </w:pPr>
    </w:p>
    <w:p w14:paraId="3DA19883" w14:textId="1FDAFC82" w:rsidR="3EA2B962" w:rsidRPr="00124134" w:rsidRDefault="00B23810" w:rsidP="3EA2B962">
      <w:pPr>
        <w:spacing w:after="158"/>
        <w:rPr>
          <w:sz w:val="24"/>
          <w:szCs w:val="24"/>
        </w:rPr>
      </w:pPr>
      <w:r>
        <w:rPr>
          <w:sz w:val="24"/>
          <w:szCs w:val="24"/>
        </w:rPr>
        <w:t>The attempts where coming from PC-491 and started making its way hopping from Laptop-491 to Desktop-500 to then harvest credentials from Workstation</w:t>
      </w:r>
      <w:r w:rsidR="001C2CC5">
        <w:rPr>
          <w:sz w:val="24"/>
          <w:szCs w:val="24"/>
        </w:rPr>
        <w:t xml:space="preserve">-758 </w:t>
      </w:r>
      <w:r>
        <w:rPr>
          <w:sz w:val="24"/>
          <w:szCs w:val="24"/>
        </w:rPr>
        <w:t xml:space="preserve">.The spoofing attempt is a perfect </w:t>
      </w:r>
      <w:r w:rsidR="00176F4F">
        <w:rPr>
          <w:sz w:val="24"/>
          <w:szCs w:val="24"/>
        </w:rPr>
        <w:t>initial compromise to leading to further damages</w:t>
      </w:r>
      <w:r w:rsidR="00ED58DB">
        <w:rPr>
          <w:sz w:val="24"/>
          <w:szCs w:val="24"/>
        </w:rPr>
        <w:t>,</w:t>
      </w:r>
      <w:r w:rsidR="00176F4F">
        <w:rPr>
          <w:sz w:val="24"/>
          <w:szCs w:val="24"/>
        </w:rPr>
        <w:t xml:space="preserve"> in this case a keylogger intended to wait until devices start logging in to company and private websites seen through the DNS query</w:t>
      </w:r>
      <w:r w:rsidR="001C2CC5">
        <w:rPr>
          <w:sz w:val="24"/>
          <w:szCs w:val="24"/>
        </w:rPr>
        <w:t>’</w:t>
      </w:r>
      <w:r w:rsidR="00176F4F">
        <w:rPr>
          <w:sz w:val="24"/>
          <w:szCs w:val="24"/>
        </w:rPr>
        <w:t>s in the early stage of the report.</w:t>
      </w:r>
      <w:r w:rsidR="003D3D21">
        <w:rPr>
          <w:sz w:val="24"/>
          <w:szCs w:val="24"/>
        </w:rPr>
        <w:t xml:space="preserve"> </w:t>
      </w:r>
      <w:r w:rsidR="00176F4F">
        <w:rPr>
          <w:sz w:val="24"/>
          <w:szCs w:val="24"/>
        </w:rPr>
        <w:t xml:space="preserve">Once these keyloggers </w:t>
      </w:r>
      <w:r w:rsidR="0092677D">
        <w:rPr>
          <w:sz w:val="24"/>
          <w:szCs w:val="24"/>
        </w:rPr>
        <w:t xml:space="preserve">store this information and start beaconing </w:t>
      </w:r>
      <w:r w:rsidR="00C12327">
        <w:rPr>
          <w:sz w:val="24"/>
          <w:szCs w:val="24"/>
        </w:rPr>
        <w:t xml:space="preserve">them out to an output file </w:t>
      </w:r>
      <w:r w:rsidR="00ED58DB">
        <w:rPr>
          <w:sz w:val="24"/>
          <w:szCs w:val="24"/>
        </w:rPr>
        <w:t>it can cause</w:t>
      </w:r>
      <w:r w:rsidR="00C12327">
        <w:rPr>
          <w:sz w:val="24"/>
          <w:szCs w:val="24"/>
        </w:rPr>
        <w:t xml:space="preserve"> irreversible damage.</w:t>
      </w:r>
      <w:r w:rsidR="003D3D21">
        <w:rPr>
          <w:sz w:val="24"/>
          <w:szCs w:val="24"/>
        </w:rPr>
        <w:t xml:space="preserve"> </w:t>
      </w:r>
      <w:r w:rsidR="00C12327">
        <w:rPr>
          <w:sz w:val="24"/>
          <w:szCs w:val="24"/>
        </w:rPr>
        <w:t>Th</w:t>
      </w:r>
      <w:r w:rsidR="00ED58DB">
        <w:rPr>
          <w:sz w:val="24"/>
          <w:szCs w:val="24"/>
        </w:rPr>
        <w:t xml:space="preserve">e malware was </w:t>
      </w:r>
      <w:r w:rsidR="004A77A0">
        <w:rPr>
          <w:sz w:val="24"/>
          <w:szCs w:val="24"/>
        </w:rPr>
        <w:t xml:space="preserve">set to carve and set up for </w:t>
      </w:r>
      <w:r w:rsidR="00124134">
        <w:rPr>
          <w:sz w:val="24"/>
          <w:szCs w:val="24"/>
        </w:rPr>
        <w:t>demanding ransom seen from later in the analysis having a file created called “ransom.txt”.</w:t>
      </w:r>
    </w:p>
    <w:p w14:paraId="56F24FFD" w14:textId="3BC932F5" w:rsidR="3EA2B962" w:rsidRDefault="3EA2B962" w:rsidP="3EA2B962">
      <w:pPr>
        <w:spacing w:after="158"/>
        <w:rPr>
          <w:b/>
          <w:bCs/>
          <w:sz w:val="28"/>
          <w:szCs w:val="28"/>
        </w:rPr>
      </w:pPr>
    </w:p>
    <w:p w14:paraId="156C0B04" w14:textId="5CE905BE" w:rsidR="501CC53A" w:rsidRDefault="003D3D21" w:rsidP="3EA2B962">
      <w:pPr>
        <w:spacing w:after="158"/>
        <w:rPr>
          <w:b/>
          <w:bCs/>
          <w:sz w:val="28"/>
          <w:szCs w:val="28"/>
        </w:rPr>
      </w:pPr>
      <w:r>
        <w:rPr>
          <w:b/>
          <w:bCs/>
          <w:sz w:val="28"/>
          <w:szCs w:val="28"/>
        </w:rPr>
        <w:t>I</w:t>
      </w:r>
      <w:r w:rsidR="501CC53A" w:rsidRPr="3EA2B962">
        <w:rPr>
          <w:b/>
          <w:bCs/>
          <w:sz w:val="28"/>
          <w:szCs w:val="28"/>
        </w:rPr>
        <w:t xml:space="preserve">nitial compromise to end of payload execution </w:t>
      </w:r>
    </w:p>
    <w:tbl>
      <w:tblPr>
        <w:tblStyle w:val="TableGrid"/>
        <w:tblW w:w="0" w:type="auto"/>
        <w:tblLook w:val="06A0" w:firstRow="1" w:lastRow="0" w:firstColumn="1" w:lastColumn="0" w:noHBand="1" w:noVBand="1"/>
      </w:tblPr>
      <w:tblGrid>
        <w:gridCol w:w="3120"/>
        <w:gridCol w:w="3120"/>
        <w:gridCol w:w="3120"/>
      </w:tblGrid>
      <w:tr w:rsidR="3EA2B962" w14:paraId="5A59060C" w14:textId="77777777" w:rsidTr="3EA2B962">
        <w:trPr>
          <w:trHeight w:val="300"/>
        </w:trPr>
        <w:tc>
          <w:tcPr>
            <w:tcW w:w="3120" w:type="dxa"/>
          </w:tcPr>
          <w:p w14:paraId="1C33483D" w14:textId="3081D5C4" w:rsidR="48353BD7" w:rsidRDefault="48353BD7" w:rsidP="3EA2B962">
            <w:r>
              <w:t>Machine</w:t>
            </w:r>
          </w:p>
        </w:tc>
        <w:tc>
          <w:tcPr>
            <w:tcW w:w="3120" w:type="dxa"/>
          </w:tcPr>
          <w:p w14:paraId="2E86B3CD" w14:textId="2A8529B6" w:rsidR="3FA22F79" w:rsidRDefault="3FA22F79" w:rsidP="3EA2B962">
            <w:r>
              <w:t xml:space="preserve">Initial </w:t>
            </w:r>
            <w:r w:rsidR="63990272">
              <w:t>compromise</w:t>
            </w:r>
            <w:r w:rsidR="48353BD7">
              <w:t xml:space="preserve"> </w:t>
            </w:r>
          </w:p>
        </w:tc>
        <w:tc>
          <w:tcPr>
            <w:tcW w:w="3120" w:type="dxa"/>
          </w:tcPr>
          <w:p w14:paraId="445A1252" w14:textId="02AF5ADE" w:rsidR="663A93C2" w:rsidRDefault="663A93C2" w:rsidP="3EA2B962">
            <w:r>
              <w:t>Execution Ended</w:t>
            </w:r>
          </w:p>
        </w:tc>
      </w:tr>
      <w:tr w:rsidR="3EA2B962" w14:paraId="794A4D33" w14:textId="77777777" w:rsidTr="3EA2B962">
        <w:trPr>
          <w:trHeight w:val="300"/>
        </w:trPr>
        <w:tc>
          <w:tcPr>
            <w:tcW w:w="3120" w:type="dxa"/>
          </w:tcPr>
          <w:p w14:paraId="6796FE85" w14:textId="082E8F6E" w:rsidR="48353BD7" w:rsidRDefault="48353BD7" w:rsidP="3EA2B962">
            <w:r>
              <w:t>Desktop</w:t>
            </w:r>
            <w:r w:rsidR="739D0018">
              <w:t>-</w:t>
            </w:r>
            <w:r>
              <w:t>500</w:t>
            </w:r>
          </w:p>
        </w:tc>
        <w:tc>
          <w:tcPr>
            <w:tcW w:w="3120" w:type="dxa"/>
          </w:tcPr>
          <w:p w14:paraId="4B777F15" w14:textId="38A8F38E" w:rsidR="48353BD7" w:rsidRDefault="48353BD7" w:rsidP="3EA2B962">
            <w:r w:rsidRPr="3EA2B962">
              <w:rPr>
                <w:rFonts w:ascii="Aptos" w:eastAsia="Aptos" w:hAnsi="Aptos" w:cs="Aptos"/>
                <w:sz w:val="24"/>
                <w:szCs w:val="24"/>
                <w:lang w:val="en-GB"/>
              </w:rPr>
              <w:t>22:12:40</w:t>
            </w:r>
          </w:p>
        </w:tc>
        <w:tc>
          <w:tcPr>
            <w:tcW w:w="3120" w:type="dxa"/>
          </w:tcPr>
          <w:p w14:paraId="2626724D" w14:textId="32503349" w:rsidR="48353BD7" w:rsidRDefault="48353BD7" w:rsidP="3EA2B962">
            <w:r w:rsidRPr="3EA2B962">
              <w:rPr>
                <w:rFonts w:ascii="Aptos" w:eastAsia="Aptos" w:hAnsi="Aptos" w:cs="Aptos"/>
                <w:sz w:val="24"/>
                <w:szCs w:val="24"/>
                <w:lang w:val="en-GB"/>
              </w:rPr>
              <w:t>22::27:23</w:t>
            </w:r>
          </w:p>
        </w:tc>
      </w:tr>
      <w:tr w:rsidR="3EA2B962" w14:paraId="05BAE47F" w14:textId="77777777" w:rsidTr="3EA2B962">
        <w:trPr>
          <w:trHeight w:val="300"/>
        </w:trPr>
        <w:tc>
          <w:tcPr>
            <w:tcW w:w="3120" w:type="dxa"/>
          </w:tcPr>
          <w:p w14:paraId="563498F8" w14:textId="40FB7730" w:rsidR="48353BD7" w:rsidRPr="00124134" w:rsidRDefault="48353BD7" w:rsidP="3EA2B962">
            <w:pPr>
              <w:rPr>
                <w:rFonts w:cs="Calibri"/>
              </w:rPr>
            </w:pPr>
            <w:r w:rsidRPr="00124134">
              <w:rPr>
                <w:rFonts w:eastAsia="Aptos" w:cs="Calibri"/>
                <w:lang w:val="en-GB"/>
              </w:rPr>
              <w:t>PC-491</w:t>
            </w:r>
          </w:p>
        </w:tc>
        <w:tc>
          <w:tcPr>
            <w:tcW w:w="3120" w:type="dxa"/>
          </w:tcPr>
          <w:p w14:paraId="16B17BA5" w14:textId="3410C996" w:rsidR="48353BD7" w:rsidRDefault="48353BD7" w:rsidP="3EA2B962">
            <w:r w:rsidRPr="3EA2B962">
              <w:rPr>
                <w:rFonts w:ascii="Aptos" w:eastAsia="Aptos" w:hAnsi="Aptos" w:cs="Aptos"/>
                <w:sz w:val="24"/>
                <w:szCs w:val="24"/>
                <w:lang w:val="en-GB"/>
              </w:rPr>
              <w:t>02:44:23</w:t>
            </w:r>
          </w:p>
        </w:tc>
        <w:tc>
          <w:tcPr>
            <w:tcW w:w="3120" w:type="dxa"/>
          </w:tcPr>
          <w:p w14:paraId="4C7FC5D8" w14:textId="67D5708D" w:rsidR="48353BD7" w:rsidRDefault="48353BD7" w:rsidP="3EA2B962">
            <w:r w:rsidRPr="3EA2B962">
              <w:rPr>
                <w:rFonts w:ascii="Aptos" w:eastAsia="Aptos" w:hAnsi="Aptos" w:cs="Aptos"/>
                <w:sz w:val="24"/>
                <w:szCs w:val="24"/>
                <w:lang w:val="en-GB"/>
              </w:rPr>
              <w:t>02::52:06</w:t>
            </w:r>
          </w:p>
        </w:tc>
      </w:tr>
      <w:tr w:rsidR="3EA2B962" w14:paraId="2E0A45E1" w14:textId="77777777" w:rsidTr="3EA2B962">
        <w:trPr>
          <w:trHeight w:val="300"/>
        </w:trPr>
        <w:tc>
          <w:tcPr>
            <w:tcW w:w="3120" w:type="dxa"/>
          </w:tcPr>
          <w:p w14:paraId="6CDA1C77" w14:textId="6E4927B2" w:rsidR="48353BD7" w:rsidRPr="00124134" w:rsidRDefault="48353BD7" w:rsidP="3EA2B962">
            <w:pPr>
              <w:rPr>
                <w:rFonts w:asciiTheme="minorHAnsi" w:hAnsiTheme="minorHAnsi" w:cstheme="minorHAnsi"/>
              </w:rPr>
            </w:pPr>
            <w:r w:rsidRPr="00124134">
              <w:rPr>
                <w:rFonts w:asciiTheme="minorHAnsi" w:eastAsia="Aptos" w:hAnsiTheme="minorHAnsi" w:cstheme="minorHAnsi"/>
                <w:sz w:val="24"/>
                <w:szCs w:val="24"/>
                <w:lang w:val="en-GB"/>
              </w:rPr>
              <w:t>Workstation</w:t>
            </w:r>
            <w:r w:rsidR="1504DEF6" w:rsidRPr="00124134">
              <w:rPr>
                <w:rFonts w:asciiTheme="minorHAnsi" w:eastAsia="Aptos" w:hAnsiTheme="minorHAnsi" w:cstheme="minorHAnsi"/>
                <w:sz w:val="24"/>
                <w:szCs w:val="24"/>
                <w:lang w:val="en-GB"/>
              </w:rPr>
              <w:t>-758</w:t>
            </w:r>
          </w:p>
        </w:tc>
        <w:tc>
          <w:tcPr>
            <w:tcW w:w="3120" w:type="dxa"/>
          </w:tcPr>
          <w:p w14:paraId="0C326D7F" w14:textId="7EE1D764" w:rsidR="48353BD7" w:rsidRDefault="48353BD7" w:rsidP="3EA2B962">
            <w:r w:rsidRPr="3EA2B962">
              <w:rPr>
                <w:rFonts w:ascii="Aptos" w:eastAsia="Aptos" w:hAnsi="Aptos" w:cs="Aptos"/>
                <w:sz w:val="24"/>
                <w:szCs w:val="24"/>
                <w:lang w:val="en-GB"/>
              </w:rPr>
              <w:t>21:29:29</w:t>
            </w:r>
          </w:p>
        </w:tc>
        <w:tc>
          <w:tcPr>
            <w:tcW w:w="3120" w:type="dxa"/>
          </w:tcPr>
          <w:p w14:paraId="7C31260B" w14:textId="4426F1E8" w:rsidR="48353BD7" w:rsidRDefault="48353BD7" w:rsidP="3EA2B962">
            <w:r w:rsidRPr="3EA2B962">
              <w:rPr>
                <w:rFonts w:ascii="Aptos" w:eastAsia="Aptos" w:hAnsi="Aptos" w:cs="Aptos"/>
                <w:sz w:val="24"/>
                <w:szCs w:val="24"/>
                <w:lang w:val="en-GB"/>
              </w:rPr>
              <w:t>22:20:04</w:t>
            </w:r>
          </w:p>
        </w:tc>
      </w:tr>
      <w:tr w:rsidR="3EA2B962" w14:paraId="682B7E27" w14:textId="77777777" w:rsidTr="3EA2B962">
        <w:trPr>
          <w:trHeight w:val="300"/>
        </w:trPr>
        <w:tc>
          <w:tcPr>
            <w:tcW w:w="3120" w:type="dxa"/>
          </w:tcPr>
          <w:p w14:paraId="33250790" w14:textId="206A78BE" w:rsidR="48353BD7" w:rsidRPr="00124134" w:rsidRDefault="48353BD7" w:rsidP="3EA2B962">
            <w:pPr>
              <w:rPr>
                <w:rFonts w:asciiTheme="minorHAnsi" w:hAnsiTheme="minorHAnsi" w:cstheme="minorHAnsi"/>
              </w:rPr>
            </w:pPr>
            <w:r w:rsidRPr="00124134">
              <w:rPr>
                <w:rFonts w:asciiTheme="minorHAnsi" w:eastAsia="Aptos" w:hAnsiTheme="minorHAnsi" w:cstheme="minorHAnsi"/>
                <w:sz w:val="24"/>
                <w:szCs w:val="24"/>
                <w:lang w:val="en-GB"/>
              </w:rPr>
              <w:t>Laptop</w:t>
            </w:r>
            <w:r w:rsidR="3B2CCC7E" w:rsidRPr="00124134">
              <w:rPr>
                <w:rFonts w:asciiTheme="minorHAnsi" w:eastAsia="Aptos" w:hAnsiTheme="minorHAnsi" w:cstheme="minorHAnsi"/>
                <w:sz w:val="24"/>
                <w:szCs w:val="24"/>
                <w:lang w:val="en-GB"/>
              </w:rPr>
              <w:t>-</w:t>
            </w:r>
            <w:r w:rsidRPr="00124134">
              <w:rPr>
                <w:rFonts w:asciiTheme="minorHAnsi" w:eastAsia="Aptos" w:hAnsiTheme="minorHAnsi" w:cstheme="minorHAnsi"/>
                <w:sz w:val="24"/>
                <w:szCs w:val="24"/>
                <w:lang w:val="en-GB"/>
              </w:rPr>
              <w:t>142</w:t>
            </w:r>
          </w:p>
        </w:tc>
        <w:tc>
          <w:tcPr>
            <w:tcW w:w="3120" w:type="dxa"/>
          </w:tcPr>
          <w:p w14:paraId="1308D1C2" w14:textId="5986839D" w:rsidR="48353BD7" w:rsidRDefault="48353BD7" w:rsidP="3EA2B962">
            <w:r w:rsidRPr="3EA2B962">
              <w:rPr>
                <w:rFonts w:ascii="Aptos" w:eastAsia="Aptos" w:hAnsi="Aptos" w:cs="Aptos"/>
                <w:sz w:val="24"/>
                <w:szCs w:val="24"/>
                <w:lang w:val="en-GB"/>
              </w:rPr>
              <w:t xml:space="preserve">00:12:05    </w:t>
            </w:r>
          </w:p>
        </w:tc>
        <w:tc>
          <w:tcPr>
            <w:tcW w:w="3120" w:type="dxa"/>
          </w:tcPr>
          <w:p w14:paraId="3ED3A871" w14:textId="1F466805" w:rsidR="48353BD7" w:rsidRDefault="48353BD7" w:rsidP="3EA2B962">
            <w:r w:rsidRPr="3EA2B962">
              <w:rPr>
                <w:rFonts w:ascii="Aptos" w:eastAsia="Aptos" w:hAnsi="Aptos" w:cs="Aptos"/>
                <w:sz w:val="24"/>
                <w:szCs w:val="24"/>
                <w:lang w:val="en-GB"/>
              </w:rPr>
              <w:t>00:21:44</w:t>
            </w:r>
          </w:p>
        </w:tc>
      </w:tr>
    </w:tbl>
    <w:p w14:paraId="3BC5710C" w14:textId="76148C12" w:rsidR="460315DC" w:rsidRDefault="460315DC" w:rsidP="460315DC">
      <w:pPr>
        <w:spacing w:after="158"/>
      </w:pPr>
    </w:p>
    <w:p w14:paraId="44D94FB5" w14:textId="63E708DC" w:rsidR="460315DC" w:rsidRDefault="460315DC" w:rsidP="460315DC">
      <w:pPr>
        <w:spacing w:after="158"/>
      </w:pPr>
    </w:p>
    <w:p w14:paraId="0E85FB61" w14:textId="74FC7F7E" w:rsidR="460315DC" w:rsidRDefault="460315DC" w:rsidP="460315DC">
      <w:pPr>
        <w:spacing w:after="158"/>
      </w:pPr>
    </w:p>
    <w:p w14:paraId="7988767F" w14:textId="4220206A" w:rsidR="460315DC" w:rsidRDefault="460315DC" w:rsidP="460315DC">
      <w:pPr>
        <w:spacing w:after="158"/>
      </w:pPr>
    </w:p>
    <w:p w14:paraId="3472A33E" w14:textId="1691DEBA" w:rsidR="3EA2B962" w:rsidRPr="00872FD3" w:rsidRDefault="00E012EF" w:rsidP="3EA2B962">
      <w:pPr>
        <w:pStyle w:val="Heading2"/>
        <w:rPr>
          <w:rFonts w:eastAsia="Times New Roman"/>
          <w:lang w:eastAsia="en-US"/>
        </w:rPr>
      </w:pPr>
      <w:bookmarkStart w:id="9" w:name="_Toc217296069"/>
      <w:r w:rsidRPr="3EA2B962">
        <w:rPr>
          <w:rFonts w:eastAsia="Times New Roman"/>
          <w:lang w:eastAsia="en-US"/>
        </w:rPr>
        <w:t xml:space="preserve">Challenges </w:t>
      </w:r>
      <w:r w:rsidR="00F1759B" w:rsidRPr="3EA2B962">
        <w:rPr>
          <w:rFonts w:eastAsia="Times New Roman"/>
          <w:lang w:eastAsia="en-US"/>
        </w:rPr>
        <w:t>during analysis</w:t>
      </w:r>
      <w:bookmarkEnd w:id="9"/>
    </w:p>
    <w:p w14:paraId="5B222957" w14:textId="681719B1" w:rsidR="00684694" w:rsidRPr="00872FD3" w:rsidRDefault="0B54AA1A" w:rsidP="3EA2B962">
      <w:pPr>
        <w:rPr>
          <w:b/>
          <w:bCs/>
          <w:u w:val="single"/>
        </w:rPr>
      </w:pPr>
      <w:r w:rsidRPr="00872FD3">
        <w:rPr>
          <w:b/>
          <w:bCs/>
          <w:u w:val="single"/>
        </w:rPr>
        <w:t xml:space="preserve">Unable to locate </w:t>
      </w:r>
      <w:r w:rsidR="00C90A5C" w:rsidRPr="00872FD3">
        <w:rPr>
          <w:b/>
          <w:bCs/>
          <w:u w:val="single"/>
        </w:rPr>
        <w:t>effective</w:t>
      </w:r>
      <w:r w:rsidRPr="00872FD3">
        <w:rPr>
          <w:b/>
          <w:bCs/>
          <w:u w:val="single"/>
        </w:rPr>
        <w:t xml:space="preserve"> information regarding the firewal</w:t>
      </w:r>
      <w:r w:rsidR="00C90A5C" w:rsidRPr="00872FD3">
        <w:rPr>
          <w:b/>
          <w:bCs/>
          <w:u w:val="single"/>
        </w:rPr>
        <w:t>l:</w:t>
      </w:r>
    </w:p>
    <w:p w14:paraId="2B3CCD55" w14:textId="6DD0F1B1" w:rsidR="00684694" w:rsidRDefault="00D6595D" w:rsidP="3EA2B962">
      <w:r>
        <w:t xml:space="preserve">There </w:t>
      </w:r>
      <w:proofErr w:type="gramStart"/>
      <w:r>
        <w:t>was</w:t>
      </w:r>
      <w:proofErr w:type="gramEnd"/>
      <w:r>
        <w:t xml:space="preserve"> </w:t>
      </w:r>
      <w:r w:rsidR="000324CA">
        <w:t xml:space="preserve">many attempts to gain knowledge of the firewall logs, however even with the usage of </w:t>
      </w:r>
      <w:proofErr w:type="spellStart"/>
      <w:r w:rsidR="000324CA">
        <w:t>MemProcFS</w:t>
      </w:r>
      <w:proofErr w:type="spellEnd"/>
      <w:r w:rsidR="000324CA">
        <w:t xml:space="preserve"> no logs on the firewall where gained.</w:t>
      </w:r>
      <w:r w:rsidR="003E5AC3">
        <w:t xml:space="preserve"> </w:t>
      </w:r>
      <w:r w:rsidR="000324CA">
        <w:t xml:space="preserve">This hurt the investigation by </w:t>
      </w:r>
      <w:r w:rsidR="00F6315D">
        <w:t xml:space="preserve">not permitting the ability to see either unauthorized access possibly through a foreign address or </w:t>
      </w:r>
      <w:r w:rsidR="003E5AC3">
        <w:t xml:space="preserve">suspicious activity outside of the firewall. These </w:t>
      </w:r>
      <w:proofErr w:type="gramStart"/>
      <w:r w:rsidR="003E5AC3">
        <w:t>directory’s</w:t>
      </w:r>
      <w:proofErr w:type="gramEnd"/>
      <w:r w:rsidR="003E5AC3">
        <w:t xml:space="preserve"> or files may have </w:t>
      </w:r>
      <w:proofErr w:type="gramStart"/>
      <w:r w:rsidR="003E5AC3">
        <w:t>give</w:t>
      </w:r>
      <w:proofErr w:type="gramEnd"/>
      <w:r w:rsidR="003E5AC3">
        <w:t xml:space="preserve"> the investigation a better o</w:t>
      </w:r>
      <w:r w:rsidR="00812344">
        <w:t>verall coverage of intent to distribute or cause malicious activity within the internal network.</w:t>
      </w:r>
    </w:p>
    <w:p w14:paraId="764F19AF" w14:textId="77777777" w:rsidR="00684694" w:rsidRDefault="00684694" w:rsidP="3EA2B962"/>
    <w:p w14:paraId="3B395C6C" w14:textId="77777777" w:rsidR="00684694" w:rsidRPr="00C90A5C" w:rsidRDefault="00684694" w:rsidP="3EA2B962">
      <w:pPr>
        <w:rPr>
          <w:b/>
          <w:bCs/>
        </w:rPr>
      </w:pPr>
    </w:p>
    <w:p w14:paraId="7828AA5E" w14:textId="77777777" w:rsidR="00872FD3" w:rsidRDefault="00C90A5C" w:rsidP="3EA2B962">
      <w:pPr>
        <w:rPr>
          <w:b/>
          <w:bCs/>
          <w:u w:val="single"/>
        </w:rPr>
      </w:pPr>
      <w:r w:rsidRPr="00872FD3">
        <w:rPr>
          <w:b/>
          <w:bCs/>
          <w:u w:val="single"/>
        </w:rPr>
        <w:t>Browser history lack of information:</w:t>
      </w:r>
    </w:p>
    <w:p w14:paraId="6D0FCCFB" w14:textId="2B26AF3A" w:rsidR="3EA2B962" w:rsidRPr="00872FD3" w:rsidRDefault="00D6595D" w:rsidP="3EA2B962">
      <w:pPr>
        <w:rPr>
          <w:b/>
          <w:bCs/>
          <w:u w:val="single"/>
        </w:rPr>
      </w:pPr>
      <w:r>
        <w:t xml:space="preserve">Due to the nature of the malware </w:t>
      </w:r>
      <w:r w:rsidR="00E45714">
        <w:t xml:space="preserve">accessing the users </w:t>
      </w:r>
      <w:proofErr w:type="spellStart"/>
      <w:r w:rsidR="00E45714">
        <w:t>url</w:t>
      </w:r>
      <w:proofErr w:type="spellEnd"/>
      <w:r w:rsidR="00E45714">
        <w:t xml:space="preserve"> browsing on the device, all information regarding the results of the browser logs had been similar if not </w:t>
      </w:r>
      <w:r w:rsidR="003D03C2">
        <w:t>identical</w:t>
      </w:r>
      <w:r w:rsidR="00E45714">
        <w:t>.</w:t>
      </w:r>
      <w:r w:rsidR="003D03C2">
        <w:t xml:space="preserve"> </w:t>
      </w:r>
      <w:r w:rsidR="00E45714">
        <w:t xml:space="preserve">There was </w:t>
      </w:r>
      <w:proofErr w:type="gramStart"/>
      <w:r w:rsidR="00E45714">
        <w:t>a</w:t>
      </w:r>
      <w:proofErr w:type="gramEnd"/>
      <w:r w:rsidR="00E45714">
        <w:t xml:space="preserve"> authentication </w:t>
      </w:r>
      <w:r w:rsidR="00743B72">
        <w:t xml:space="preserve">attempts on the browser history possibly leading to </w:t>
      </w:r>
      <w:proofErr w:type="spellStart"/>
      <w:r w:rsidR="003D03C2">
        <w:t>unauthorised</w:t>
      </w:r>
      <w:proofErr w:type="spellEnd"/>
      <w:r w:rsidR="00743B72">
        <w:t xml:space="preserve"> </w:t>
      </w:r>
      <w:proofErr w:type="gramStart"/>
      <w:r w:rsidR="00743B72">
        <w:t>accessed</w:t>
      </w:r>
      <w:proofErr w:type="gramEnd"/>
      <w:r w:rsidR="00743B72">
        <w:t xml:space="preserve"> to </w:t>
      </w:r>
      <w:proofErr w:type="gramStart"/>
      <w:r w:rsidR="00743B72">
        <w:t>users</w:t>
      </w:r>
      <w:proofErr w:type="gramEnd"/>
      <w:r w:rsidR="00743B72">
        <w:t xml:space="preserve"> </w:t>
      </w:r>
      <w:proofErr w:type="spellStart"/>
      <w:proofErr w:type="gramStart"/>
      <w:r w:rsidR="00743B72">
        <w:t>account.However</w:t>
      </w:r>
      <w:proofErr w:type="spellEnd"/>
      <w:proofErr w:type="gramEnd"/>
      <w:r w:rsidR="00743B72">
        <w:t xml:space="preserve">, for all devices the browser history failed to give the investigation sufficient information regarding the connections from </w:t>
      </w:r>
      <w:proofErr w:type="spellStart"/>
      <w:r w:rsidR="000324CA">
        <w:t>urls</w:t>
      </w:r>
      <w:proofErr w:type="spellEnd"/>
      <w:r w:rsidR="000324CA">
        <w:t xml:space="preserve"> </w:t>
      </w:r>
      <w:proofErr w:type="spellStart"/>
      <w:r w:rsidR="000324CA">
        <w:t>visitred</w:t>
      </w:r>
      <w:proofErr w:type="spellEnd"/>
      <w:r w:rsidR="000324CA">
        <w:t xml:space="preserve"> to information retrieved.</w:t>
      </w:r>
    </w:p>
    <w:p w14:paraId="1CEC6EE9" w14:textId="343D5B17" w:rsidR="3EA2B962" w:rsidRDefault="3EA2B962" w:rsidP="3EA2B962"/>
    <w:p w14:paraId="246B3641" w14:textId="3770F657" w:rsidR="3EA2B962" w:rsidRDefault="3EA2B962" w:rsidP="3EA2B962"/>
    <w:p w14:paraId="05584825" w14:textId="46ED1E0D" w:rsidR="3EA2B962" w:rsidRDefault="3EA2B962" w:rsidP="3EA2B962"/>
    <w:p w14:paraId="7301E840" w14:textId="26BCDC66" w:rsidR="3EA2B962" w:rsidRDefault="3EA2B962" w:rsidP="3EA2B962"/>
    <w:p w14:paraId="16910F7E" w14:textId="2AA0D047" w:rsidR="3EA2B962" w:rsidRDefault="3EA2B962" w:rsidP="3EA2B962"/>
    <w:p w14:paraId="505CED2E" w14:textId="0C6C7D77" w:rsidR="1A7DCAEF" w:rsidRDefault="00DE32E2" w:rsidP="460315DC">
      <w:pPr>
        <w:pStyle w:val="Heading1"/>
        <w:rPr>
          <w:rFonts w:eastAsia="Times New Roman"/>
          <w:lang w:eastAsia="en-US"/>
        </w:rPr>
      </w:pPr>
      <w:bookmarkStart w:id="10" w:name="_Toc217296070"/>
      <w:r>
        <w:lastRenderedPageBreak/>
        <w:t>Recommendations</w:t>
      </w:r>
      <w:bookmarkEnd w:id="10"/>
    </w:p>
    <w:p w14:paraId="1F8459D4" w14:textId="3335C846" w:rsidR="52519467" w:rsidRDefault="52519467" w:rsidP="460315DC">
      <w:pPr>
        <w:pStyle w:val="Heading2"/>
      </w:pPr>
      <w:bookmarkStart w:id="11" w:name="_Toc217296071"/>
      <w:r>
        <w:t>Remediation and prevention plan</w:t>
      </w:r>
      <w:bookmarkEnd w:id="11"/>
    </w:p>
    <w:p w14:paraId="00E34056" w14:textId="696F0BC5" w:rsidR="00F02746" w:rsidRDefault="003D3D21" w:rsidP="3EA2B962">
      <w:r>
        <w:t>T</w:t>
      </w:r>
      <w:r w:rsidR="0091387B">
        <w:t xml:space="preserve">he </w:t>
      </w:r>
      <w:proofErr w:type="gramStart"/>
      <w:r w:rsidR="0091387B">
        <w:t>university</w:t>
      </w:r>
      <w:proofErr w:type="gramEnd"/>
      <w:r w:rsidR="0091387B">
        <w:t xml:space="preserve"> should employ should be </w:t>
      </w:r>
      <w:r w:rsidR="00216186">
        <w:t xml:space="preserve">a </w:t>
      </w:r>
      <w:proofErr w:type="gramStart"/>
      <w:r w:rsidR="0091387B">
        <w:t>N</w:t>
      </w:r>
      <w:r w:rsidR="00216186">
        <w:t>IDS</w:t>
      </w:r>
      <w:r w:rsidR="0091387B">
        <w:t>(</w:t>
      </w:r>
      <w:proofErr w:type="gramEnd"/>
      <w:r w:rsidR="0091387B">
        <w:t xml:space="preserve">Network intrusion detection system) this time with </w:t>
      </w:r>
      <w:proofErr w:type="spellStart"/>
      <w:proofErr w:type="gramStart"/>
      <w:r w:rsidR="0091387B">
        <w:t>a</w:t>
      </w:r>
      <w:proofErr w:type="spellEnd"/>
      <w:r w:rsidR="0091387B">
        <w:t xml:space="preserve"> inside</w:t>
      </w:r>
      <w:proofErr w:type="gramEnd"/>
      <w:r w:rsidR="0091387B">
        <w:t xml:space="preserve"> </w:t>
      </w:r>
      <w:r w:rsidR="000739B3">
        <w:t>internal firewall</w:t>
      </w:r>
      <w:r w:rsidR="00845377">
        <w:t xml:space="preserve"> placed </w:t>
      </w:r>
      <w:r w:rsidR="00980335">
        <w:t>more effectively on the network</w:t>
      </w:r>
      <w:r w:rsidR="000739B3">
        <w:t>.</w:t>
      </w:r>
      <w:r w:rsidR="00980335">
        <w:t xml:space="preserve"> </w:t>
      </w:r>
      <w:r w:rsidR="000739B3">
        <w:t xml:space="preserve">The benefits </w:t>
      </w:r>
      <w:r w:rsidR="0037664C">
        <w:t>of installing one of these</w:t>
      </w:r>
      <w:r w:rsidR="00980335">
        <w:t xml:space="preserve"> in this position is that </w:t>
      </w:r>
      <w:r w:rsidR="0037664C">
        <w:t xml:space="preserve">the network is that the firewall </w:t>
      </w:r>
      <w:proofErr w:type="gramStart"/>
      <w:r w:rsidR="0037664C">
        <w:t>is able to</w:t>
      </w:r>
      <w:proofErr w:type="gramEnd"/>
      <w:r w:rsidR="0037664C">
        <w:t xml:space="preserve"> </w:t>
      </w:r>
      <w:r w:rsidR="003F1089">
        <w:t>detect</w:t>
      </w:r>
      <w:r w:rsidR="0037664C">
        <w:t xml:space="preserve"> outgoing and incoming attacks specifically protecting the devices on the internal network meaning internal </w:t>
      </w:r>
      <w:r w:rsidR="00845377">
        <w:t>sabotage would me remediated.</w:t>
      </w:r>
      <w:r w:rsidR="003F1089">
        <w:t xml:space="preserve"> </w:t>
      </w:r>
      <w:r w:rsidR="00DA43FF">
        <w:t xml:space="preserve">The NIDS system detects the threat and mitigates the issue rather than detecting the threat and resulting to a </w:t>
      </w:r>
      <w:r w:rsidR="00664F6F">
        <w:t>set-</w:t>
      </w:r>
      <w:r w:rsidR="00DA43FF">
        <w:t xml:space="preserve">configured response, the </w:t>
      </w:r>
      <w:r w:rsidR="008E2B79">
        <w:t xml:space="preserve">configuration for one of these systems can be filled out with specifics on ports to use and </w:t>
      </w:r>
      <w:r w:rsidR="00BB710D">
        <w:t>known baselines of network traffic and behavi</w:t>
      </w:r>
      <w:r w:rsidR="003F1089">
        <w:t xml:space="preserve">ors that </w:t>
      </w:r>
      <w:r w:rsidR="00BB710D">
        <w:t xml:space="preserve">way any </w:t>
      </w:r>
      <w:r w:rsidR="003F1089">
        <w:t>abnormalities</w:t>
      </w:r>
      <w:r w:rsidR="00BB710D">
        <w:t xml:space="preserve"> should trigger an alter and the NIDS should come in to place effectively.</w:t>
      </w:r>
    </w:p>
    <w:p w14:paraId="778AAC58" w14:textId="77777777" w:rsidR="00F02746" w:rsidRDefault="00F02746" w:rsidP="3EA2B962"/>
    <w:p w14:paraId="4FA96DDC" w14:textId="130DD349" w:rsidR="0072722C" w:rsidRDefault="00F410CD" w:rsidP="3EA2B962">
      <w:r>
        <w:t xml:space="preserve">Further forward the university should also revise their current </w:t>
      </w:r>
      <w:r w:rsidR="00664F6F">
        <w:t xml:space="preserve">firewall configuration </w:t>
      </w:r>
      <w:r>
        <w:t>within their internal network</w:t>
      </w:r>
      <w:proofErr w:type="gramStart"/>
      <w:r>
        <w:t>, this</w:t>
      </w:r>
      <w:proofErr w:type="gramEnd"/>
      <w:r>
        <w:t xml:space="preserve"> investigation </w:t>
      </w:r>
      <w:proofErr w:type="gramStart"/>
      <w:r>
        <w:t>shown</w:t>
      </w:r>
      <w:proofErr w:type="gramEnd"/>
      <w:r>
        <w:t xml:space="preserve"> that devices </w:t>
      </w:r>
      <w:proofErr w:type="gramStart"/>
      <w:r>
        <w:t>where</w:t>
      </w:r>
      <w:proofErr w:type="gramEnd"/>
      <w:r>
        <w:t xml:space="preserve"> not only able to have communication with foreign addresses but also able to </w:t>
      </w:r>
      <w:r w:rsidR="000C640D">
        <w:t xml:space="preserve">transfer outside traffic </w:t>
      </w:r>
      <w:proofErr w:type="gramStart"/>
      <w:r w:rsidR="000C640D">
        <w:t>in to</w:t>
      </w:r>
      <w:proofErr w:type="gramEnd"/>
      <w:r w:rsidR="000C640D">
        <w:t xml:space="preserve"> the </w:t>
      </w:r>
      <w:proofErr w:type="spellStart"/>
      <w:proofErr w:type="gramStart"/>
      <w:r w:rsidR="000C640D">
        <w:t>network</w:t>
      </w:r>
      <w:r w:rsidR="0072722C">
        <w:t>.</w:t>
      </w:r>
      <w:r w:rsidR="00664F6F">
        <w:t>An</w:t>
      </w:r>
      <w:proofErr w:type="spellEnd"/>
      <w:proofErr w:type="gramEnd"/>
      <w:r w:rsidR="00664F6F">
        <w:t xml:space="preserve"> alternative</w:t>
      </w:r>
      <w:r w:rsidR="0072722C">
        <w:t xml:space="preserve"> </w:t>
      </w:r>
      <w:proofErr w:type="gramStart"/>
      <w:r w:rsidR="0072722C">
        <w:t>HIDPS</w:t>
      </w:r>
      <w:r w:rsidR="00F02746">
        <w:t>(</w:t>
      </w:r>
      <w:r w:rsidR="0072722C">
        <w:t>host based</w:t>
      </w:r>
      <w:proofErr w:type="gramEnd"/>
      <w:r w:rsidR="0072722C">
        <w:t xml:space="preserve"> intrusion </w:t>
      </w:r>
      <w:r w:rsidR="00926448">
        <w:t>detection/prevention system</w:t>
      </w:r>
      <w:r w:rsidR="00F02746">
        <w:t>). T</w:t>
      </w:r>
      <w:r w:rsidR="00926448">
        <w:t xml:space="preserve">his allows networks </w:t>
      </w:r>
      <w:proofErr w:type="gramStart"/>
      <w:r w:rsidR="00926448">
        <w:t>to be</w:t>
      </w:r>
      <w:proofErr w:type="gramEnd"/>
      <w:r w:rsidR="00926448">
        <w:t xml:space="preserve"> constantly </w:t>
      </w:r>
      <w:proofErr w:type="gramStart"/>
      <w:r w:rsidR="00F02746">
        <w:t>monitoring</w:t>
      </w:r>
      <w:proofErr w:type="gramEnd"/>
      <w:r w:rsidR="00926448">
        <w:t xml:space="preserve"> events and report and alter when suspicious activity occurs well before any sort of </w:t>
      </w:r>
      <w:r w:rsidR="00F02746">
        <w:t>harmful activity can be attempted.</w:t>
      </w:r>
    </w:p>
    <w:p w14:paraId="526C088E" w14:textId="77777777" w:rsidR="00E37599" w:rsidRDefault="00E37599" w:rsidP="3EA2B962"/>
    <w:p w14:paraId="78098D6E" w14:textId="432E4E3C" w:rsidR="00E37599" w:rsidRDefault="00C559DC" w:rsidP="3EA2B962">
      <w:proofErr w:type="gramStart"/>
      <w:r>
        <w:t>Finally</w:t>
      </w:r>
      <w:proofErr w:type="gramEnd"/>
      <w:r>
        <w:t xml:space="preserve"> the </w:t>
      </w:r>
      <w:r w:rsidR="00892613">
        <w:t>university</w:t>
      </w:r>
      <w:r>
        <w:t xml:space="preserve"> should consider gathering hierarchy to go over </w:t>
      </w:r>
      <w:r w:rsidR="00F352A5">
        <w:t xml:space="preserve">new </w:t>
      </w:r>
      <w:r>
        <w:t>user awareness training for threats on the network</w:t>
      </w:r>
      <w:r w:rsidR="00892613">
        <w:t xml:space="preserve"> to all staff members regardless of technical ability</w:t>
      </w:r>
      <w:r>
        <w:t xml:space="preserve">, </w:t>
      </w:r>
      <w:r w:rsidR="000B073D">
        <w:t>if staff are aware of these threats and know how to prevent or report them effectively this</w:t>
      </w:r>
      <w:r w:rsidR="00F352A5">
        <w:t xml:space="preserve"> can help mitigate the issue</w:t>
      </w:r>
      <w:r w:rsidR="000B073D">
        <w:t>.</w:t>
      </w:r>
      <w:r w:rsidR="00F40C31">
        <w:t xml:space="preserve"> </w:t>
      </w:r>
      <w:r w:rsidR="009337F2">
        <w:t>Malware is a constant threat with new strains and evading techniques being built</w:t>
      </w:r>
      <w:r w:rsidR="007C646D">
        <w:t>,</w:t>
      </w:r>
      <w:r w:rsidR="00F40C31">
        <w:t xml:space="preserve"> </w:t>
      </w:r>
      <w:r w:rsidR="009337F2">
        <w:t>a</w:t>
      </w:r>
      <w:r w:rsidR="00216186">
        <w:t xml:space="preserve">n effective </w:t>
      </w:r>
      <w:r w:rsidR="00F40C31">
        <w:t>solution</w:t>
      </w:r>
      <w:r w:rsidR="00216186">
        <w:t xml:space="preserve"> is constantly </w:t>
      </w:r>
      <w:r w:rsidR="007C646D">
        <w:t xml:space="preserve">being accepting </w:t>
      </w:r>
      <w:r w:rsidR="007508C5">
        <w:t>advice</w:t>
      </w:r>
      <w:r w:rsidR="00216186">
        <w:t xml:space="preserve"> from governing bodies.</w:t>
      </w:r>
      <w:r w:rsidR="00F40C31">
        <w:t xml:space="preserve"> </w:t>
      </w:r>
      <w:r w:rsidR="000B073D">
        <w:t>Th</w:t>
      </w:r>
      <w:r w:rsidR="00F40C31">
        <w:t>e documents from NCSC(NCSC,</w:t>
      </w:r>
      <w:proofErr w:type="gramStart"/>
      <w:r w:rsidR="00F40C31">
        <w:t>202</w:t>
      </w:r>
      <w:r w:rsidR="0044429B">
        <w:t>0</w:t>
      </w:r>
      <w:r w:rsidR="00F40C31">
        <w:t>)gives</w:t>
      </w:r>
      <w:proofErr w:type="gramEnd"/>
      <w:r w:rsidR="000B073D">
        <w:t xml:space="preserve"> current advice on how public and private </w:t>
      </w:r>
      <w:proofErr w:type="spellStart"/>
      <w:r w:rsidR="000B073D">
        <w:t>organisations</w:t>
      </w:r>
      <w:proofErr w:type="spellEnd"/>
      <w:r w:rsidR="000B073D">
        <w:t xml:space="preserve"> can keep safe from malicious activity.</w:t>
      </w:r>
      <w:r w:rsidR="00F40C31">
        <w:t xml:space="preserve"> </w:t>
      </w:r>
      <w:r w:rsidR="00892613">
        <w:t>Th</w:t>
      </w:r>
      <w:r w:rsidR="00F40C31">
        <w:t>e advice covers all relevant information on how to stay protected.</w:t>
      </w:r>
    </w:p>
    <w:p w14:paraId="10703CFE" w14:textId="392C8292" w:rsidR="3EA2B962" w:rsidRDefault="3EA2B962" w:rsidP="3EA2B962"/>
    <w:p w14:paraId="34F18A42" w14:textId="5EDEA554" w:rsidR="3EA2B962" w:rsidRDefault="3EA2B962" w:rsidP="3EA2B962"/>
    <w:p w14:paraId="7C83D899" w14:textId="742AD5E2" w:rsidR="3EA2B962" w:rsidRDefault="3EA2B962" w:rsidP="3EA2B962"/>
    <w:bookmarkStart w:id="12" w:name="_Toc217296072" w:displacedByCustomXml="next"/>
    <w:sdt>
      <w:sdtPr>
        <w:rPr>
          <w:rFonts w:asciiTheme="minorHAnsi" w:eastAsiaTheme="minorEastAsia" w:hAnsiTheme="minorHAnsi" w:cstheme="minorBidi"/>
          <w:b w:val="0"/>
          <w:bCs w:val="0"/>
          <w:smallCaps w:val="0"/>
          <w:color w:val="auto"/>
          <w:sz w:val="22"/>
          <w:szCs w:val="22"/>
          <w:lang w:val="en-US"/>
        </w:rPr>
        <w:id w:val="566773658"/>
        <w:docPartObj>
          <w:docPartGallery w:val="Bibliographies"/>
          <w:docPartUnique/>
        </w:docPartObj>
      </w:sdtPr>
      <w:sdtEndPr/>
      <w:sdtContent>
        <w:p w14:paraId="071E4E01" w14:textId="77777777" w:rsidR="006E34CB" w:rsidRDefault="00341658" w:rsidP="00341658">
          <w:pPr>
            <w:pStyle w:val="Heading1"/>
            <w:numPr>
              <w:ilvl w:val="0"/>
              <w:numId w:val="0"/>
            </w:numPr>
            <w:ind w:left="431"/>
          </w:pPr>
          <w:r>
            <w:t>References</w:t>
          </w:r>
          <w:bookmarkEnd w:id="12"/>
        </w:p>
        <w:sdt>
          <w:sdtPr>
            <w:id w:val="-573587230"/>
            <w:bibliography/>
          </w:sdtPr>
          <w:sdtEndPr/>
          <w:sdtContent>
            <w:p w14:paraId="283A820D" w14:textId="6FB1251A" w:rsidR="003B009F" w:rsidRDefault="003B009F" w:rsidP="00AC3E50">
              <w:pPr>
                <w:ind w:right="919"/>
                <w:rPr>
                  <w:b/>
                </w:rPr>
              </w:pPr>
            </w:p>
            <w:sdt>
              <w:sdtPr>
                <w:rPr>
                  <w:rFonts w:eastAsia="Times New Roman" w:cs="Times New Roman"/>
                  <w:color w:val="000000"/>
                  <w:lang w:eastAsia="en-US"/>
                </w:rPr>
                <w:tag w:val="MENDELEY_CITATION_v3_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"/>
                <w:id w:val="881598526"/>
                <w:placeholder>
                  <w:docPart w:val="A106B91377B045C48416D655D7876154"/>
                </w:placeholder>
              </w:sdtPr>
              <w:sdtEndPr/>
              <w:sdtContent>
                <w:p w14:paraId="75FCE9B0" w14:textId="237032AC" w:rsidR="006E26A8" w:rsidRPr="006E26A8" w:rsidRDefault="006E26A8" w:rsidP="006E26A8">
                  <w:pPr>
                    <w:rPr>
                      <w:rFonts w:eastAsia="Times New Roman" w:cs="Times New Roman"/>
                      <w:color w:val="000000"/>
                      <w:lang w:eastAsia="en-US"/>
                    </w:rPr>
                  </w:pPr>
                  <w:r w:rsidRPr="006E26A8">
                    <w:rPr>
                      <w:rFonts w:eastAsia="Times New Roman"/>
                      <w:color w:val="000000"/>
                    </w:rPr>
                    <w:t>(</w:t>
                  </w:r>
                  <w:r w:rsidRPr="006E26A8">
                    <w:rPr>
                      <w:rFonts w:eastAsia="Times New Roman"/>
                      <w:i/>
                      <w:iCs/>
                      <w:color w:val="000000"/>
                    </w:rPr>
                    <w:t>ACPO guidelines &amp; principles explained | Forensic Control</w:t>
                  </w:r>
                  <w:r w:rsidRPr="006E26A8">
                    <w:rPr>
                      <w:rFonts w:eastAsia="Times New Roman"/>
                      <w:color w:val="000000"/>
                    </w:rPr>
                    <w:t>, no date)</w:t>
                  </w:r>
                </w:p>
              </w:sdtContent>
            </w:sdt>
            <w:p w14:paraId="7196D064" w14:textId="7CFA9A09" w:rsidR="003B009F" w:rsidRDefault="00785BB1">
              <w:pPr>
                <w:rPr>
                  <w:rFonts w:eastAsia="Times New Roman" w:cs="Times New Roman"/>
                  <w:color w:val="000000"/>
                  <w:lang w:eastAsia="en-US"/>
                </w:rPr>
              </w:pPr>
              <w:r>
                <w:rPr>
                  <w:rFonts w:eastAsia="Times New Roman" w:cs="Times New Roman"/>
                  <w:color w:val="000000"/>
                  <w:lang w:eastAsia="en-US"/>
                </w:rPr>
                <w:t>Available from:</w:t>
              </w:r>
              <w:hyperlink r:id="rId100" w:history="1">
                <w:r w:rsidRPr="00891327">
                  <w:rPr>
                    <w:rStyle w:val="Hyperlink"/>
                    <w:rFonts w:eastAsia="Times New Roman" w:cs="Times New Roman"/>
                    <w:lang w:eastAsia="en-US"/>
                  </w:rPr>
                  <w:t>https://forensiccontrol.com/guides/acpo-guidelines-principles-explained/</w:t>
                </w:r>
              </w:hyperlink>
            </w:p>
            <w:p w14:paraId="54D01580" w14:textId="753BB406" w:rsidR="00785BB1" w:rsidRDefault="00785BB1">
              <w:pPr>
                <w:rPr>
                  <w:rFonts w:eastAsia="Times New Roman" w:cs="Times New Roman"/>
                  <w:color w:val="000000"/>
                  <w:lang w:eastAsia="en-US"/>
                </w:rPr>
              </w:pPr>
              <w:r>
                <w:rPr>
                  <w:rFonts w:eastAsia="Times New Roman" w:cs="Times New Roman"/>
                  <w:color w:val="000000"/>
                  <w:lang w:eastAsia="en-US"/>
                </w:rPr>
                <w:t>[Accessed 9</w:t>
              </w:r>
              <w:r>
                <w:rPr>
                  <w:rFonts w:eastAsia="Times New Roman" w:cs="Times New Roman"/>
                  <w:color w:val="000000"/>
                  <w:vertAlign w:val="superscript"/>
                  <w:lang w:eastAsia="en-US"/>
                </w:rPr>
                <w:t xml:space="preserve"> </w:t>
              </w:r>
              <w:r>
                <w:rPr>
                  <w:rFonts w:eastAsia="Times New Roman" w:cs="Times New Roman"/>
                  <w:color w:val="000000"/>
                  <w:lang w:eastAsia="en-US"/>
                </w:rPr>
                <w:t>December 2025]</w:t>
              </w:r>
            </w:p>
            <w:p w14:paraId="4A652845" w14:textId="07564D59" w:rsidR="00B4268C" w:rsidRDefault="00E30D9E">
              <w:pPr>
                <w:rPr>
                  <w:rFonts w:eastAsia="Times New Roman" w:cs="Times New Roman"/>
                  <w:color w:val="000000"/>
                  <w:lang w:eastAsia="en-US"/>
                </w:rPr>
              </w:pPr>
              <w:hyperlink r:id="rId101" w:history="1">
                <w:r w:rsidRPr="00573908">
                  <w:rPr>
                    <w:rStyle w:val="Hyperlink"/>
                    <w:rFonts w:eastAsia="Times New Roman" w:cs="Times New Roman"/>
                    <w:lang w:eastAsia="en-US"/>
                  </w:rPr>
                  <w:t>https://github.com/omerbenamram/evtx</w:t>
                </w:r>
              </w:hyperlink>
            </w:p>
            <w:p w14:paraId="047D3086" w14:textId="66061089" w:rsidR="001B3C73" w:rsidRDefault="00640F9B">
              <w:pPr>
                <w:rPr>
                  <w:rFonts w:eastAsia="Times New Roman" w:cs="Times New Roman"/>
                  <w:color w:val="000000"/>
                  <w:lang w:eastAsia="en-US"/>
                </w:rPr>
              </w:pPr>
              <w:r>
                <w:rPr>
                  <w:rFonts w:eastAsia="Times New Roman" w:cs="Times New Roman"/>
                  <w:color w:val="000000"/>
                  <w:lang w:eastAsia="en-US"/>
                </w:rPr>
                <w:t>[</w:t>
              </w:r>
              <w:r w:rsidR="00E30D9E">
                <w:rPr>
                  <w:rFonts w:eastAsia="Times New Roman" w:cs="Times New Roman"/>
                  <w:color w:val="000000"/>
                  <w:lang w:eastAsia="en-US"/>
                </w:rPr>
                <w:t>Created</w:t>
              </w:r>
              <w:r>
                <w:rPr>
                  <w:rFonts w:eastAsia="Times New Roman" w:cs="Times New Roman"/>
                  <w:color w:val="000000"/>
                  <w:lang w:eastAsia="en-US"/>
                </w:rPr>
                <w:t xml:space="preserve"> M</w:t>
              </w:r>
              <w:r w:rsidR="001948A2">
                <w:rPr>
                  <w:rFonts w:eastAsia="Times New Roman" w:cs="Times New Roman"/>
                  <w:color w:val="000000"/>
                  <w:lang w:eastAsia="en-US"/>
                </w:rPr>
                <w:t>ay</w:t>
              </w:r>
              <w:r>
                <w:rPr>
                  <w:rFonts w:eastAsia="Times New Roman" w:cs="Times New Roman"/>
                  <w:color w:val="000000"/>
                  <w:lang w:eastAsia="en-US"/>
                </w:rPr>
                <w:t xml:space="preserve"> 14</w:t>
              </w:r>
              <w:proofErr w:type="gramStart"/>
              <w:r>
                <w:rPr>
                  <w:rFonts w:eastAsia="Times New Roman" w:cs="Times New Roman"/>
                  <w:color w:val="000000"/>
                  <w:lang w:eastAsia="en-US"/>
                </w:rPr>
                <w:t xml:space="preserve"> 2019</w:t>
              </w:r>
              <w:proofErr w:type="gramEnd"/>
              <w:r>
                <w:rPr>
                  <w:rFonts w:eastAsia="Times New Roman" w:cs="Times New Roman"/>
                  <w:color w:val="000000"/>
                  <w:lang w:eastAsia="en-US"/>
                </w:rPr>
                <w:t xml:space="preserve">] </w:t>
              </w:r>
              <w:proofErr w:type="gramStart"/>
              <w:r>
                <w:rPr>
                  <w:rFonts w:eastAsia="Times New Roman" w:cs="Times New Roman"/>
                  <w:color w:val="000000"/>
                  <w:lang w:eastAsia="en-US"/>
                </w:rPr>
                <w:t>Accessed[</w:t>
              </w:r>
              <w:proofErr w:type="gramEnd"/>
              <w:r>
                <w:rPr>
                  <w:rFonts w:eastAsia="Times New Roman" w:cs="Times New Roman"/>
                  <w:color w:val="000000"/>
                  <w:lang w:eastAsia="en-US"/>
                </w:rPr>
                <w:t>25</w:t>
              </w:r>
              <w:r w:rsidRPr="00640F9B">
                <w:rPr>
                  <w:rFonts w:eastAsia="Times New Roman" w:cs="Times New Roman"/>
                  <w:color w:val="000000"/>
                  <w:vertAlign w:val="superscript"/>
                  <w:lang w:eastAsia="en-US"/>
                </w:rPr>
                <w:t>th</w:t>
              </w:r>
              <w:r>
                <w:rPr>
                  <w:rFonts w:eastAsia="Times New Roman" w:cs="Times New Roman"/>
                  <w:color w:val="000000"/>
                  <w:lang w:eastAsia="en-US"/>
                </w:rPr>
                <w:t xml:space="preserve"> November 2025]</w:t>
              </w:r>
            </w:p>
            <w:p w14:paraId="5BB66BE5" w14:textId="5E62BCB2" w:rsidR="001B3C73" w:rsidRDefault="00881B53">
              <w:pPr>
                <w:rPr>
                  <w:rFonts w:eastAsia="Times New Roman" w:cs="Times New Roman"/>
                  <w:color w:val="000000"/>
                  <w:lang w:eastAsia="en-US"/>
                </w:rPr>
              </w:pPr>
              <w:r w:rsidRPr="00881B53">
                <w:rPr>
                  <w:rFonts w:eastAsia="Times New Roman" w:cs="Times New Roman"/>
                  <w:color w:val="000000"/>
                  <w:lang w:eastAsia="en-US"/>
                </w:rPr>
                <w:t>Vincze, E.A., 2016. Challenges in digital forensics. </w:t>
              </w:r>
              <w:r w:rsidRPr="00881B53">
                <w:rPr>
                  <w:rFonts w:eastAsia="Times New Roman" w:cs="Times New Roman"/>
                  <w:i/>
                  <w:iCs/>
                  <w:color w:val="000000"/>
                  <w:lang w:eastAsia="en-US"/>
                </w:rPr>
                <w:t>Police Practice and Research</w:t>
              </w:r>
              <w:r w:rsidRPr="00881B53">
                <w:rPr>
                  <w:rFonts w:eastAsia="Times New Roman" w:cs="Times New Roman"/>
                  <w:color w:val="000000"/>
                  <w:lang w:eastAsia="en-US"/>
                </w:rPr>
                <w:t>, </w:t>
              </w:r>
              <w:r w:rsidRPr="00881B53">
                <w:rPr>
                  <w:rFonts w:eastAsia="Times New Roman" w:cs="Times New Roman"/>
                  <w:i/>
                  <w:iCs/>
                  <w:color w:val="000000"/>
                  <w:lang w:eastAsia="en-US"/>
                </w:rPr>
                <w:t>17</w:t>
              </w:r>
              <w:r w:rsidRPr="00881B53">
                <w:rPr>
                  <w:rFonts w:eastAsia="Times New Roman" w:cs="Times New Roman"/>
                  <w:color w:val="000000"/>
                  <w:lang w:eastAsia="en-US"/>
                </w:rPr>
                <w:t>(2), pp.183-194.</w:t>
              </w:r>
            </w:p>
            <w:p w14:paraId="1F3A5443" w14:textId="706B9FA8" w:rsidR="00640F9B" w:rsidRDefault="00122A55">
              <w:pPr>
                <w:rPr>
                  <w:rFonts w:eastAsia="Times New Roman" w:cs="Times New Roman"/>
                  <w:color w:val="000000"/>
                  <w:lang w:eastAsia="en-US"/>
                </w:rPr>
              </w:pPr>
              <w:hyperlink r:id="rId102" w:history="1">
                <w:r w:rsidRPr="00573908">
                  <w:rPr>
                    <w:rStyle w:val="Hyperlink"/>
                    <w:rFonts w:eastAsia="Times New Roman" w:cs="Times New Roman"/>
                    <w:lang w:eastAsia="en-US"/>
                  </w:rPr>
                  <w:t>https://www.wireshark.org/download.html</w:t>
                </w:r>
              </w:hyperlink>
            </w:p>
            <w:p w14:paraId="5213ECD4" w14:textId="5A2003C8" w:rsidR="00585745" w:rsidRDefault="00716EE6">
              <w:pPr>
                <w:rPr>
                  <w:rFonts w:eastAsia="Times New Roman" w:cs="Times New Roman"/>
                  <w:color w:val="000000"/>
                  <w:lang w:eastAsia="en-US"/>
                </w:rPr>
              </w:pPr>
              <w:r>
                <w:rPr>
                  <w:rFonts w:eastAsia="Times New Roman" w:cs="Times New Roman"/>
                  <w:color w:val="000000"/>
                  <w:lang w:eastAsia="en-US"/>
                </w:rPr>
                <w:t>[</w:t>
              </w:r>
              <w:proofErr w:type="gramStart"/>
              <w:r>
                <w:rPr>
                  <w:rFonts w:eastAsia="Times New Roman" w:cs="Times New Roman"/>
                  <w:color w:val="000000"/>
                  <w:lang w:eastAsia="en-US"/>
                </w:rPr>
                <w:t xml:space="preserve">Created  </w:t>
              </w:r>
              <w:r w:rsidR="001B7E6B">
                <w:rPr>
                  <w:rFonts w:eastAsia="Times New Roman" w:cs="Times New Roman"/>
                  <w:color w:val="000000"/>
                  <w:lang w:eastAsia="en-US"/>
                </w:rPr>
                <w:t>Unknown</w:t>
              </w:r>
              <w:r>
                <w:rPr>
                  <w:rFonts w:eastAsia="Times New Roman" w:cs="Times New Roman"/>
                  <w:color w:val="000000"/>
                  <w:lang w:eastAsia="en-US"/>
                </w:rPr>
                <w:t xml:space="preserve"> ][</w:t>
              </w:r>
              <w:proofErr w:type="gramEnd"/>
              <w:r>
                <w:rPr>
                  <w:rFonts w:eastAsia="Times New Roman" w:cs="Times New Roman"/>
                  <w:color w:val="000000"/>
                  <w:lang w:eastAsia="en-US"/>
                </w:rPr>
                <w:t xml:space="preserve">Accessed </w:t>
              </w:r>
              <w:r w:rsidR="00696225">
                <w:rPr>
                  <w:rFonts w:eastAsia="Times New Roman" w:cs="Times New Roman"/>
                  <w:color w:val="000000"/>
                  <w:lang w:eastAsia="en-US"/>
                </w:rPr>
                <w:t>22</w:t>
              </w:r>
              <w:r w:rsidR="00696225" w:rsidRPr="00696225">
                <w:rPr>
                  <w:rFonts w:eastAsia="Times New Roman" w:cs="Times New Roman"/>
                  <w:color w:val="000000"/>
                  <w:vertAlign w:val="superscript"/>
                  <w:lang w:eastAsia="en-US"/>
                </w:rPr>
                <w:t>nd</w:t>
              </w:r>
              <w:r w:rsidR="00696225">
                <w:rPr>
                  <w:rFonts w:eastAsia="Times New Roman" w:cs="Times New Roman"/>
                  <w:color w:val="000000"/>
                  <w:lang w:eastAsia="en-US"/>
                </w:rPr>
                <w:t xml:space="preserve"> November 2025]</w:t>
              </w:r>
            </w:p>
            <w:p w14:paraId="49A7E18F" w14:textId="798A84C2" w:rsidR="00122A55" w:rsidRDefault="00A8232E">
              <w:pPr>
                <w:rPr>
                  <w:rFonts w:eastAsia="Times New Roman" w:cs="Times New Roman"/>
                  <w:color w:val="000000"/>
                  <w:lang w:eastAsia="en-US"/>
                </w:rPr>
              </w:pPr>
              <w:hyperlink r:id="rId103" w:history="1">
                <w:r w:rsidRPr="00573908">
                  <w:rPr>
                    <w:rStyle w:val="Hyperlink"/>
                    <w:rFonts w:eastAsia="Times New Roman" w:cs="Times New Roman"/>
                    <w:lang w:eastAsia="en-US"/>
                  </w:rPr>
                  <w:t>https://github.com/volatilityfoundation/volatility3</w:t>
                </w:r>
              </w:hyperlink>
            </w:p>
            <w:p w14:paraId="19113739" w14:textId="57A9433D" w:rsidR="00331DEC" w:rsidRDefault="007709CD">
              <w:pPr>
                <w:rPr>
                  <w:rFonts w:eastAsia="Times New Roman" w:cs="Times New Roman"/>
                  <w:color w:val="000000"/>
                  <w:lang w:eastAsia="en-US"/>
                </w:rPr>
              </w:pPr>
              <w:r>
                <w:rPr>
                  <w:rFonts w:eastAsia="Times New Roman" w:cs="Times New Roman"/>
                  <w:color w:val="000000"/>
                  <w:lang w:eastAsia="en-US"/>
                </w:rPr>
                <w:t xml:space="preserve">[Created September </w:t>
              </w:r>
              <w:proofErr w:type="gramStart"/>
              <w:r>
                <w:rPr>
                  <w:rFonts w:eastAsia="Times New Roman" w:cs="Times New Roman"/>
                  <w:color w:val="000000"/>
                  <w:lang w:eastAsia="en-US"/>
                </w:rPr>
                <w:t>25][</w:t>
              </w:r>
              <w:proofErr w:type="gramEnd"/>
              <w:r>
                <w:rPr>
                  <w:rFonts w:eastAsia="Times New Roman" w:cs="Times New Roman"/>
                  <w:color w:val="000000"/>
                  <w:lang w:eastAsia="en-US"/>
                </w:rPr>
                <w:t>Accessed 22</w:t>
              </w:r>
              <w:r w:rsidRPr="007709CD">
                <w:rPr>
                  <w:rFonts w:eastAsia="Times New Roman" w:cs="Times New Roman"/>
                  <w:color w:val="000000"/>
                  <w:vertAlign w:val="superscript"/>
                  <w:lang w:eastAsia="en-US"/>
                </w:rPr>
                <w:t>nd</w:t>
              </w:r>
              <w:r>
                <w:rPr>
                  <w:rFonts w:eastAsia="Times New Roman" w:cs="Times New Roman"/>
                  <w:color w:val="000000"/>
                  <w:lang w:eastAsia="en-US"/>
                </w:rPr>
                <w:t xml:space="preserve"> November 2025]</w:t>
              </w:r>
            </w:p>
            <w:p w14:paraId="00C7A91C" w14:textId="0069AB90" w:rsidR="00A8232E" w:rsidRDefault="00D3542E">
              <w:pPr>
                <w:rPr>
                  <w:rFonts w:eastAsia="Times New Roman" w:cs="Times New Roman"/>
                  <w:color w:val="000000"/>
                  <w:lang w:eastAsia="en-US"/>
                </w:rPr>
              </w:pPr>
              <w:hyperlink r:id="rId104" w:history="1">
                <w:r w:rsidRPr="00573908">
                  <w:rPr>
                    <w:rStyle w:val="Hyperlink"/>
                    <w:rFonts w:eastAsia="Times New Roman" w:cs="Times New Roman"/>
                    <w:lang w:eastAsia="en-US"/>
                  </w:rPr>
                  <w:t>https://github.com/ufrisk/MemProcFS/releases/tag/v5.16</w:t>
                </w:r>
              </w:hyperlink>
            </w:p>
            <w:p w14:paraId="7DC8B825" w14:textId="7B63DFB6" w:rsidR="00D3542E" w:rsidRDefault="00D3542E">
              <w:pPr>
                <w:rPr>
                  <w:rFonts w:eastAsia="Times New Roman" w:cs="Times New Roman"/>
                  <w:color w:val="000000"/>
                  <w:lang w:eastAsia="en-US"/>
                </w:rPr>
              </w:pPr>
              <w:r>
                <w:rPr>
                  <w:rFonts w:eastAsia="Times New Roman" w:cs="Times New Roman"/>
                  <w:color w:val="000000"/>
                  <w:lang w:eastAsia="en-US"/>
                </w:rPr>
                <w:t>[</w:t>
              </w:r>
              <w:r w:rsidR="005128BE">
                <w:rPr>
                  <w:rFonts w:eastAsia="Times New Roman" w:cs="Times New Roman"/>
                  <w:color w:val="000000"/>
                  <w:lang w:eastAsia="en-US"/>
                </w:rPr>
                <w:t>Latest version</w:t>
              </w:r>
              <w:r>
                <w:rPr>
                  <w:rFonts w:eastAsia="Times New Roman" w:cs="Times New Roman"/>
                  <w:color w:val="000000"/>
                  <w:lang w:eastAsia="en-US"/>
                </w:rPr>
                <w:t xml:space="preserve"> </w:t>
              </w:r>
              <w:r w:rsidR="00331DEC">
                <w:rPr>
                  <w:rFonts w:eastAsia="Times New Roman" w:cs="Times New Roman"/>
                  <w:color w:val="000000"/>
                  <w:lang w:eastAsia="en-US"/>
                </w:rPr>
                <w:t>October 5</w:t>
              </w:r>
              <w:proofErr w:type="gramStart"/>
              <w:r w:rsidR="00331DEC" w:rsidRPr="00331DEC">
                <w:rPr>
                  <w:rFonts w:eastAsia="Times New Roman" w:cs="Times New Roman"/>
                  <w:color w:val="000000"/>
                  <w:vertAlign w:val="superscript"/>
                  <w:lang w:eastAsia="en-US"/>
                </w:rPr>
                <w:t>th</w:t>
              </w:r>
              <w:r w:rsidR="00331DEC">
                <w:rPr>
                  <w:rFonts w:eastAsia="Times New Roman" w:cs="Times New Roman"/>
                  <w:color w:val="000000"/>
                  <w:lang w:eastAsia="en-US"/>
                </w:rPr>
                <w:t>][</w:t>
              </w:r>
              <w:proofErr w:type="gramEnd"/>
              <w:r w:rsidR="00331DEC">
                <w:rPr>
                  <w:rFonts w:eastAsia="Times New Roman" w:cs="Times New Roman"/>
                  <w:color w:val="000000"/>
                  <w:lang w:eastAsia="en-US"/>
                </w:rPr>
                <w:t>Accessed 22</w:t>
              </w:r>
              <w:r w:rsidR="00331DEC" w:rsidRPr="00331DEC">
                <w:rPr>
                  <w:rFonts w:eastAsia="Times New Roman" w:cs="Times New Roman"/>
                  <w:color w:val="000000"/>
                  <w:vertAlign w:val="superscript"/>
                  <w:lang w:eastAsia="en-US"/>
                </w:rPr>
                <w:t>nd</w:t>
              </w:r>
              <w:r w:rsidR="00331DEC">
                <w:rPr>
                  <w:rFonts w:eastAsia="Times New Roman" w:cs="Times New Roman"/>
                  <w:color w:val="000000"/>
                  <w:lang w:eastAsia="en-US"/>
                </w:rPr>
                <w:t xml:space="preserve"> November 2025]</w:t>
              </w:r>
            </w:p>
            <w:p w14:paraId="70A07C98" w14:textId="4AC81117" w:rsidR="00933E2A" w:rsidRDefault="00933E2A">
              <w:hyperlink r:id="rId105" w:history="1">
                <w:r w:rsidRPr="001F483C">
                  <w:rPr>
                    <w:rStyle w:val="Hyperlink"/>
                    <w:rFonts w:eastAsia="Times New Roman" w:cs="Times New Roman"/>
                    <w:lang w:eastAsia="en-US"/>
                  </w:rPr>
                  <w:t>https://www.ncsc.gov.uk/guidance/mitigating-malware-and-ransomware-attacks</w:t>
                </w:r>
              </w:hyperlink>
            </w:p>
            <w:p w14:paraId="3BB1E261" w14:textId="6CC624E3" w:rsidR="00DF27B4" w:rsidRDefault="00DF27B4">
              <w:pPr>
                <w:rPr>
                  <w:rFonts w:eastAsia="Times New Roman" w:cs="Times New Roman"/>
                  <w:color w:val="000000"/>
                  <w:lang w:eastAsia="en-US"/>
                </w:rPr>
              </w:pPr>
              <w:r>
                <w:t>[Created 13</w:t>
              </w:r>
              <w:r w:rsidRPr="00DF27B4">
                <w:rPr>
                  <w:vertAlign w:val="superscript"/>
                </w:rPr>
                <w:t>th</w:t>
              </w:r>
              <w:r>
                <w:t xml:space="preserve"> </w:t>
              </w:r>
              <w:proofErr w:type="spellStart"/>
              <w:r>
                <w:t>Feburary</w:t>
              </w:r>
              <w:proofErr w:type="spellEnd"/>
              <w:r>
                <w:t xml:space="preserve"> </w:t>
              </w:r>
              <w:r w:rsidR="007B6B62">
                <w:t>2020] [Accessed 20</w:t>
              </w:r>
              <w:r w:rsidR="007B6B62" w:rsidRPr="007B6B62">
                <w:rPr>
                  <w:vertAlign w:val="superscript"/>
                </w:rPr>
                <w:t>th</w:t>
              </w:r>
              <w:r w:rsidR="007B6B62">
                <w:t xml:space="preserve"> December 2025]</w:t>
              </w:r>
            </w:p>
            <w:p w14:paraId="45078630" w14:textId="493DEB40" w:rsidR="00933E2A" w:rsidRDefault="00B4268C">
              <w:pPr>
                <w:rPr>
                  <w:rFonts w:eastAsia="Times New Roman" w:cs="Times New Roman"/>
                  <w:color w:val="000000"/>
                  <w:lang w:eastAsia="en-US"/>
                </w:rPr>
              </w:pPr>
              <w:hyperlink r:id="rId106" w:history="1">
                <w:r w:rsidRPr="001B25B1">
                  <w:rPr>
                    <w:rStyle w:val="Hyperlink"/>
                    <w:rFonts w:eastAsia="Times New Roman" w:cs="Times New Roman"/>
                    <w:lang w:eastAsia="en-US"/>
                  </w:rPr>
                  <w:t>https://www.brookes.ac.uk/students/academic-development/online-resources/executive-summary</w:t>
                </w:r>
              </w:hyperlink>
            </w:p>
            <w:p w14:paraId="4140AFDE" w14:textId="710EC32C" w:rsidR="00B4268C" w:rsidRDefault="00C35664">
              <w:pPr>
                <w:rPr>
                  <w:rFonts w:eastAsia="Times New Roman" w:cs="Times New Roman"/>
                  <w:color w:val="000000"/>
                  <w:lang w:eastAsia="en-US"/>
                </w:rPr>
              </w:pPr>
              <w:r>
                <w:rPr>
                  <w:rFonts w:eastAsia="Times New Roman" w:cs="Times New Roman"/>
                  <w:color w:val="000000"/>
                  <w:lang w:eastAsia="en-US"/>
                </w:rPr>
                <w:t>[</w:t>
              </w:r>
              <w:r w:rsidR="00FC7957">
                <w:rPr>
                  <w:rFonts w:eastAsia="Times New Roman" w:cs="Times New Roman"/>
                  <w:color w:val="000000"/>
                  <w:lang w:eastAsia="en-US"/>
                </w:rPr>
                <w:t xml:space="preserve">Created </w:t>
              </w:r>
              <w:proofErr w:type="gramStart"/>
              <w:r w:rsidR="00FC7957">
                <w:rPr>
                  <w:rFonts w:eastAsia="Times New Roman" w:cs="Times New Roman"/>
                  <w:color w:val="000000"/>
                  <w:lang w:eastAsia="en-US"/>
                </w:rPr>
                <w:t>Unknown][</w:t>
              </w:r>
              <w:proofErr w:type="gramEnd"/>
              <w:r w:rsidR="00FC7957">
                <w:rPr>
                  <w:rFonts w:eastAsia="Times New Roman" w:cs="Times New Roman"/>
                  <w:color w:val="000000"/>
                  <w:lang w:eastAsia="en-US"/>
                </w:rPr>
                <w:t>Accessed 21</w:t>
              </w:r>
              <w:r w:rsidR="00FC7957" w:rsidRPr="00FC7957">
                <w:rPr>
                  <w:rFonts w:eastAsia="Times New Roman" w:cs="Times New Roman"/>
                  <w:color w:val="000000"/>
                  <w:vertAlign w:val="superscript"/>
                  <w:lang w:eastAsia="en-US"/>
                </w:rPr>
                <w:t>st</w:t>
              </w:r>
              <w:r w:rsidR="00FC7957">
                <w:rPr>
                  <w:rFonts w:eastAsia="Times New Roman" w:cs="Times New Roman"/>
                  <w:color w:val="000000"/>
                  <w:lang w:eastAsia="en-US"/>
                </w:rPr>
                <w:t xml:space="preserve"> December 2025]</w:t>
              </w:r>
            </w:p>
            <w:p w14:paraId="7BE20D46" w14:textId="25887E71" w:rsidR="00933E2A" w:rsidRDefault="00CF390F">
              <w:pPr>
                <w:rPr>
                  <w:rFonts w:eastAsia="Times New Roman" w:cs="Times New Roman"/>
                  <w:color w:val="000000"/>
                  <w:lang w:eastAsia="en-US"/>
                </w:rPr>
              </w:pPr>
              <w:hyperlink r:id="rId107" w:history="1">
                <w:r w:rsidRPr="00573908">
                  <w:rPr>
                    <w:rStyle w:val="Hyperlink"/>
                    <w:rFonts w:eastAsia="Times New Roman" w:cs="Times New Roman"/>
                    <w:lang w:eastAsia="en-US"/>
                  </w:rPr>
                  <w:t>https://www.nist.gov/document/sample-chain-custody-formdocx</w:t>
                </w:r>
              </w:hyperlink>
            </w:p>
            <w:p w14:paraId="02D71A97" w14:textId="512FAD3D" w:rsidR="0082696F" w:rsidRDefault="00AC3E50">
              <w:pPr>
                <w:rPr>
                  <w:rFonts w:eastAsia="Times New Roman" w:cs="Times New Roman"/>
                  <w:color w:val="000000"/>
                  <w:lang w:eastAsia="en-US"/>
                </w:rPr>
              </w:pPr>
              <w:r>
                <w:rPr>
                  <w:rFonts w:eastAsia="Times New Roman" w:cs="Times New Roman"/>
                  <w:color w:val="000000"/>
                  <w:lang w:eastAsia="en-US"/>
                </w:rPr>
                <w:t xml:space="preserve">[Created </w:t>
              </w:r>
              <w:proofErr w:type="gramStart"/>
              <w:r>
                <w:rPr>
                  <w:rFonts w:eastAsia="Times New Roman" w:cs="Times New Roman"/>
                  <w:color w:val="000000"/>
                  <w:lang w:eastAsia="en-US"/>
                </w:rPr>
                <w:t>Unkno</w:t>
              </w:r>
              <w:r w:rsidR="0082696F">
                <w:rPr>
                  <w:rFonts w:eastAsia="Times New Roman" w:cs="Times New Roman"/>
                  <w:color w:val="000000"/>
                  <w:lang w:eastAsia="en-US"/>
                </w:rPr>
                <w:t>w</w:t>
              </w:r>
              <w:r>
                <w:rPr>
                  <w:rFonts w:eastAsia="Times New Roman" w:cs="Times New Roman"/>
                  <w:color w:val="000000"/>
                  <w:lang w:eastAsia="en-US"/>
                </w:rPr>
                <w:t>n][</w:t>
              </w:r>
              <w:proofErr w:type="gramEnd"/>
              <w:r>
                <w:rPr>
                  <w:rFonts w:eastAsia="Times New Roman" w:cs="Times New Roman"/>
                  <w:color w:val="000000"/>
                  <w:lang w:eastAsia="en-US"/>
                </w:rPr>
                <w:t xml:space="preserve">Accessed </w:t>
              </w:r>
              <w:r w:rsidR="00C35664">
                <w:rPr>
                  <w:rFonts w:eastAsia="Times New Roman" w:cs="Times New Roman"/>
                  <w:color w:val="000000"/>
                  <w:lang w:eastAsia="en-US"/>
                </w:rPr>
                <w:t>15</w:t>
              </w:r>
              <w:r w:rsidR="00C35664" w:rsidRPr="00C35664">
                <w:rPr>
                  <w:rFonts w:eastAsia="Times New Roman" w:cs="Times New Roman"/>
                  <w:color w:val="000000"/>
                  <w:vertAlign w:val="superscript"/>
                  <w:lang w:eastAsia="en-US"/>
                </w:rPr>
                <w:t>th</w:t>
              </w:r>
              <w:r w:rsidR="00C35664">
                <w:rPr>
                  <w:rFonts w:eastAsia="Times New Roman" w:cs="Times New Roman"/>
                  <w:color w:val="000000"/>
                  <w:lang w:eastAsia="en-US"/>
                </w:rPr>
                <w:t xml:space="preserve"> November 2025]</w:t>
              </w:r>
            </w:p>
            <w:p w14:paraId="264587FE" w14:textId="574F193B" w:rsidR="0082696F" w:rsidRDefault="0082696F">
              <w:pPr>
                <w:rPr>
                  <w:rFonts w:eastAsia="Times New Roman" w:cs="Times New Roman"/>
                  <w:color w:val="000000"/>
                  <w:lang w:eastAsia="en-US"/>
                </w:rPr>
              </w:pPr>
              <w:hyperlink r:id="rId108" w:history="1">
                <w:r w:rsidRPr="00A52982">
                  <w:rPr>
                    <w:rStyle w:val="Hyperlink"/>
                    <w:rFonts w:eastAsia="Times New Roman" w:cs="Times New Roman"/>
                    <w:lang w:eastAsia="en-US"/>
                  </w:rPr>
                  <w:t>https://www.draw.io/</w:t>
                </w:r>
              </w:hyperlink>
            </w:p>
            <w:p w14:paraId="5FAFE80A" w14:textId="1EA3435A" w:rsidR="0082696F" w:rsidRDefault="0082696F">
              <w:pPr>
                <w:rPr>
                  <w:rFonts w:eastAsia="Times New Roman" w:cs="Times New Roman"/>
                  <w:color w:val="000000"/>
                  <w:lang w:eastAsia="en-US"/>
                </w:rPr>
              </w:pPr>
              <w:r>
                <w:rPr>
                  <w:rFonts w:eastAsia="Times New Roman" w:cs="Times New Roman"/>
                  <w:color w:val="000000"/>
                  <w:lang w:eastAsia="en-US"/>
                </w:rPr>
                <w:t>[Created Unknown</w:t>
              </w:r>
              <w:r w:rsidR="00664F6F">
                <w:rPr>
                  <w:rFonts w:eastAsia="Times New Roman" w:cs="Times New Roman"/>
                  <w:color w:val="000000"/>
                  <w:lang w:eastAsia="en-US"/>
                </w:rPr>
                <w:t>] [</w:t>
              </w:r>
              <w:r w:rsidR="00B02E9A">
                <w:rPr>
                  <w:rFonts w:eastAsia="Times New Roman" w:cs="Times New Roman"/>
                  <w:color w:val="000000"/>
                  <w:lang w:eastAsia="en-US"/>
                </w:rPr>
                <w:t>A</w:t>
              </w:r>
              <w:r w:rsidR="00664F6F">
                <w:rPr>
                  <w:rFonts w:eastAsia="Times New Roman" w:cs="Times New Roman"/>
                  <w:color w:val="000000"/>
                  <w:lang w:eastAsia="en-US"/>
                </w:rPr>
                <w:t>ccessed 18</w:t>
              </w:r>
              <w:r w:rsidR="00664F6F" w:rsidRPr="00664F6F">
                <w:rPr>
                  <w:rFonts w:eastAsia="Times New Roman" w:cs="Times New Roman"/>
                  <w:color w:val="000000"/>
                  <w:vertAlign w:val="superscript"/>
                  <w:lang w:eastAsia="en-US"/>
                </w:rPr>
                <w:t>th</w:t>
              </w:r>
              <w:r w:rsidR="00664F6F">
                <w:rPr>
                  <w:rFonts w:eastAsia="Times New Roman" w:cs="Times New Roman"/>
                  <w:color w:val="000000"/>
                  <w:lang w:eastAsia="en-US"/>
                </w:rPr>
                <w:t xml:space="preserve"> December</w:t>
              </w:r>
              <w:r w:rsidR="00B02E9A">
                <w:rPr>
                  <w:rFonts w:eastAsia="Times New Roman" w:cs="Times New Roman"/>
                  <w:color w:val="000000"/>
                  <w:lang w:eastAsia="en-US"/>
                </w:rPr>
                <w:t xml:space="preserve"> 2025]</w:t>
              </w:r>
            </w:p>
            <w:p w14:paraId="4610032A" w14:textId="77777777" w:rsidR="0082696F" w:rsidRDefault="0082696F">
              <w:pPr>
                <w:rPr>
                  <w:rFonts w:eastAsia="Times New Roman" w:cs="Times New Roman"/>
                  <w:color w:val="000000"/>
                  <w:lang w:eastAsia="en-US"/>
                </w:rPr>
              </w:pPr>
            </w:p>
            <w:p w14:paraId="34FF1C98" w14:textId="77777777" w:rsidR="00801886" w:rsidRPr="006E34CB" w:rsidRDefault="00FF0D99">
              <w:pPr>
                <w:rPr>
                  <w:rFonts w:eastAsia="Times New Roman" w:cs="Times New Roman"/>
                  <w:color w:val="000000"/>
                  <w:lang w:eastAsia="en-US"/>
                </w:rPr>
              </w:pPr>
            </w:p>
          </w:sdtContent>
        </w:sdt>
      </w:sdtContent>
    </w:sdt>
    <w:p w14:paraId="415A6A99" w14:textId="77777777" w:rsidR="00801886" w:rsidRPr="009A241B" w:rsidRDefault="00341658" w:rsidP="009525A9">
      <w:pPr>
        <w:pStyle w:val="Heading1"/>
        <w:numPr>
          <w:ilvl w:val="0"/>
          <w:numId w:val="0"/>
        </w:numPr>
        <w:ind w:left="431"/>
      </w:pPr>
      <w:bookmarkStart w:id="13" w:name="_Toc217296073"/>
      <w:r>
        <w:lastRenderedPageBreak/>
        <w:t>Appendices</w:t>
      </w:r>
      <w:bookmarkEnd w:id="13"/>
    </w:p>
    <w:p w14:paraId="20F9D336" w14:textId="77777777" w:rsidR="001A6749" w:rsidRDefault="001A6749" w:rsidP="001A6749">
      <w:pPr>
        <w:rPr>
          <w:lang w:eastAsia="en-US"/>
        </w:rPr>
      </w:pPr>
      <w:r>
        <w:rPr>
          <w:lang w:eastAsia="en-US"/>
        </w:rPr>
        <w:t>Note that Appendices should be referenced in the main body of the text.</w:t>
      </w:r>
    </w:p>
    <w:p w14:paraId="65C3CA8D" w14:textId="77777777" w:rsidR="009A241B" w:rsidRDefault="00341658" w:rsidP="00341658">
      <w:pPr>
        <w:pStyle w:val="Heading2"/>
        <w:numPr>
          <w:ilvl w:val="0"/>
          <w:numId w:val="0"/>
        </w:numPr>
        <w:ind w:left="578" w:hanging="578"/>
        <w:rPr>
          <w:lang w:eastAsia="en-US"/>
        </w:rPr>
      </w:pPr>
      <w:bookmarkStart w:id="14" w:name="_Toc217296074"/>
      <w:r w:rsidRPr="75C5AEE3">
        <w:rPr>
          <w:lang w:eastAsia="en-US"/>
        </w:rPr>
        <w:t xml:space="preserve">Appendix </w:t>
      </w:r>
      <w:r w:rsidR="009525A9" w:rsidRPr="75C5AEE3">
        <w:rPr>
          <w:lang w:eastAsia="en-US"/>
        </w:rPr>
        <w:t>A</w:t>
      </w:r>
      <w:bookmarkEnd w:id="14"/>
    </w:p>
    <w:p w14:paraId="238601FE" w14:textId="73758E2B" w:rsidR="009A241B" w:rsidRPr="00BA7AE1" w:rsidRDefault="16AEA628" w:rsidP="75C5AEE3">
      <w:pPr>
        <w:spacing w:after="1" w:line="260" w:lineRule="auto"/>
        <w:ind w:left="-5" w:right="1119"/>
        <w:rPr>
          <w:rFonts w:ascii="Courier New" w:eastAsia="Courier New" w:hAnsi="Courier New" w:cs="Courier New"/>
          <w:sz w:val="20"/>
          <w:szCs w:val="20"/>
        </w:rPr>
      </w:pPr>
      <w:proofErr w:type="spellStart"/>
      <w:r w:rsidRPr="75C5AEE3">
        <w:rPr>
          <w:rFonts w:asciiTheme="minorHAnsi" w:hAnsiTheme="minorHAnsi"/>
          <w:sz w:val="20"/>
          <w:szCs w:val="20"/>
        </w:rPr>
        <w:t>MemprocFS</w:t>
      </w:r>
      <w:proofErr w:type="spellEnd"/>
      <w:r w:rsidRPr="75C5AEE3">
        <w:rPr>
          <w:rFonts w:asciiTheme="minorHAnsi" w:hAnsiTheme="minorHAnsi"/>
          <w:sz w:val="20"/>
          <w:szCs w:val="20"/>
        </w:rPr>
        <w:t xml:space="preserve"> running processes </w:t>
      </w:r>
    </w:p>
    <w:p w14:paraId="36E53094" w14:textId="7CEF64DB" w:rsidR="75C5AEE3" w:rsidRDefault="75C5AEE3" w:rsidP="75C5AEE3">
      <w:pPr>
        <w:spacing w:after="1" w:line="260" w:lineRule="auto"/>
        <w:ind w:left="-5" w:right="1119"/>
        <w:rPr>
          <w:rFonts w:ascii="Courier New" w:eastAsia="Courier New" w:hAnsi="Courier New" w:cs="Courier New"/>
          <w:sz w:val="20"/>
          <w:szCs w:val="20"/>
        </w:rPr>
      </w:pPr>
    </w:p>
    <w:p w14:paraId="38E8C037" w14:textId="4AF27F1F" w:rsidR="073D2A2C" w:rsidRDefault="073D2A2C" w:rsidP="75C5AEE3">
      <w:pPr>
        <w:spacing w:after="1" w:line="260" w:lineRule="auto"/>
        <w:ind w:left="-5" w:right="1119"/>
        <w:rPr>
          <w:rFonts w:ascii="Courier New" w:eastAsia="Courier New" w:hAnsi="Courier New" w:cs="Courier New"/>
          <w:sz w:val="20"/>
          <w:szCs w:val="20"/>
        </w:rPr>
      </w:pPr>
      <w:r w:rsidRPr="75C5AEE3">
        <w:rPr>
          <w:rFonts w:ascii="Courier New" w:eastAsia="Courier New" w:hAnsi="Courier New" w:cs="Courier New"/>
          <w:sz w:val="20"/>
          <w:szCs w:val="20"/>
        </w:rPr>
        <w:t>Desktop-500</w:t>
      </w:r>
    </w:p>
    <w:p w14:paraId="433DB3FE" w14:textId="42E61CB5" w:rsidR="073D2A2C" w:rsidRDefault="073D2A2C" w:rsidP="75C5AEE3">
      <w:pPr>
        <w:spacing w:after="1" w:line="260" w:lineRule="auto"/>
        <w:ind w:left="-5" w:right="1119"/>
      </w:pPr>
      <w:r>
        <w:rPr>
          <w:noProof/>
        </w:rPr>
        <w:drawing>
          <wp:inline distT="0" distB="0" distL="0" distR="0" wp14:anchorId="2AE45525" wp14:editId="05F9C92F">
            <wp:extent cx="5943600" cy="3981450"/>
            <wp:effectExtent l="0" t="0" r="0" b="0"/>
            <wp:docPr id="317903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03881" name="Picture 317903881"/>
                    <pic:cNvPicPr/>
                  </pic:nvPicPr>
                  <pic:blipFill>
                    <a:blip r:embed="rId109">
                      <a:extLst>
                        <a:ext uri="{28A0092B-C50C-407E-A947-70E740481C1C}">
                          <a14:useLocalDpi xmlns:a14="http://schemas.microsoft.com/office/drawing/2010/main"/>
                        </a:ext>
                      </a:extLst>
                    </a:blip>
                    <a:stretch>
                      <a:fillRect/>
                    </a:stretch>
                  </pic:blipFill>
                  <pic:spPr>
                    <a:xfrm>
                      <a:off x="0" y="0"/>
                      <a:ext cx="5943600" cy="3981450"/>
                    </a:xfrm>
                    <a:prstGeom prst="rect">
                      <a:avLst/>
                    </a:prstGeom>
                  </pic:spPr>
                </pic:pic>
              </a:graphicData>
            </a:graphic>
          </wp:inline>
        </w:drawing>
      </w:r>
    </w:p>
    <w:p w14:paraId="2B8C9ACD" w14:textId="3F401C63" w:rsidR="75C5AEE3" w:rsidRDefault="75C5AEE3" w:rsidP="75C5AEE3">
      <w:pPr>
        <w:spacing w:after="1" w:line="260" w:lineRule="auto"/>
        <w:ind w:left="-5" w:right="1119"/>
        <w:rPr>
          <w:rFonts w:ascii="Courier New" w:eastAsia="Courier New" w:hAnsi="Courier New" w:cs="Courier New"/>
          <w:sz w:val="20"/>
          <w:szCs w:val="20"/>
        </w:rPr>
      </w:pPr>
    </w:p>
    <w:p w14:paraId="1497AB83" w14:textId="657A3493" w:rsidR="75C5AEE3" w:rsidRDefault="75C5AEE3" w:rsidP="75C5AEE3">
      <w:pPr>
        <w:spacing w:after="1" w:line="260" w:lineRule="auto"/>
        <w:ind w:left="-5" w:right="1119"/>
        <w:rPr>
          <w:rFonts w:ascii="Courier New" w:eastAsia="Courier New" w:hAnsi="Courier New" w:cs="Courier New"/>
          <w:sz w:val="20"/>
          <w:szCs w:val="20"/>
        </w:rPr>
      </w:pPr>
    </w:p>
    <w:p w14:paraId="22EBB8E8" w14:textId="7CA9AFBD" w:rsidR="073D2A2C" w:rsidRDefault="073D2A2C" w:rsidP="75C5AEE3">
      <w:pPr>
        <w:spacing w:after="1" w:line="260" w:lineRule="auto"/>
        <w:ind w:left="-5" w:right="1119"/>
      </w:pPr>
      <w:r>
        <w:rPr>
          <w:noProof/>
        </w:rPr>
        <w:lastRenderedPageBreak/>
        <w:drawing>
          <wp:inline distT="0" distB="0" distL="0" distR="0" wp14:anchorId="32314C78" wp14:editId="0F59C592">
            <wp:extent cx="5943600" cy="4600575"/>
            <wp:effectExtent l="0" t="0" r="0" b="0"/>
            <wp:docPr id="1861164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64184" name="Picture 1861164184"/>
                    <pic:cNvPicPr/>
                  </pic:nvPicPr>
                  <pic:blipFill>
                    <a:blip r:embed="rId110">
                      <a:extLst>
                        <a:ext uri="{28A0092B-C50C-407E-A947-70E740481C1C}">
                          <a14:useLocalDpi xmlns:a14="http://schemas.microsoft.com/office/drawing/2010/main"/>
                        </a:ext>
                      </a:extLst>
                    </a:blip>
                    <a:stretch>
                      <a:fillRect/>
                    </a:stretch>
                  </pic:blipFill>
                  <pic:spPr>
                    <a:xfrm>
                      <a:off x="0" y="0"/>
                      <a:ext cx="5943600" cy="4600575"/>
                    </a:xfrm>
                    <a:prstGeom prst="rect">
                      <a:avLst/>
                    </a:prstGeom>
                  </pic:spPr>
                </pic:pic>
              </a:graphicData>
            </a:graphic>
          </wp:inline>
        </w:drawing>
      </w:r>
    </w:p>
    <w:p w14:paraId="554EEE60" w14:textId="7AECCB2C" w:rsidR="75C5AEE3" w:rsidRDefault="75C5AEE3" w:rsidP="75C5AEE3">
      <w:pPr>
        <w:spacing w:after="1" w:line="260" w:lineRule="auto"/>
        <w:ind w:left="-5" w:right="1119"/>
      </w:pPr>
    </w:p>
    <w:p w14:paraId="5D82F5A5" w14:textId="125583C5" w:rsidR="75C5AEE3" w:rsidRDefault="75C5AEE3" w:rsidP="75C5AEE3">
      <w:pPr>
        <w:spacing w:after="1" w:line="260" w:lineRule="auto"/>
        <w:ind w:left="-5" w:right="1119"/>
      </w:pPr>
    </w:p>
    <w:p w14:paraId="03B10953" w14:textId="58F6C6C4" w:rsidR="75C5AEE3" w:rsidRDefault="75C5AEE3" w:rsidP="75C5AEE3">
      <w:pPr>
        <w:spacing w:after="1" w:line="260" w:lineRule="auto"/>
        <w:ind w:left="-5" w:right="1119"/>
      </w:pPr>
    </w:p>
    <w:p w14:paraId="1DB56FF3" w14:textId="35E07774" w:rsidR="75C5AEE3" w:rsidRDefault="75C5AEE3" w:rsidP="75C5AEE3">
      <w:pPr>
        <w:spacing w:after="1" w:line="260" w:lineRule="auto"/>
        <w:ind w:left="-5" w:right="1119"/>
      </w:pPr>
    </w:p>
    <w:p w14:paraId="16804E36" w14:textId="6AD3C4E1" w:rsidR="75C5AEE3" w:rsidRDefault="75C5AEE3" w:rsidP="75C5AEE3">
      <w:pPr>
        <w:spacing w:after="1" w:line="260" w:lineRule="auto"/>
        <w:ind w:left="-5" w:right="1119"/>
      </w:pPr>
    </w:p>
    <w:p w14:paraId="71247AD5" w14:textId="6A3FF593" w:rsidR="75C5AEE3" w:rsidRDefault="75C5AEE3" w:rsidP="75C5AEE3">
      <w:pPr>
        <w:spacing w:after="1" w:line="260" w:lineRule="auto"/>
        <w:ind w:left="-5" w:right="1119"/>
      </w:pPr>
    </w:p>
    <w:p w14:paraId="08FAB968" w14:textId="155CA60B" w:rsidR="75C5AEE3" w:rsidRDefault="75C5AEE3" w:rsidP="75C5AEE3">
      <w:pPr>
        <w:spacing w:after="1" w:line="260" w:lineRule="auto"/>
        <w:ind w:left="-5" w:right="1119"/>
      </w:pPr>
    </w:p>
    <w:p w14:paraId="136029F8" w14:textId="3C0D6272" w:rsidR="75C5AEE3" w:rsidRDefault="75C5AEE3" w:rsidP="75C5AEE3">
      <w:pPr>
        <w:spacing w:after="1" w:line="260" w:lineRule="auto"/>
        <w:ind w:left="-5" w:right="1119"/>
      </w:pPr>
    </w:p>
    <w:p w14:paraId="4809D026" w14:textId="3630ED60" w:rsidR="75C5AEE3" w:rsidRDefault="75C5AEE3" w:rsidP="75C5AEE3">
      <w:pPr>
        <w:spacing w:after="1" w:line="260" w:lineRule="auto"/>
        <w:ind w:left="-5" w:right="1119"/>
      </w:pPr>
    </w:p>
    <w:p w14:paraId="0EFFDF1E" w14:textId="0CA41BB8" w:rsidR="75C5AEE3" w:rsidRDefault="75C5AEE3" w:rsidP="75C5AEE3">
      <w:pPr>
        <w:spacing w:after="1" w:line="260" w:lineRule="auto"/>
        <w:ind w:left="-5" w:right="1119"/>
      </w:pPr>
    </w:p>
    <w:p w14:paraId="77401AAF" w14:textId="5D4FAEBE" w:rsidR="75C5AEE3" w:rsidRDefault="75C5AEE3" w:rsidP="75C5AEE3">
      <w:pPr>
        <w:spacing w:after="1" w:line="260" w:lineRule="auto"/>
        <w:ind w:left="-5" w:right="1119"/>
      </w:pPr>
    </w:p>
    <w:p w14:paraId="3BC9676D" w14:textId="5B7EEDF5" w:rsidR="75C5AEE3" w:rsidRDefault="75C5AEE3" w:rsidP="75C5AEE3">
      <w:pPr>
        <w:spacing w:after="1" w:line="260" w:lineRule="auto"/>
        <w:ind w:left="-5" w:right="1119"/>
      </w:pPr>
    </w:p>
    <w:p w14:paraId="3FA4E0D3" w14:textId="6219386A" w:rsidR="75C5AEE3" w:rsidRDefault="75C5AEE3" w:rsidP="75C5AEE3">
      <w:pPr>
        <w:spacing w:after="1" w:line="260" w:lineRule="auto"/>
        <w:ind w:left="-5" w:right="1119"/>
      </w:pPr>
    </w:p>
    <w:p w14:paraId="50CABD7C" w14:textId="053BF3E6" w:rsidR="75C5AEE3" w:rsidRDefault="75C5AEE3" w:rsidP="75C5AEE3">
      <w:pPr>
        <w:spacing w:after="1" w:line="260" w:lineRule="auto"/>
        <w:ind w:left="-5" w:right="1119"/>
      </w:pPr>
    </w:p>
    <w:p w14:paraId="476BA9EC" w14:textId="1B59692F" w:rsidR="75C5AEE3" w:rsidRDefault="75C5AEE3" w:rsidP="75C5AEE3">
      <w:pPr>
        <w:spacing w:after="1" w:line="260" w:lineRule="auto"/>
        <w:ind w:left="-5" w:right="1119"/>
      </w:pPr>
    </w:p>
    <w:p w14:paraId="71BF5F78" w14:textId="1833F3FB" w:rsidR="75C5AEE3" w:rsidRDefault="75C5AEE3" w:rsidP="75C5AEE3">
      <w:pPr>
        <w:spacing w:after="1" w:line="260" w:lineRule="auto"/>
        <w:ind w:left="-5" w:right="1119"/>
      </w:pPr>
    </w:p>
    <w:p w14:paraId="7345C174" w14:textId="2D546F34" w:rsidR="75C5AEE3" w:rsidRDefault="75C5AEE3" w:rsidP="75C5AEE3">
      <w:pPr>
        <w:spacing w:after="1" w:line="260" w:lineRule="auto"/>
        <w:ind w:left="-5" w:right="1119"/>
      </w:pPr>
    </w:p>
    <w:p w14:paraId="79DC05DC" w14:textId="1548CB91" w:rsidR="75C5AEE3" w:rsidRDefault="75C5AEE3" w:rsidP="75C5AEE3">
      <w:pPr>
        <w:spacing w:after="1" w:line="260" w:lineRule="auto"/>
        <w:ind w:left="-5" w:right="1119"/>
      </w:pPr>
    </w:p>
    <w:p w14:paraId="6D0E32AB" w14:textId="77777777" w:rsidR="00833A1E" w:rsidRDefault="00833A1E" w:rsidP="75C5AEE3">
      <w:pPr>
        <w:spacing w:after="1" w:line="260" w:lineRule="auto"/>
        <w:ind w:left="-5" w:right="1119"/>
      </w:pPr>
    </w:p>
    <w:p w14:paraId="1D1BC209" w14:textId="77777777" w:rsidR="00833A1E" w:rsidRDefault="00833A1E" w:rsidP="75C5AEE3">
      <w:pPr>
        <w:spacing w:after="1" w:line="260" w:lineRule="auto"/>
        <w:ind w:left="-5" w:right="1119"/>
      </w:pPr>
    </w:p>
    <w:p w14:paraId="5D490E97" w14:textId="54BACB72" w:rsidR="4A9469FB" w:rsidRDefault="4A9469FB" w:rsidP="75C5AEE3">
      <w:pPr>
        <w:spacing w:after="1" w:line="260" w:lineRule="auto"/>
        <w:ind w:left="-5" w:right="1119"/>
      </w:pPr>
      <w:r>
        <w:t>Laptop-142</w:t>
      </w:r>
    </w:p>
    <w:p w14:paraId="61D30BA8" w14:textId="3CF70352" w:rsidR="4A9469FB" w:rsidRDefault="4A9469FB" w:rsidP="75C5AEE3">
      <w:pPr>
        <w:spacing w:after="1" w:line="260" w:lineRule="auto"/>
        <w:ind w:left="-5" w:right="1119"/>
      </w:pPr>
      <w:r>
        <w:rPr>
          <w:noProof/>
        </w:rPr>
        <w:drawing>
          <wp:inline distT="0" distB="0" distL="0" distR="0" wp14:anchorId="53798C88" wp14:editId="5A1F262A">
            <wp:extent cx="4637314" cy="3329354"/>
            <wp:effectExtent l="0" t="0" r="0" b="0"/>
            <wp:docPr id="490529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29808" name="Picture 490529808"/>
                    <pic:cNvPicPr/>
                  </pic:nvPicPr>
                  <pic:blipFill>
                    <a:blip r:embed="rId111">
                      <a:extLst>
                        <a:ext uri="{28A0092B-C50C-407E-A947-70E740481C1C}">
                          <a14:useLocalDpi xmlns:a14="http://schemas.microsoft.com/office/drawing/2010/main"/>
                        </a:ext>
                      </a:extLst>
                    </a:blip>
                    <a:stretch>
                      <a:fillRect/>
                    </a:stretch>
                  </pic:blipFill>
                  <pic:spPr>
                    <a:xfrm>
                      <a:off x="0" y="0"/>
                      <a:ext cx="4637314" cy="3329354"/>
                    </a:xfrm>
                    <a:prstGeom prst="rect">
                      <a:avLst/>
                    </a:prstGeom>
                  </pic:spPr>
                </pic:pic>
              </a:graphicData>
            </a:graphic>
          </wp:inline>
        </w:drawing>
      </w:r>
    </w:p>
    <w:p w14:paraId="5203F1F9" w14:textId="76154E97" w:rsidR="75C5AEE3" w:rsidRDefault="75C5AEE3" w:rsidP="75C5AEE3">
      <w:pPr>
        <w:spacing w:after="1" w:line="260" w:lineRule="auto"/>
        <w:ind w:left="-5" w:right="1119"/>
      </w:pPr>
    </w:p>
    <w:p w14:paraId="61A17BF9" w14:textId="08645A20" w:rsidR="75C5AEE3" w:rsidRDefault="75C5AEE3" w:rsidP="75C5AEE3">
      <w:pPr>
        <w:spacing w:after="1" w:line="260" w:lineRule="auto"/>
        <w:ind w:left="-5" w:right="1119"/>
      </w:pPr>
    </w:p>
    <w:p w14:paraId="4B44937F" w14:textId="14520BBF" w:rsidR="75C5AEE3" w:rsidRDefault="75C5AEE3" w:rsidP="75C5AEE3">
      <w:pPr>
        <w:spacing w:after="1" w:line="260" w:lineRule="auto"/>
        <w:ind w:left="-5" w:right="1119"/>
      </w:pPr>
    </w:p>
    <w:p w14:paraId="78C1DF3A" w14:textId="6306EEEC" w:rsidR="75C5AEE3" w:rsidRDefault="75C5AEE3" w:rsidP="75C5AEE3">
      <w:pPr>
        <w:spacing w:after="1" w:line="260" w:lineRule="auto"/>
        <w:ind w:left="-5" w:right="1119"/>
      </w:pPr>
    </w:p>
    <w:p w14:paraId="62470181" w14:textId="2A31681B" w:rsidR="75C5AEE3" w:rsidRDefault="75C5AEE3" w:rsidP="75C5AEE3">
      <w:pPr>
        <w:spacing w:after="1" w:line="260" w:lineRule="auto"/>
        <w:ind w:left="-5" w:right="1119"/>
      </w:pPr>
    </w:p>
    <w:p w14:paraId="7D0E74BA" w14:textId="307DDC60" w:rsidR="75C5AEE3" w:rsidRDefault="75C5AEE3" w:rsidP="75C5AEE3">
      <w:pPr>
        <w:spacing w:after="1" w:line="260" w:lineRule="auto"/>
        <w:ind w:left="-5" w:right="1119"/>
      </w:pPr>
    </w:p>
    <w:p w14:paraId="6466DA30" w14:textId="5D1255FA" w:rsidR="75C5AEE3" w:rsidRDefault="75C5AEE3" w:rsidP="75C5AEE3">
      <w:pPr>
        <w:spacing w:after="1" w:line="260" w:lineRule="auto"/>
        <w:ind w:left="-5" w:right="1119"/>
      </w:pPr>
    </w:p>
    <w:p w14:paraId="4DF4B4C1" w14:textId="0FFB52AF" w:rsidR="75C5AEE3" w:rsidRDefault="75C5AEE3" w:rsidP="75C5AEE3">
      <w:pPr>
        <w:spacing w:after="1" w:line="260" w:lineRule="auto"/>
        <w:ind w:left="-5" w:right="1119"/>
      </w:pPr>
    </w:p>
    <w:p w14:paraId="4FA4F41F" w14:textId="11BAA549" w:rsidR="75C5AEE3" w:rsidRDefault="75C5AEE3" w:rsidP="75C5AEE3">
      <w:pPr>
        <w:spacing w:after="1" w:line="260" w:lineRule="auto"/>
        <w:ind w:left="-5" w:right="1119"/>
      </w:pPr>
    </w:p>
    <w:p w14:paraId="152DF048" w14:textId="11FAC76D" w:rsidR="75C5AEE3" w:rsidRDefault="75C5AEE3" w:rsidP="75C5AEE3">
      <w:pPr>
        <w:spacing w:after="1" w:line="260" w:lineRule="auto"/>
        <w:ind w:left="-5" w:right="1119"/>
      </w:pPr>
    </w:p>
    <w:p w14:paraId="22AFBBF8" w14:textId="153A295C" w:rsidR="75C5AEE3" w:rsidRDefault="75C5AEE3" w:rsidP="75C5AEE3">
      <w:pPr>
        <w:spacing w:after="1" w:line="260" w:lineRule="auto"/>
        <w:ind w:left="-5" w:right="1119"/>
      </w:pPr>
    </w:p>
    <w:p w14:paraId="417FF061" w14:textId="50973C54" w:rsidR="75C5AEE3" w:rsidRDefault="75C5AEE3" w:rsidP="75C5AEE3">
      <w:pPr>
        <w:spacing w:after="1" w:line="260" w:lineRule="auto"/>
        <w:ind w:left="-5" w:right="1119"/>
      </w:pPr>
    </w:p>
    <w:p w14:paraId="622332C1" w14:textId="2FA20CEF" w:rsidR="75C5AEE3" w:rsidRDefault="75C5AEE3" w:rsidP="75C5AEE3">
      <w:pPr>
        <w:spacing w:after="1" w:line="260" w:lineRule="auto"/>
        <w:ind w:left="-5" w:right="1119"/>
      </w:pPr>
    </w:p>
    <w:p w14:paraId="46A8D738" w14:textId="2AE10FB0" w:rsidR="75C5AEE3" w:rsidRDefault="75C5AEE3" w:rsidP="75C5AEE3">
      <w:pPr>
        <w:spacing w:after="1" w:line="260" w:lineRule="auto"/>
        <w:ind w:left="-5" w:right="1119"/>
      </w:pPr>
    </w:p>
    <w:p w14:paraId="54B0A717" w14:textId="7697C8A7" w:rsidR="75C5AEE3" w:rsidRDefault="75C5AEE3" w:rsidP="75C5AEE3">
      <w:pPr>
        <w:spacing w:after="1" w:line="260" w:lineRule="auto"/>
        <w:ind w:left="-5" w:right="1119"/>
      </w:pPr>
    </w:p>
    <w:p w14:paraId="71E6251A" w14:textId="62A5C0D1" w:rsidR="75C5AEE3" w:rsidRDefault="75C5AEE3" w:rsidP="75C5AEE3">
      <w:pPr>
        <w:spacing w:after="1" w:line="260" w:lineRule="auto"/>
        <w:ind w:left="-5" w:right="1119"/>
      </w:pPr>
    </w:p>
    <w:p w14:paraId="3D968754" w14:textId="670A7254" w:rsidR="75C5AEE3" w:rsidRDefault="75C5AEE3" w:rsidP="75C5AEE3">
      <w:pPr>
        <w:spacing w:after="1" w:line="260" w:lineRule="auto"/>
        <w:ind w:left="-5" w:right="1119"/>
      </w:pPr>
    </w:p>
    <w:p w14:paraId="23559FF7" w14:textId="01EBC0A9" w:rsidR="75C5AEE3" w:rsidRDefault="75C5AEE3" w:rsidP="75C5AEE3">
      <w:pPr>
        <w:spacing w:after="1" w:line="260" w:lineRule="auto"/>
        <w:ind w:left="-5" w:right="1119"/>
      </w:pPr>
    </w:p>
    <w:p w14:paraId="4C7A9410" w14:textId="01E7760E" w:rsidR="75C5AEE3" w:rsidRDefault="75C5AEE3" w:rsidP="75C5AEE3">
      <w:pPr>
        <w:spacing w:after="1" w:line="260" w:lineRule="auto"/>
        <w:ind w:left="-5" w:right="1119"/>
      </w:pPr>
    </w:p>
    <w:p w14:paraId="0B0C62F9" w14:textId="1BE90DD9" w:rsidR="75C5AEE3" w:rsidRDefault="75C5AEE3" w:rsidP="75C5AEE3">
      <w:pPr>
        <w:spacing w:after="1" w:line="260" w:lineRule="auto"/>
        <w:ind w:left="-5" w:right="1119"/>
      </w:pPr>
    </w:p>
    <w:p w14:paraId="27FE0A52" w14:textId="0D0E79F1" w:rsidR="009525A9" w:rsidRDefault="009525A9" w:rsidP="75C5AEE3">
      <w:pPr>
        <w:pStyle w:val="Heading2"/>
        <w:numPr>
          <w:ilvl w:val="0"/>
          <w:numId w:val="0"/>
        </w:numPr>
        <w:ind w:left="578" w:hanging="578"/>
        <w:rPr>
          <w:lang w:eastAsia="en-US"/>
        </w:rPr>
      </w:pPr>
      <w:bookmarkStart w:id="15" w:name="_Toc217296075"/>
      <w:r w:rsidRPr="3EA2B962">
        <w:rPr>
          <w:lang w:eastAsia="en-US"/>
        </w:rPr>
        <w:lastRenderedPageBreak/>
        <w:t xml:space="preserve">Appendix </w:t>
      </w:r>
      <w:r w:rsidR="4560B140" w:rsidRPr="3EA2B962">
        <w:rPr>
          <w:lang w:eastAsia="en-US"/>
        </w:rPr>
        <w:t>B</w:t>
      </w:r>
      <w:bookmarkEnd w:id="15"/>
    </w:p>
    <w:p w14:paraId="386B808B" w14:textId="6A76BDF7" w:rsidR="75C5AEE3" w:rsidRDefault="6F37DE71" w:rsidP="75C5AEE3">
      <w:r>
        <w:rPr>
          <w:noProof/>
        </w:rPr>
        <w:drawing>
          <wp:inline distT="0" distB="0" distL="0" distR="0" wp14:anchorId="1F925F0B" wp14:editId="5928DAA4">
            <wp:extent cx="5943600" cy="4705350"/>
            <wp:effectExtent l="0" t="0" r="0" b="0"/>
            <wp:docPr id="68259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9466" name="Picture 68259466"/>
                    <pic:cNvPicPr/>
                  </pic:nvPicPr>
                  <pic:blipFill>
                    <a:blip r:embed="rId112">
                      <a:extLst>
                        <a:ext uri="{28A0092B-C50C-407E-A947-70E740481C1C}">
                          <a14:useLocalDpi xmlns:a14="http://schemas.microsoft.com/office/drawing/2010/main"/>
                        </a:ext>
                      </a:extLst>
                    </a:blip>
                    <a:stretch>
                      <a:fillRect/>
                    </a:stretch>
                  </pic:blipFill>
                  <pic:spPr>
                    <a:xfrm>
                      <a:off x="0" y="0"/>
                      <a:ext cx="5943600" cy="4705350"/>
                    </a:xfrm>
                    <a:prstGeom prst="rect">
                      <a:avLst/>
                    </a:prstGeom>
                  </pic:spPr>
                </pic:pic>
              </a:graphicData>
            </a:graphic>
          </wp:inline>
        </w:drawing>
      </w:r>
    </w:p>
    <w:p w14:paraId="4453E2BE" w14:textId="52F57A24" w:rsidR="75C5AEE3" w:rsidRDefault="75C5AEE3" w:rsidP="75C5AEE3"/>
    <w:p w14:paraId="5C920405" w14:textId="7C47BB50" w:rsidR="75C5AEE3" w:rsidRDefault="75C5AEE3" w:rsidP="75C5AEE3"/>
    <w:p w14:paraId="4DF7DBDE" w14:textId="4ECB447D" w:rsidR="75C5AEE3" w:rsidRDefault="75C5AEE3" w:rsidP="75C5AEE3"/>
    <w:p w14:paraId="01E34F1A" w14:textId="2B1E4A06" w:rsidR="75C5AEE3" w:rsidRDefault="75C5AEE3" w:rsidP="75C5AEE3"/>
    <w:p w14:paraId="554D8405" w14:textId="452C11E6" w:rsidR="75C5AEE3" w:rsidRDefault="75C5AEE3" w:rsidP="75C5AEE3"/>
    <w:p w14:paraId="13D53BCA" w14:textId="51CC0282" w:rsidR="75C5AEE3" w:rsidRDefault="75C5AEE3" w:rsidP="75C5AEE3"/>
    <w:p w14:paraId="6DE5DF4A" w14:textId="7D252F3A" w:rsidR="75C5AEE3" w:rsidRDefault="75C5AEE3" w:rsidP="75C5AEE3"/>
    <w:p w14:paraId="0F3CABC7" w14:textId="77777777" w:rsidR="009525A9" w:rsidRDefault="009525A9" w:rsidP="009525A9">
      <w:pPr>
        <w:rPr>
          <w:rFonts w:ascii="Courier New" w:eastAsia="Courier New" w:hAnsi="Courier New" w:cs="Courier New"/>
          <w:sz w:val="20"/>
        </w:rPr>
      </w:pPr>
    </w:p>
    <w:p w14:paraId="5B08B5D1" w14:textId="29E4A655" w:rsidR="009525A9" w:rsidRDefault="009525A9" w:rsidP="009525A9">
      <w:pPr>
        <w:spacing w:after="0"/>
        <w:ind w:right="1229"/>
        <w:jc w:val="right"/>
      </w:pPr>
    </w:p>
    <w:p w14:paraId="65F9C3DC" w14:textId="77777777" w:rsidR="00665C65" w:rsidRDefault="00665C65" w:rsidP="009525A9">
      <w:pPr>
        <w:spacing w:after="159"/>
        <w:ind w:right="933"/>
        <w:jc w:val="center"/>
        <w:rPr>
          <w:b/>
        </w:rPr>
      </w:pPr>
    </w:p>
    <w:p w14:paraId="5023141B" w14:textId="77777777" w:rsidR="00665C65" w:rsidRDefault="00665C65" w:rsidP="009525A9">
      <w:pPr>
        <w:spacing w:after="159"/>
        <w:ind w:right="933"/>
        <w:jc w:val="center"/>
        <w:rPr>
          <w:b/>
        </w:rPr>
      </w:pPr>
    </w:p>
    <w:p w14:paraId="1F3B1409" w14:textId="77777777" w:rsidR="009525A9" w:rsidRDefault="009525A9" w:rsidP="009525A9">
      <w:pPr>
        <w:spacing w:after="1"/>
      </w:pPr>
    </w:p>
    <w:p w14:paraId="1A965116" w14:textId="77777777" w:rsidR="00351C72" w:rsidRDefault="00351C72" w:rsidP="00351C72">
      <w:pPr>
        <w:ind w:right="919"/>
        <w:rPr>
          <w:b/>
        </w:rPr>
      </w:pPr>
    </w:p>
    <w:sectPr w:rsidR="00351C72" w:rsidSect="004D7B3D">
      <w:footerReference w:type="default" r:id="rId113"/>
      <w:footerReference w:type="first" r:id="rId1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CCDCC" w14:textId="77777777" w:rsidR="009834AE" w:rsidRDefault="009834AE" w:rsidP="004E733D">
      <w:pPr>
        <w:spacing w:after="0" w:line="240" w:lineRule="auto"/>
      </w:pPr>
      <w:r>
        <w:separator/>
      </w:r>
    </w:p>
  </w:endnote>
  <w:endnote w:type="continuationSeparator" w:id="0">
    <w:p w14:paraId="0AA2DC6E" w14:textId="77777777" w:rsidR="009834AE" w:rsidRDefault="009834AE" w:rsidP="004E7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4873" w14:textId="77777777" w:rsidR="00DF1721" w:rsidRDefault="00DF1721">
    <w:pPr>
      <w:pStyle w:val="Footer"/>
    </w:pPr>
    <w:r w:rsidRPr="00C015A8">
      <w:rPr>
        <w:i/>
        <w:sz w:val="24"/>
        <w:szCs w:val="24"/>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859836"/>
      <w:docPartObj>
        <w:docPartGallery w:val="Page Numbers (Bottom of Page)"/>
        <w:docPartUnique/>
      </w:docPartObj>
    </w:sdtPr>
    <w:sdtEndPr>
      <w:rPr>
        <w:color w:val="7F7F7F" w:themeColor="background1" w:themeShade="7F"/>
        <w:spacing w:val="60"/>
      </w:rPr>
    </w:sdtEndPr>
    <w:sdtContent>
      <w:p w14:paraId="4F17198B" w14:textId="77777777" w:rsidR="00DF1721" w:rsidRDefault="00647F3E">
        <w:pPr>
          <w:pStyle w:val="Footer"/>
          <w:pBdr>
            <w:top w:val="single" w:sz="4" w:space="1" w:color="D9D9D9" w:themeColor="background1" w:themeShade="D9"/>
          </w:pBdr>
          <w:rPr>
            <w:b/>
            <w:bCs/>
          </w:rPr>
        </w:pPr>
        <w:r>
          <w:fldChar w:fldCharType="begin"/>
        </w:r>
        <w:r w:rsidR="00DF1721">
          <w:instrText xml:space="preserve"> PAGE   \* MERGEFORMAT </w:instrText>
        </w:r>
        <w:r>
          <w:fldChar w:fldCharType="separate"/>
        </w:r>
        <w:r w:rsidR="00DF1721" w:rsidRPr="00A60D20">
          <w:rPr>
            <w:b/>
            <w:bCs/>
            <w:noProof/>
          </w:rPr>
          <w:t>1</w:t>
        </w:r>
        <w:r>
          <w:rPr>
            <w:b/>
            <w:bCs/>
            <w:noProof/>
          </w:rPr>
          <w:fldChar w:fldCharType="end"/>
        </w:r>
        <w:r w:rsidR="00DF1721">
          <w:rPr>
            <w:b/>
            <w:bCs/>
          </w:rPr>
          <w:t xml:space="preserve"> | </w:t>
        </w:r>
        <w:r w:rsidR="00DF1721">
          <w:rPr>
            <w:color w:val="7F7F7F" w:themeColor="background1" w:themeShade="7F"/>
            <w:spacing w:val="60"/>
          </w:rPr>
          <w:t>Page</w:t>
        </w:r>
      </w:p>
    </w:sdtContent>
  </w:sdt>
  <w:p w14:paraId="3041E394" w14:textId="77777777" w:rsidR="00DF1721" w:rsidRDefault="00DF17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717893"/>
      <w:docPartObj>
        <w:docPartGallery w:val="Page Numbers (Bottom of Page)"/>
        <w:docPartUnique/>
      </w:docPartObj>
    </w:sdtPr>
    <w:sdtEndPr>
      <w:rPr>
        <w:color w:val="7F7F7F" w:themeColor="background1" w:themeShade="7F"/>
        <w:spacing w:val="60"/>
      </w:rPr>
    </w:sdtEndPr>
    <w:sdtContent>
      <w:p w14:paraId="039B4899" w14:textId="77777777" w:rsidR="00DF1721" w:rsidRDefault="00647F3E" w:rsidP="003363BE">
        <w:pPr>
          <w:pStyle w:val="Footer"/>
          <w:pBdr>
            <w:top w:val="single" w:sz="4" w:space="1" w:color="D9D9D9" w:themeColor="background1" w:themeShade="D9"/>
          </w:pBdr>
          <w:jc w:val="right"/>
          <w:rPr>
            <w:b/>
            <w:bCs/>
          </w:rPr>
        </w:pPr>
        <w:r>
          <w:fldChar w:fldCharType="begin"/>
        </w:r>
        <w:r w:rsidR="00DF1721">
          <w:instrText xml:space="preserve"> PAGE   \* MERGEFORMAT </w:instrText>
        </w:r>
        <w:r>
          <w:fldChar w:fldCharType="separate"/>
        </w:r>
        <w:r w:rsidR="001E01AD" w:rsidRPr="001E01AD">
          <w:rPr>
            <w:b/>
            <w:bCs/>
            <w:noProof/>
          </w:rPr>
          <w:t>8</w:t>
        </w:r>
        <w:r>
          <w:rPr>
            <w:b/>
            <w:bCs/>
            <w:noProof/>
          </w:rPr>
          <w:fldChar w:fldCharType="end"/>
        </w:r>
        <w:r w:rsidR="00DF1721">
          <w:rPr>
            <w:b/>
            <w:bCs/>
          </w:rPr>
          <w:t xml:space="preserve"> | </w:t>
        </w:r>
        <w:r w:rsidR="00DF1721">
          <w:rPr>
            <w:color w:val="7F7F7F" w:themeColor="background1" w:themeShade="7F"/>
            <w:spacing w:val="60"/>
          </w:rPr>
          <w:t>Page</w:t>
        </w:r>
      </w:p>
    </w:sdtContent>
  </w:sdt>
  <w:p w14:paraId="54E11D2A" w14:textId="77777777" w:rsidR="00DF1721" w:rsidRDefault="00DF17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404089"/>
      <w:docPartObj>
        <w:docPartGallery w:val="Page Numbers (Bottom of Page)"/>
        <w:docPartUnique/>
      </w:docPartObj>
    </w:sdtPr>
    <w:sdtEndPr>
      <w:rPr>
        <w:color w:val="7F7F7F" w:themeColor="background1" w:themeShade="7F"/>
        <w:spacing w:val="60"/>
      </w:rPr>
    </w:sdtEndPr>
    <w:sdtContent>
      <w:p w14:paraId="461FF87D" w14:textId="77777777" w:rsidR="00DF1721" w:rsidRDefault="00647F3E">
        <w:pPr>
          <w:pStyle w:val="Footer"/>
          <w:pBdr>
            <w:top w:val="single" w:sz="4" w:space="1" w:color="D9D9D9" w:themeColor="background1" w:themeShade="D9"/>
          </w:pBdr>
          <w:rPr>
            <w:b/>
            <w:bCs/>
          </w:rPr>
        </w:pPr>
        <w:r>
          <w:fldChar w:fldCharType="begin"/>
        </w:r>
        <w:r w:rsidR="00DF1721">
          <w:instrText xml:space="preserve"> PAGE   \* MERGEFORMAT </w:instrText>
        </w:r>
        <w:r>
          <w:fldChar w:fldCharType="separate"/>
        </w:r>
        <w:r w:rsidR="00DF1721" w:rsidRPr="00A60D20">
          <w:rPr>
            <w:b/>
            <w:bCs/>
            <w:noProof/>
          </w:rPr>
          <w:t>1</w:t>
        </w:r>
        <w:r>
          <w:rPr>
            <w:b/>
            <w:bCs/>
            <w:noProof/>
          </w:rPr>
          <w:fldChar w:fldCharType="end"/>
        </w:r>
        <w:r w:rsidR="00DF1721">
          <w:rPr>
            <w:b/>
            <w:bCs/>
          </w:rPr>
          <w:t xml:space="preserve"> | </w:t>
        </w:r>
        <w:r w:rsidR="00DF1721">
          <w:rPr>
            <w:color w:val="7F7F7F" w:themeColor="background1" w:themeShade="7F"/>
            <w:spacing w:val="60"/>
          </w:rPr>
          <w:t>Page</w:t>
        </w:r>
      </w:p>
    </w:sdtContent>
  </w:sdt>
  <w:p w14:paraId="722B00AE" w14:textId="77777777" w:rsidR="00DF1721" w:rsidRPr="00A60D20" w:rsidRDefault="00DF1721" w:rsidP="00A60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7A0B9" w14:textId="77777777" w:rsidR="009834AE" w:rsidRDefault="009834AE" w:rsidP="004E733D">
      <w:pPr>
        <w:spacing w:after="0" w:line="240" w:lineRule="auto"/>
      </w:pPr>
      <w:r>
        <w:separator/>
      </w:r>
    </w:p>
  </w:footnote>
  <w:footnote w:type="continuationSeparator" w:id="0">
    <w:p w14:paraId="61696BF5" w14:textId="77777777" w:rsidR="009834AE" w:rsidRDefault="009834AE" w:rsidP="004E733D">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AXmYCf7mcC5a6G" int2:id="RnXzzzT6">
      <int2:state int2:value="Rejected" int2:type="spell"/>
    </int2:textHash>
    <int2:textHash int2:hashCode="21UUNpOtrybdH2" int2:id="HyeiPN03">
      <int2:state int2:value="Rejected" int2:type="spell"/>
    </int2:textHash>
    <int2:textHash int2:hashCode="S8xRI5ySe3QoJx" int2:id="wGX4es5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D3A"/>
    <w:multiLevelType w:val="hybridMultilevel"/>
    <w:tmpl w:val="1C846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4270C"/>
    <w:multiLevelType w:val="hybridMultilevel"/>
    <w:tmpl w:val="3F180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891D05"/>
    <w:multiLevelType w:val="hybridMultilevel"/>
    <w:tmpl w:val="19D67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52EF5"/>
    <w:multiLevelType w:val="hybridMultilevel"/>
    <w:tmpl w:val="F754E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482775B"/>
    <w:multiLevelType w:val="multilevel"/>
    <w:tmpl w:val="580AFCB0"/>
    <w:lvl w:ilvl="0">
      <w:start w:val="1"/>
      <w:numFmt w:val="decimal"/>
      <w:pStyle w:val="Heading1"/>
      <w:lvlText w:val="%1"/>
      <w:lvlJc w:val="left"/>
      <w:pPr>
        <w:ind w:left="432" w:hanging="432"/>
      </w:pPr>
    </w:lvl>
    <w:lvl w:ilvl="1">
      <w:start w:val="1"/>
      <w:numFmt w:val="decimal"/>
      <w:pStyle w:val="Heading2"/>
      <w:lvlText w:val="%1.%2"/>
      <w:lvlJc w:val="left"/>
      <w:pPr>
        <w:ind w:left="85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53C4FD8"/>
    <w:multiLevelType w:val="hybridMultilevel"/>
    <w:tmpl w:val="CF50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800B43"/>
    <w:multiLevelType w:val="multilevel"/>
    <w:tmpl w:val="7390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5238B5"/>
    <w:multiLevelType w:val="hybridMultilevel"/>
    <w:tmpl w:val="89D6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A607F7"/>
    <w:multiLevelType w:val="hybridMultilevel"/>
    <w:tmpl w:val="6004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E90654"/>
    <w:multiLevelType w:val="hybridMultilevel"/>
    <w:tmpl w:val="FA96E058"/>
    <w:lvl w:ilvl="0" w:tplc="08090001">
      <w:start w:val="1"/>
      <w:numFmt w:val="bullet"/>
      <w:lvlText w:val=""/>
      <w:lvlJc w:val="left"/>
      <w:pPr>
        <w:ind w:left="739" w:hanging="360"/>
      </w:pPr>
      <w:rPr>
        <w:rFonts w:ascii="Symbol" w:hAnsi="Symbol" w:hint="default"/>
      </w:rPr>
    </w:lvl>
    <w:lvl w:ilvl="1" w:tplc="08090003" w:tentative="1">
      <w:start w:val="1"/>
      <w:numFmt w:val="bullet"/>
      <w:lvlText w:val="o"/>
      <w:lvlJc w:val="left"/>
      <w:pPr>
        <w:ind w:left="1459" w:hanging="360"/>
      </w:pPr>
      <w:rPr>
        <w:rFonts w:ascii="Courier New" w:hAnsi="Courier New" w:cs="Courier New" w:hint="default"/>
      </w:rPr>
    </w:lvl>
    <w:lvl w:ilvl="2" w:tplc="08090005" w:tentative="1">
      <w:start w:val="1"/>
      <w:numFmt w:val="bullet"/>
      <w:lvlText w:val=""/>
      <w:lvlJc w:val="left"/>
      <w:pPr>
        <w:ind w:left="2179" w:hanging="360"/>
      </w:pPr>
      <w:rPr>
        <w:rFonts w:ascii="Wingdings" w:hAnsi="Wingdings" w:hint="default"/>
      </w:rPr>
    </w:lvl>
    <w:lvl w:ilvl="3" w:tplc="08090001" w:tentative="1">
      <w:start w:val="1"/>
      <w:numFmt w:val="bullet"/>
      <w:lvlText w:val=""/>
      <w:lvlJc w:val="left"/>
      <w:pPr>
        <w:ind w:left="2899" w:hanging="360"/>
      </w:pPr>
      <w:rPr>
        <w:rFonts w:ascii="Symbol" w:hAnsi="Symbol" w:hint="default"/>
      </w:rPr>
    </w:lvl>
    <w:lvl w:ilvl="4" w:tplc="08090003" w:tentative="1">
      <w:start w:val="1"/>
      <w:numFmt w:val="bullet"/>
      <w:lvlText w:val="o"/>
      <w:lvlJc w:val="left"/>
      <w:pPr>
        <w:ind w:left="3619" w:hanging="360"/>
      </w:pPr>
      <w:rPr>
        <w:rFonts w:ascii="Courier New" w:hAnsi="Courier New" w:cs="Courier New" w:hint="default"/>
      </w:rPr>
    </w:lvl>
    <w:lvl w:ilvl="5" w:tplc="08090005" w:tentative="1">
      <w:start w:val="1"/>
      <w:numFmt w:val="bullet"/>
      <w:lvlText w:val=""/>
      <w:lvlJc w:val="left"/>
      <w:pPr>
        <w:ind w:left="4339" w:hanging="360"/>
      </w:pPr>
      <w:rPr>
        <w:rFonts w:ascii="Wingdings" w:hAnsi="Wingdings" w:hint="default"/>
      </w:rPr>
    </w:lvl>
    <w:lvl w:ilvl="6" w:tplc="08090001" w:tentative="1">
      <w:start w:val="1"/>
      <w:numFmt w:val="bullet"/>
      <w:lvlText w:val=""/>
      <w:lvlJc w:val="left"/>
      <w:pPr>
        <w:ind w:left="5059" w:hanging="360"/>
      </w:pPr>
      <w:rPr>
        <w:rFonts w:ascii="Symbol" w:hAnsi="Symbol" w:hint="default"/>
      </w:rPr>
    </w:lvl>
    <w:lvl w:ilvl="7" w:tplc="08090003" w:tentative="1">
      <w:start w:val="1"/>
      <w:numFmt w:val="bullet"/>
      <w:lvlText w:val="o"/>
      <w:lvlJc w:val="left"/>
      <w:pPr>
        <w:ind w:left="5779" w:hanging="360"/>
      </w:pPr>
      <w:rPr>
        <w:rFonts w:ascii="Courier New" w:hAnsi="Courier New" w:cs="Courier New" w:hint="default"/>
      </w:rPr>
    </w:lvl>
    <w:lvl w:ilvl="8" w:tplc="08090005" w:tentative="1">
      <w:start w:val="1"/>
      <w:numFmt w:val="bullet"/>
      <w:lvlText w:val=""/>
      <w:lvlJc w:val="left"/>
      <w:pPr>
        <w:ind w:left="6499" w:hanging="360"/>
      </w:pPr>
      <w:rPr>
        <w:rFonts w:ascii="Wingdings" w:hAnsi="Wingdings" w:hint="default"/>
      </w:rPr>
    </w:lvl>
  </w:abstractNum>
  <w:abstractNum w:abstractNumId="10" w15:restartNumberingAfterBreak="0">
    <w:nsid w:val="3B515488"/>
    <w:multiLevelType w:val="hybridMultilevel"/>
    <w:tmpl w:val="268E7E6E"/>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11" w15:restartNumberingAfterBreak="0">
    <w:nsid w:val="3D7E3EF6"/>
    <w:multiLevelType w:val="hybridMultilevel"/>
    <w:tmpl w:val="4202C902"/>
    <w:lvl w:ilvl="0" w:tplc="E2CAF5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5E3053"/>
    <w:multiLevelType w:val="hybridMultilevel"/>
    <w:tmpl w:val="31501312"/>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0545A7"/>
    <w:multiLevelType w:val="hybridMultilevel"/>
    <w:tmpl w:val="8C481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F4704"/>
    <w:multiLevelType w:val="hybridMultilevel"/>
    <w:tmpl w:val="5DB6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797606"/>
    <w:multiLevelType w:val="hybridMultilevel"/>
    <w:tmpl w:val="E13A2516"/>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8B187F"/>
    <w:multiLevelType w:val="hybridMultilevel"/>
    <w:tmpl w:val="3FEEF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485A27"/>
    <w:multiLevelType w:val="hybridMultilevel"/>
    <w:tmpl w:val="9DA8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8B6F2F"/>
    <w:multiLevelType w:val="hybridMultilevel"/>
    <w:tmpl w:val="4F8E6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9C6003D"/>
    <w:multiLevelType w:val="hybridMultilevel"/>
    <w:tmpl w:val="8F76072C"/>
    <w:lvl w:ilvl="0" w:tplc="D65290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C31A22"/>
    <w:multiLevelType w:val="hybridMultilevel"/>
    <w:tmpl w:val="70A62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976EDE"/>
    <w:multiLevelType w:val="hybridMultilevel"/>
    <w:tmpl w:val="77E6337A"/>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FF73222"/>
    <w:multiLevelType w:val="hybridMultilevel"/>
    <w:tmpl w:val="1BB698D2"/>
    <w:lvl w:ilvl="0" w:tplc="4A1A2AEE">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BD337D"/>
    <w:multiLevelType w:val="hybridMultilevel"/>
    <w:tmpl w:val="46409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A4752D9"/>
    <w:multiLevelType w:val="hybridMultilevel"/>
    <w:tmpl w:val="1C600ECA"/>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25" w15:restartNumberingAfterBreak="0">
    <w:nsid w:val="7D782A11"/>
    <w:multiLevelType w:val="hybridMultilevel"/>
    <w:tmpl w:val="F928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CD72BF"/>
    <w:multiLevelType w:val="hybridMultilevel"/>
    <w:tmpl w:val="314C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5887448">
    <w:abstractNumId w:val="4"/>
  </w:num>
  <w:num w:numId="2" w16cid:durableId="15268625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0692235">
    <w:abstractNumId w:val="4"/>
  </w:num>
  <w:num w:numId="4" w16cid:durableId="700936565">
    <w:abstractNumId w:val="4"/>
  </w:num>
  <w:num w:numId="5" w16cid:durableId="1381394561">
    <w:abstractNumId w:val="4"/>
  </w:num>
  <w:num w:numId="6" w16cid:durableId="652032292">
    <w:abstractNumId w:val="4"/>
  </w:num>
  <w:num w:numId="7" w16cid:durableId="1158615787">
    <w:abstractNumId w:val="4"/>
  </w:num>
  <w:num w:numId="8" w16cid:durableId="827938935">
    <w:abstractNumId w:val="4"/>
  </w:num>
  <w:num w:numId="9" w16cid:durableId="1561864665">
    <w:abstractNumId w:val="4"/>
  </w:num>
  <w:num w:numId="10" w16cid:durableId="669795587">
    <w:abstractNumId w:val="4"/>
  </w:num>
  <w:num w:numId="11" w16cid:durableId="1945920597">
    <w:abstractNumId w:val="4"/>
  </w:num>
  <w:num w:numId="12" w16cid:durableId="1310282198">
    <w:abstractNumId w:val="4"/>
  </w:num>
  <w:num w:numId="13" w16cid:durableId="538208839">
    <w:abstractNumId w:val="11"/>
  </w:num>
  <w:num w:numId="14" w16cid:durableId="633945160">
    <w:abstractNumId w:val="8"/>
  </w:num>
  <w:num w:numId="15" w16cid:durableId="1939482003">
    <w:abstractNumId w:val="7"/>
  </w:num>
  <w:num w:numId="16" w16cid:durableId="1377118409">
    <w:abstractNumId w:val="17"/>
  </w:num>
  <w:num w:numId="17" w16cid:durableId="827746002">
    <w:abstractNumId w:val="13"/>
  </w:num>
  <w:num w:numId="18" w16cid:durableId="408700494">
    <w:abstractNumId w:val="14"/>
  </w:num>
  <w:num w:numId="19" w16cid:durableId="576746475">
    <w:abstractNumId w:val="5"/>
  </w:num>
  <w:num w:numId="20" w16cid:durableId="306010399">
    <w:abstractNumId w:val="20"/>
  </w:num>
  <w:num w:numId="21" w16cid:durableId="1273323072">
    <w:abstractNumId w:val="16"/>
  </w:num>
  <w:num w:numId="22" w16cid:durableId="1712999724">
    <w:abstractNumId w:val="2"/>
  </w:num>
  <w:num w:numId="23" w16cid:durableId="1946423795">
    <w:abstractNumId w:val="26"/>
  </w:num>
  <w:num w:numId="24" w16cid:durableId="1901671865">
    <w:abstractNumId w:val="19"/>
  </w:num>
  <w:num w:numId="25" w16cid:durableId="1842961483">
    <w:abstractNumId w:val="25"/>
  </w:num>
  <w:num w:numId="26" w16cid:durableId="912549366">
    <w:abstractNumId w:val="0"/>
  </w:num>
  <w:num w:numId="27" w16cid:durableId="851841074">
    <w:abstractNumId w:val="18"/>
  </w:num>
  <w:num w:numId="28" w16cid:durableId="1572958438">
    <w:abstractNumId w:val="3"/>
  </w:num>
  <w:num w:numId="29" w16cid:durableId="1350521549">
    <w:abstractNumId w:val="21"/>
  </w:num>
  <w:num w:numId="30" w16cid:durableId="80225658">
    <w:abstractNumId w:val="10"/>
  </w:num>
  <w:num w:numId="31" w16cid:durableId="1204636982">
    <w:abstractNumId w:val="24"/>
  </w:num>
  <w:num w:numId="32" w16cid:durableId="1817065862">
    <w:abstractNumId w:val="12"/>
  </w:num>
  <w:num w:numId="33" w16cid:durableId="1212352873">
    <w:abstractNumId w:val="15"/>
  </w:num>
  <w:num w:numId="34" w16cid:durableId="1516728644">
    <w:abstractNumId w:val="23"/>
  </w:num>
  <w:num w:numId="35" w16cid:durableId="1528323840">
    <w:abstractNumId w:val="9"/>
  </w:num>
  <w:num w:numId="36" w16cid:durableId="2073111638">
    <w:abstractNumId w:val="22"/>
  </w:num>
  <w:num w:numId="37" w16cid:durableId="345837018">
    <w:abstractNumId w:val="1"/>
  </w:num>
  <w:num w:numId="38" w16cid:durableId="16097747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2"/>
    <w:compatSetting w:name="useWord2013TrackBottomHyphenation" w:uri="http://schemas.microsoft.com/office/word" w:val="1"/>
  </w:compat>
  <w:rsids>
    <w:rsidRoot w:val="00A362BC"/>
    <w:rsid w:val="00000981"/>
    <w:rsid w:val="00001745"/>
    <w:rsid w:val="00003FB6"/>
    <w:rsid w:val="00027573"/>
    <w:rsid w:val="000324CA"/>
    <w:rsid w:val="00033A09"/>
    <w:rsid w:val="00037DC8"/>
    <w:rsid w:val="00040E52"/>
    <w:rsid w:val="00046389"/>
    <w:rsid w:val="0005250C"/>
    <w:rsid w:val="0005417B"/>
    <w:rsid w:val="000541DE"/>
    <w:rsid w:val="000627C4"/>
    <w:rsid w:val="00064175"/>
    <w:rsid w:val="000739B3"/>
    <w:rsid w:val="000920B6"/>
    <w:rsid w:val="000942D9"/>
    <w:rsid w:val="000A3087"/>
    <w:rsid w:val="000A320F"/>
    <w:rsid w:val="000A4264"/>
    <w:rsid w:val="000B073D"/>
    <w:rsid w:val="000B23BF"/>
    <w:rsid w:val="000B2C0F"/>
    <w:rsid w:val="000C640D"/>
    <w:rsid w:val="000D17CB"/>
    <w:rsid w:val="000D7464"/>
    <w:rsid w:val="000E0E20"/>
    <w:rsid w:val="000E3346"/>
    <w:rsid w:val="000E547A"/>
    <w:rsid w:val="000E7672"/>
    <w:rsid w:val="000F0C10"/>
    <w:rsid w:val="000F1939"/>
    <w:rsid w:val="000F1DC5"/>
    <w:rsid w:val="000F5828"/>
    <w:rsid w:val="00106E7D"/>
    <w:rsid w:val="00107635"/>
    <w:rsid w:val="00112965"/>
    <w:rsid w:val="00113402"/>
    <w:rsid w:val="00114F7B"/>
    <w:rsid w:val="001218F2"/>
    <w:rsid w:val="00122A55"/>
    <w:rsid w:val="00124134"/>
    <w:rsid w:val="00126BDC"/>
    <w:rsid w:val="00126EAB"/>
    <w:rsid w:val="001279BD"/>
    <w:rsid w:val="0013062D"/>
    <w:rsid w:val="00132682"/>
    <w:rsid w:val="00140297"/>
    <w:rsid w:val="00151ECD"/>
    <w:rsid w:val="00153F1B"/>
    <w:rsid w:val="00154C09"/>
    <w:rsid w:val="001560A6"/>
    <w:rsid w:val="00156F7F"/>
    <w:rsid w:val="00161132"/>
    <w:rsid w:val="00161777"/>
    <w:rsid w:val="001712C7"/>
    <w:rsid w:val="001729C2"/>
    <w:rsid w:val="00174C80"/>
    <w:rsid w:val="0017676B"/>
    <w:rsid w:val="00176F4F"/>
    <w:rsid w:val="001905B9"/>
    <w:rsid w:val="00191BBC"/>
    <w:rsid w:val="00193EFF"/>
    <w:rsid w:val="00194347"/>
    <w:rsid w:val="0019450F"/>
    <w:rsid w:val="001948A2"/>
    <w:rsid w:val="001A142B"/>
    <w:rsid w:val="001A2892"/>
    <w:rsid w:val="001A6749"/>
    <w:rsid w:val="001B088D"/>
    <w:rsid w:val="001B141F"/>
    <w:rsid w:val="001B3C73"/>
    <w:rsid w:val="001B4D27"/>
    <w:rsid w:val="001B7E6B"/>
    <w:rsid w:val="001C0BA6"/>
    <w:rsid w:val="001C0CB2"/>
    <w:rsid w:val="001C2CC5"/>
    <w:rsid w:val="001C3C2C"/>
    <w:rsid w:val="001C7924"/>
    <w:rsid w:val="001D1620"/>
    <w:rsid w:val="001D35C0"/>
    <w:rsid w:val="001D4E4C"/>
    <w:rsid w:val="001D7979"/>
    <w:rsid w:val="001E001A"/>
    <w:rsid w:val="001E01AD"/>
    <w:rsid w:val="001E07B0"/>
    <w:rsid w:val="001E255E"/>
    <w:rsid w:val="001E3330"/>
    <w:rsid w:val="001F2976"/>
    <w:rsid w:val="001F4E08"/>
    <w:rsid w:val="00216186"/>
    <w:rsid w:val="00216E11"/>
    <w:rsid w:val="00217CE3"/>
    <w:rsid w:val="0022030D"/>
    <w:rsid w:val="00220755"/>
    <w:rsid w:val="002220E9"/>
    <w:rsid w:val="0022AFAB"/>
    <w:rsid w:val="00233373"/>
    <w:rsid w:val="00234C95"/>
    <w:rsid w:val="00235D54"/>
    <w:rsid w:val="00236787"/>
    <w:rsid w:val="002371F6"/>
    <w:rsid w:val="0024778B"/>
    <w:rsid w:val="00247885"/>
    <w:rsid w:val="00247BC4"/>
    <w:rsid w:val="00254646"/>
    <w:rsid w:val="00254AF1"/>
    <w:rsid w:val="00256944"/>
    <w:rsid w:val="002626B6"/>
    <w:rsid w:val="00265DAC"/>
    <w:rsid w:val="00267D3E"/>
    <w:rsid w:val="002775A3"/>
    <w:rsid w:val="002815F9"/>
    <w:rsid w:val="0028659A"/>
    <w:rsid w:val="002869C3"/>
    <w:rsid w:val="0028776D"/>
    <w:rsid w:val="0029038F"/>
    <w:rsid w:val="002A3E4D"/>
    <w:rsid w:val="002A5D59"/>
    <w:rsid w:val="002B49F6"/>
    <w:rsid w:val="002B6557"/>
    <w:rsid w:val="002B7A98"/>
    <w:rsid w:val="002C11AF"/>
    <w:rsid w:val="002E1900"/>
    <w:rsid w:val="002E330C"/>
    <w:rsid w:val="002E347C"/>
    <w:rsid w:val="002E35BA"/>
    <w:rsid w:val="002E653A"/>
    <w:rsid w:val="002E7EF3"/>
    <w:rsid w:val="002F5336"/>
    <w:rsid w:val="002F6C5B"/>
    <w:rsid w:val="002F776C"/>
    <w:rsid w:val="0030070E"/>
    <w:rsid w:val="0030087C"/>
    <w:rsid w:val="00304397"/>
    <w:rsid w:val="00313AEC"/>
    <w:rsid w:val="00320B32"/>
    <w:rsid w:val="0032326F"/>
    <w:rsid w:val="00331DEC"/>
    <w:rsid w:val="0033441C"/>
    <w:rsid w:val="003363BE"/>
    <w:rsid w:val="00340071"/>
    <w:rsid w:val="00340E97"/>
    <w:rsid w:val="00341658"/>
    <w:rsid w:val="003426D0"/>
    <w:rsid w:val="003428A9"/>
    <w:rsid w:val="0035025F"/>
    <w:rsid w:val="00351C72"/>
    <w:rsid w:val="00355B22"/>
    <w:rsid w:val="003604CA"/>
    <w:rsid w:val="0036330E"/>
    <w:rsid w:val="00364162"/>
    <w:rsid w:val="00367A52"/>
    <w:rsid w:val="0037308A"/>
    <w:rsid w:val="0037664C"/>
    <w:rsid w:val="00380BAA"/>
    <w:rsid w:val="00383C58"/>
    <w:rsid w:val="00383F4F"/>
    <w:rsid w:val="003842B5"/>
    <w:rsid w:val="003972CF"/>
    <w:rsid w:val="00397F4E"/>
    <w:rsid w:val="003A2863"/>
    <w:rsid w:val="003A3472"/>
    <w:rsid w:val="003A523B"/>
    <w:rsid w:val="003A671A"/>
    <w:rsid w:val="003A7E6E"/>
    <w:rsid w:val="003B0066"/>
    <w:rsid w:val="003B009F"/>
    <w:rsid w:val="003B55AD"/>
    <w:rsid w:val="003B584E"/>
    <w:rsid w:val="003B7340"/>
    <w:rsid w:val="003C4E38"/>
    <w:rsid w:val="003C604A"/>
    <w:rsid w:val="003C73E7"/>
    <w:rsid w:val="003C7753"/>
    <w:rsid w:val="003D03C2"/>
    <w:rsid w:val="003D3D21"/>
    <w:rsid w:val="003D7207"/>
    <w:rsid w:val="003E29E2"/>
    <w:rsid w:val="003E5AC3"/>
    <w:rsid w:val="003E63DD"/>
    <w:rsid w:val="003F0C17"/>
    <w:rsid w:val="003F1089"/>
    <w:rsid w:val="003F4AE8"/>
    <w:rsid w:val="003F708A"/>
    <w:rsid w:val="004044C9"/>
    <w:rsid w:val="00404615"/>
    <w:rsid w:val="00410C6A"/>
    <w:rsid w:val="004114CD"/>
    <w:rsid w:val="00411950"/>
    <w:rsid w:val="00412E17"/>
    <w:rsid w:val="0041550A"/>
    <w:rsid w:val="0041566A"/>
    <w:rsid w:val="0043E1E4"/>
    <w:rsid w:val="00441EB3"/>
    <w:rsid w:val="0044429B"/>
    <w:rsid w:val="0045005A"/>
    <w:rsid w:val="00457C90"/>
    <w:rsid w:val="0046275C"/>
    <w:rsid w:val="00465585"/>
    <w:rsid w:val="00472D43"/>
    <w:rsid w:val="00475402"/>
    <w:rsid w:val="00481614"/>
    <w:rsid w:val="00481CA9"/>
    <w:rsid w:val="00482333"/>
    <w:rsid w:val="004839C9"/>
    <w:rsid w:val="004872C0"/>
    <w:rsid w:val="00490D11"/>
    <w:rsid w:val="00493395"/>
    <w:rsid w:val="00493CEF"/>
    <w:rsid w:val="00496B52"/>
    <w:rsid w:val="004A08E2"/>
    <w:rsid w:val="004A221C"/>
    <w:rsid w:val="004A5876"/>
    <w:rsid w:val="004A6DF6"/>
    <w:rsid w:val="004A77A0"/>
    <w:rsid w:val="004C10C4"/>
    <w:rsid w:val="004C1F06"/>
    <w:rsid w:val="004C2086"/>
    <w:rsid w:val="004C2ACB"/>
    <w:rsid w:val="004C2E93"/>
    <w:rsid w:val="004C514E"/>
    <w:rsid w:val="004C5DAB"/>
    <w:rsid w:val="004C6BF5"/>
    <w:rsid w:val="004C7E11"/>
    <w:rsid w:val="004D157E"/>
    <w:rsid w:val="004D3791"/>
    <w:rsid w:val="004D3952"/>
    <w:rsid w:val="004D5302"/>
    <w:rsid w:val="004D6810"/>
    <w:rsid w:val="004D6F37"/>
    <w:rsid w:val="004D705C"/>
    <w:rsid w:val="004D7B3D"/>
    <w:rsid w:val="004E3329"/>
    <w:rsid w:val="004E48DB"/>
    <w:rsid w:val="004E733D"/>
    <w:rsid w:val="004E7AE2"/>
    <w:rsid w:val="004F0323"/>
    <w:rsid w:val="004F0C68"/>
    <w:rsid w:val="004F123A"/>
    <w:rsid w:val="004F2C3B"/>
    <w:rsid w:val="004F66A6"/>
    <w:rsid w:val="0050136D"/>
    <w:rsid w:val="005033F7"/>
    <w:rsid w:val="00504B06"/>
    <w:rsid w:val="00505180"/>
    <w:rsid w:val="005107AB"/>
    <w:rsid w:val="005128BE"/>
    <w:rsid w:val="00514292"/>
    <w:rsid w:val="00516A45"/>
    <w:rsid w:val="005201BA"/>
    <w:rsid w:val="00523BAD"/>
    <w:rsid w:val="00527338"/>
    <w:rsid w:val="005303C8"/>
    <w:rsid w:val="00531A1D"/>
    <w:rsid w:val="0053233E"/>
    <w:rsid w:val="00532763"/>
    <w:rsid w:val="005403D0"/>
    <w:rsid w:val="0054153D"/>
    <w:rsid w:val="00543205"/>
    <w:rsid w:val="00544277"/>
    <w:rsid w:val="005444D2"/>
    <w:rsid w:val="005461D0"/>
    <w:rsid w:val="00547C89"/>
    <w:rsid w:val="0055777C"/>
    <w:rsid w:val="00562F77"/>
    <w:rsid w:val="00574B53"/>
    <w:rsid w:val="00581BF3"/>
    <w:rsid w:val="00584214"/>
    <w:rsid w:val="00585745"/>
    <w:rsid w:val="00586BCC"/>
    <w:rsid w:val="00586C3F"/>
    <w:rsid w:val="005A0648"/>
    <w:rsid w:val="005B0B9D"/>
    <w:rsid w:val="005B158F"/>
    <w:rsid w:val="005C4657"/>
    <w:rsid w:val="005C4828"/>
    <w:rsid w:val="005D318B"/>
    <w:rsid w:val="005D5E52"/>
    <w:rsid w:val="005E0907"/>
    <w:rsid w:val="005E55CE"/>
    <w:rsid w:val="00600857"/>
    <w:rsid w:val="0061064B"/>
    <w:rsid w:val="00611CB4"/>
    <w:rsid w:val="0061772F"/>
    <w:rsid w:val="00623B9A"/>
    <w:rsid w:val="0062422C"/>
    <w:rsid w:val="00624C1F"/>
    <w:rsid w:val="00631689"/>
    <w:rsid w:val="00636B23"/>
    <w:rsid w:val="00640A3F"/>
    <w:rsid w:val="00640F9B"/>
    <w:rsid w:val="0064174C"/>
    <w:rsid w:val="00645E40"/>
    <w:rsid w:val="00647F3E"/>
    <w:rsid w:val="0065524C"/>
    <w:rsid w:val="006616EC"/>
    <w:rsid w:val="00664F6F"/>
    <w:rsid w:val="00665C65"/>
    <w:rsid w:val="00672510"/>
    <w:rsid w:val="006735A9"/>
    <w:rsid w:val="00680945"/>
    <w:rsid w:val="00682B37"/>
    <w:rsid w:val="00684694"/>
    <w:rsid w:val="00695E61"/>
    <w:rsid w:val="00696225"/>
    <w:rsid w:val="006B0325"/>
    <w:rsid w:val="006B1479"/>
    <w:rsid w:val="006B38D2"/>
    <w:rsid w:val="006B5505"/>
    <w:rsid w:val="006B70AD"/>
    <w:rsid w:val="006C42C9"/>
    <w:rsid w:val="006C4A5E"/>
    <w:rsid w:val="006C6590"/>
    <w:rsid w:val="006D27A6"/>
    <w:rsid w:val="006D3424"/>
    <w:rsid w:val="006D6925"/>
    <w:rsid w:val="006D79C5"/>
    <w:rsid w:val="006E26A8"/>
    <w:rsid w:val="006E3318"/>
    <w:rsid w:val="006E34CB"/>
    <w:rsid w:val="006E6AD7"/>
    <w:rsid w:val="006E7C23"/>
    <w:rsid w:val="006F4C01"/>
    <w:rsid w:val="006F6C3E"/>
    <w:rsid w:val="00706443"/>
    <w:rsid w:val="00712DC9"/>
    <w:rsid w:val="00716EE6"/>
    <w:rsid w:val="007213B6"/>
    <w:rsid w:val="0072722C"/>
    <w:rsid w:val="007305AA"/>
    <w:rsid w:val="00732C58"/>
    <w:rsid w:val="007379DF"/>
    <w:rsid w:val="00743B72"/>
    <w:rsid w:val="007508C5"/>
    <w:rsid w:val="00750F4C"/>
    <w:rsid w:val="0075318F"/>
    <w:rsid w:val="00753EFB"/>
    <w:rsid w:val="00753F47"/>
    <w:rsid w:val="00762E36"/>
    <w:rsid w:val="00764D74"/>
    <w:rsid w:val="00765653"/>
    <w:rsid w:val="00766A46"/>
    <w:rsid w:val="007673FA"/>
    <w:rsid w:val="007709CD"/>
    <w:rsid w:val="00774F0F"/>
    <w:rsid w:val="00775369"/>
    <w:rsid w:val="007756CC"/>
    <w:rsid w:val="0078040C"/>
    <w:rsid w:val="00785711"/>
    <w:rsid w:val="00785BB1"/>
    <w:rsid w:val="0078704C"/>
    <w:rsid w:val="00787DE1"/>
    <w:rsid w:val="00792A94"/>
    <w:rsid w:val="007A0D2B"/>
    <w:rsid w:val="007A1E16"/>
    <w:rsid w:val="007B0CF0"/>
    <w:rsid w:val="007B6B62"/>
    <w:rsid w:val="007C214F"/>
    <w:rsid w:val="007C2DB9"/>
    <w:rsid w:val="007C2FFC"/>
    <w:rsid w:val="007C34B6"/>
    <w:rsid w:val="007C521C"/>
    <w:rsid w:val="007C646D"/>
    <w:rsid w:val="007D6E2B"/>
    <w:rsid w:val="007D7E00"/>
    <w:rsid w:val="007F5900"/>
    <w:rsid w:val="00800DF0"/>
    <w:rsid w:val="00801886"/>
    <w:rsid w:val="00801BA7"/>
    <w:rsid w:val="00811096"/>
    <w:rsid w:val="00812344"/>
    <w:rsid w:val="0082696F"/>
    <w:rsid w:val="00833A1E"/>
    <w:rsid w:val="00833EA1"/>
    <w:rsid w:val="00835A5D"/>
    <w:rsid w:val="008368D3"/>
    <w:rsid w:val="00843D2E"/>
    <w:rsid w:val="00845377"/>
    <w:rsid w:val="00846817"/>
    <w:rsid w:val="0084791A"/>
    <w:rsid w:val="00865937"/>
    <w:rsid w:val="00866889"/>
    <w:rsid w:val="00871914"/>
    <w:rsid w:val="00871C96"/>
    <w:rsid w:val="00872FD3"/>
    <w:rsid w:val="00874775"/>
    <w:rsid w:val="008750A3"/>
    <w:rsid w:val="008776CF"/>
    <w:rsid w:val="00880C5A"/>
    <w:rsid w:val="00881B53"/>
    <w:rsid w:val="00884244"/>
    <w:rsid w:val="00887342"/>
    <w:rsid w:val="00892613"/>
    <w:rsid w:val="0089467B"/>
    <w:rsid w:val="008A101C"/>
    <w:rsid w:val="008A456F"/>
    <w:rsid w:val="008A58E3"/>
    <w:rsid w:val="008A6C1F"/>
    <w:rsid w:val="008A7296"/>
    <w:rsid w:val="008A7396"/>
    <w:rsid w:val="008B08AC"/>
    <w:rsid w:val="008B1DEF"/>
    <w:rsid w:val="008B56E2"/>
    <w:rsid w:val="008C2637"/>
    <w:rsid w:val="008C3599"/>
    <w:rsid w:val="008C5BA1"/>
    <w:rsid w:val="008E2B79"/>
    <w:rsid w:val="008E5B8D"/>
    <w:rsid w:val="008F0D17"/>
    <w:rsid w:val="008F0E02"/>
    <w:rsid w:val="008F4D02"/>
    <w:rsid w:val="008F6F44"/>
    <w:rsid w:val="008FF957"/>
    <w:rsid w:val="00900E4E"/>
    <w:rsid w:val="009014C4"/>
    <w:rsid w:val="0091387B"/>
    <w:rsid w:val="0091549F"/>
    <w:rsid w:val="00922077"/>
    <w:rsid w:val="0092418F"/>
    <w:rsid w:val="00925CFA"/>
    <w:rsid w:val="00926016"/>
    <w:rsid w:val="00926448"/>
    <w:rsid w:val="0092677D"/>
    <w:rsid w:val="00927DC9"/>
    <w:rsid w:val="0093163E"/>
    <w:rsid w:val="00932530"/>
    <w:rsid w:val="009337F2"/>
    <w:rsid w:val="00933E2A"/>
    <w:rsid w:val="009525A9"/>
    <w:rsid w:val="009627B3"/>
    <w:rsid w:val="0096301D"/>
    <w:rsid w:val="00967C69"/>
    <w:rsid w:val="00974F37"/>
    <w:rsid w:val="0097579D"/>
    <w:rsid w:val="00976BD6"/>
    <w:rsid w:val="00977C19"/>
    <w:rsid w:val="00980335"/>
    <w:rsid w:val="009834AE"/>
    <w:rsid w:val="009867EB"/>
    <w:rsid w:val="00987E10"/>
    <w:rsid w:val="009900F3"/>
    <w:rsid w:val="009924C9"/>
    <w:rsid w:val="009A241B"/>
    <w:rsid w:val="009A40B4"/>
    <w:rsid w:val="009A574F"/>
    <w:rsid w:val="009C5438"/>
    <w:rsid w:val="009CF6CE"/>
    <w:rsid w:val="009D0812"/>
    <w:rsid w:val="009D3497"/>
    <w:rsid w:val="009E7A9A"/>
    <w:rsid w:val="009F1613"/>
    <w:rsid w:val="00A0521A"/>
    <w:rsid w:val="00A0582C"/>
    <w:rsid w:val="00A10479"/>
    <w:rsid w:val="00A122AA"/>
    <w:rsid w:val="00A12AC1"/>
    <w:rsid w:val="00A15E8B"/>
    <w:rsid w:val="00A16EBE"/>
    <w:rsid w:val="00A209D4"/>
    <w:rsid w:val="00A362BC"/>
    <w:rsid w:val="00A469E1"/>
    <w:rsid w:val="00A478E8"/>
    <w:rsid w:val="00A50516"/>
    <w:rsid w:val="00A50E2A"/>
    <w:rsid w:val="00A556EF"/>
    <w:rsid w:val="00A56B6F"/>
    <w:rsid w:val="00A60D20"/>
    <w:rsid w:val="00A61C1B"/>
    <w:rsid w:val="00A62544"/>
    <w:rsid w:val="00A63827"/>
    <w:rsid w:val="00A63B77"/>
    <w:rsid w:val="00A72A01"/>
    <w:rsid w:val="00A761CD"/>
    <w:rsid w:val="00A80B40"/>
    <w:rsid w:val="00A8232E"/>
    <w:rsid w:val="00A826B7"/>
    <w:rsid w:val="00A82C89"/>
    <w:rsid w:val="00A82D37"/>
    <w:rsid w:val="00A842B9"/>
    <w:rsid w:val="00A93E66"/>
    <w:rsid w:val="00AA1455"/>
    <w:rsid w:val="00AA1B43"/>
    <w:rsid w:val="00AA3A25"/>
    <w:rsid w:val="00AA3B35"/>
    <w:rsid w:val="00AB22A2"/>
    <w:rsid w:val="00AB3349"/>
    <w:rsid w:val="00AC000C"/>
    <w:rsid w:val="00AC0458"/>
    <w:rsid w:val="00AC28D0"/>
    <w:rsid w:val="00AC33DB"/>
    <w:rsid w:val="00AC3E50"/>
    <w:rsid w:val="00AC5744"/>
    <w:rsid w:val="00AD0DB7"/>
    <w:rsid w:val="00AD3808"/>
    <w:rsid w:val="00AD59AD"/>
    <w:rsid w:val="00AD5A7A"/>
    <w:rsid w:val="00AE0C29"/>
    <w:rsid w:val="00AE0F44"/>
    <w:rsid w:val="00AE349C"/>
    <w:rsid w:val="00AE40E5"/>
    <w:rsid w:val="00AE4E8C"/>
    <w:rsid w:val="00AE7B8C"/>
    <w:rsid w:val="00AF132C"/>
    <w:rsid w:val="00AF1A60"/>
    <w:rsid w:val="00AF3EB8"/>
    <w:rsid w:val="00B028C7"/>
    <w:rsid w:val="00B02E9A"/>
    <w:rsid w:val="00B05A54"/>
    <w:rsid w:val="00B06EB5"/>
    <w:rsid w:val="00B177F8"/>
    <w:rsid w:val="00B23810"/>
    <w:rsid w:val="00B35A0E"/>
    <w:rsid w:val="00B36627"/>
    <w:rsid w:val="00B40F35"/>
    <w:rsid w:val="00B4268C"/>
    <w:rsid w:val="00B42888"/>
    <w:rsid w:val="00B448D3"/>
    <w:rsid w:val="00B50268"/>
    <w:rsid w:val="00B51240"/>
    <w:rsid w:val="00B52410"/>
    <w:rsid w:val="00B62B29"/>
    <w:rsid w:val="00B63322"/>
    <w:rsid w:val="00B66C4D"/>
    <w:rsid w:val="00B6720A"/>
    <w:rsid w:val="00B76596"/>
    <w:rsid w:val="00B769AD"/>
    <w:rsid w:val="00B8339E"/>
    <w:rsid w:val="00B90BCB"/>
    <w:rsid w:val="00BA2033"/>
    <w:rsid w:val="00BA47AB"/>
    <w:rsid w:val="00BA4804"/>
    <w:rsid w:val="00BA7AE1"/>
    <w:rsid w:val="00BB05D6"/>
    <w:rsid w:val="00BB124D"/>
    <w:rsid w:val="00BB710D"/>
    <w:rsid w:val="00BB7220"/>
    <w:rsid w:val="00BC08DA"/>
    <w:rsid w:val="00BC252D"/>
    <w:rsid w:val="00BC2A07"/>
    <w:rsid w:val="00BC338C"/>
    <w:rsid w:val="00BC3532"/>
    <w:rsid w:val="00BC3A78"/>
    <w:rsid w:val="00BC7F75"/>
    <w:rsid w:val="00BC7FA6"/>
    <w:rsid w:val="00BD15D3"/>
    <w:rsid w:val="00BD1E60"/>
    <w:rsid w:val="00BD2761"/>
    <w:rsid w:val="00BD382B"/>
    <w:rsid w:val="00BD52D0"/>
    <w:rsid w:val="00BD6849"/>
    <w:rsid w:val="00BE292E"/>
    <w:rsid w:val="00BE6B72"/>
    <w:rsid w:val="00BF24FB"/>
    <w:rsid w:val="00C07DC7"/>
    <w:rsid w:val="00C1109F"/>
    <w:rsid w:val="00C11195"/>
    <w:rsid w:val="00C11D98"/>
    <w:rsid w:val="00C12327"/>
    <w:rsid w:val="00C34786"/>
    <w:rsid w:val="00C35664"/>
    <w:rsid w:val="00C369F4"/>
    <w:rsid w:val="00C5090A"/>
    <w:rsid w:val="00C545A5"/>
    <w:rsid w:val="00C55709"/>
    <w:rsid w:val="00C559DC"/>
    <w:rsid w:val="00C57763"/>
    <w:rsid w:val="00C7777E"/>
    <w:rsid w:val="00C8551E"/>
    <w:rsid w:val="00C90A5C"/>
    <w:rsid w:val="00CA5897"/>
    <w:rsid w:val="00CA73E4"/>
    <w:rsid w:val="00CC269F"/>
    <w:rsid w:val="00CC389C"/>
    <w:rsid w:val="00CC40C9"/>
    <w:rsid w:val="00CC5FFC"/>
    <w:rsid w:val="00CD72C8"/>
    <w:rsid w:val="00CE09C5"/>
    <w:rsid w:val="00CE13B3"/>
    <w:rsid w:val="00CE29B8"/>
    <w:rsid w:val="00CE3200"/>
    <w:rsid w:val="00CE32D0"/>
    <w:rsid w:val="00CE34FB"/>
    <w:rsid w:val="00CF01E4"/>
    <w:rsid w:val="00CF390F"/>
    <w:rsid w:val="00D02F42"/>
    <w:rsid w:val="00D102E3"/>
    <w:rsid w:val="00D135A8"/>
    <w:rsid w:val="00D214B8"/>
    <w:rsid w:val="00D23CA3"/>
    <w:rsid w:val="00D2628A"/>
    <w:rsid w:val="00D30823"/>
    <w:rsid w:val="00D3542E"/>
    <w:rsid w:val="00D40F41"/>
    <w:rsid w:val="00D44625"/>
    <w:rsid w:val="00D51047"/>
    <w:rsid w:val="00D53770"/>
    <w:rsid w:val="00D56D5F"/>
    <w:rsid w:val="00D60EA5"/>
    <w:rsid w:val="00D62485"/>
    <w:rsid w:val="00D6595D"/>
    <w:rsid w:val="00D733E1"/>
    <w:rsid w:val="00D742B2"/>
    <w:rsid w:val="00D76FA8"/>
    <w:rsid w:val="00D828F5"/>
    <w:rsid w:val="00D85C4D"/>
    <w:rsid w:val="00D86C04"/>
    <w:rsid w:val="00D94CF6"/>
    <w:rsid w:val="00D96DF7"/>
    <w:rsid w:val="00D96F0A"/>
    <w:rsid w:val="00D9718A"/>
    <w:rsid w:val="00DA43FF"/>
    <w:rsid w:val="00DB0963"/>
    <w:rsid w:val="00DC186F"/>
    <w:rsid w:val="00DC34B9"/>
    <w:rsid w:val="00DC50DF"/>
    <w:rsid w:val="00DD22DB"/>
    <w:rsid w:val="00DD3F00"/>
    <w:rsid w:val="00DD7B89"/>
    <w:rsid w:val="00DE13E3"/>
    <w:rsid w:val="00DE32E2"/>
    <w:rsid w:val="00DE78D6"/>
    <w:rsid w:val="00DF1721"/>
    <w:rsid w:val="00DF1CFD"/>
    <w:rsid w:val="00DF27B4"/>
    <w:rsid w:val="00DF555A"/>
    <w:rsid w:val="00E012EF"/>
    <w:rsid w:val="00E05F5A"/>
    <w:rsid w:val="00E07877"/>
    <w:rsid w:val="00E10055"/>
    <w:rsid w:val="00E15E9D"/>
    <w:rsid w:val="00E17874"/>
    <w:rsid w:val="00E2026B"/>
    <w:rsid w:val="00E207D1"/>
    <w:rsid w:val="00E26940"/>
    <w:rsid w:val="00E30D9E"/>
    <w:rsid w:val="00E3305D"/>
    <w:rsid w:val="00E37599"/>
    <w:rsid w:val="00E42CE1"/>
    <w:rsid w:val="00E433AD"/>
    <w:rsid w:val="00E45714"/>
    <w:rsid w:val="00E513E7"/>
    <w:rsid w:val="00E554F3"/>
    <w:rsid w:val="00E56045"/>
    <w:rsid w:val="00E5746A"/>
    <w:rsid w:val="00E70760"/>
    <w:rsid w:val="00E72B51"/>
    <w:rsid w:val="00E72CD0"/>
    <w:rsid w:val="00E72EDF"/>
    <w:rsid w:val="00E741C5"/>
    <w:rsid w:val="00E747D3"/>
    <w:rsid w:val="00E76CF8"/>
    <w:rsid w:val="00E76DA2"/>
    <w:rsid w:val="00E81461"/>
    <w:rsid w:val="00E878F5"/>
    <w:rsid w:val="00E90285"/>
    <w:rsid w:val="00E935C0"/>
    <w:rsid w:val="00E96C18"/>
    <w:rsid w:val="00EA104E"/>
    <w:rsid w:val="00EA60F3"/>
    <w:rsid w:val="00EA7FDC"/>
    <w:rsid w:val="00EB6129"/>
    <w:rsid w:val="00EC2425"/>
    <w:rsid w:val="00EC27F5"/>
    <w:rsid w:val="00ED58DB"/>
    <w:rsid w:val="00ED7FE7"/>
    <w:rsid w:val="00EE372B"/>
    <w:rsid w:val="00EF5198"/>
    <w:rsid w:val="00F00345"/>
    <w:rsid w:val="00F004B6"/>
    <w:rsid w:val="00F02746"/>
    <w:rsid w:val="00F03B11"/>
    <w:rsid w:val="00F07B5D"/>
    <w:rsid w:val="00F12A52"/>
    <w:rsid w:val="00F1737F"/>
    <w:rsid w:val="00F1759B"/>
    <w:rsid w:val="00F22F62"/>
    <w:rsid w:val="00F23DA5"/>
    <w:rsid w:val="00F23E6A"/>
    <w:rsid w:val="00F352A5"/>
    <w:rsid w:val="00F40C31"/>
    <w:rsid w:val="00F410CD"/>
    <w:rsid w:val="00F41AD5"/>
    <w:rsid w:val="00F44B5C"/>
    <w:rsid w:val="00F4520A"/>
    <w:rsid w:val="00F47DF5"/>
    <w:rsid w:val="00F5355E"/>
    <w:rsid w:val="00F55E5B"/>
    <w:rsid w:val="00F62C3C"/>
    <w:rsid w:val="00F6315D"/>
    <w:rsid w:val="00F639D1"/>
    <w:rsid w:val="00F63B8B"/>
    <w:rsid w:val="00F662A3"/>
    <w:rsid w:val="00F71E8A"/>
    <w:rsid w:val="00F733E0"/>
    <w:rsid w:val="00F75EE2"/>
    <w:rsid w:val="00F84806"/>
    <w:rsid w:val="00F8535D"/>
    <w:rsid w:val="00FA40C3"/>
    <w:rsid w:val="00FB1492"/>
    <w:rsid w:val="00FB7710"/>
    <w:rsid w:val="00FB79B1"/>
    <w:rsid w:val="00FB7C10"/>
    <w:rsid w:val="00FC059C"/>
    <w:rsid w:val="00FC7957"/>
    <w:rsid w:val="00FD1957"/>
    <w:rsid w:val="00FD34B4"/>
    <w:rsid w:val="00FD5496"/>
    <w:rsid w:val="00FE3CFD"/>
    <w:rsid w:val="00FE6B5C"/>
    <w:rsid w:val="00FF0D99"/>
    <w:rsid w:val="00FF51EB"/>
    <w:rsid w:val="00FF69A5"/>
    <w:rsid w:val="00FF7616"/>
    <w:rsid w:val="012F406B"/>
    <w:rsid w:val="0133F181"/>
    <w:rsid w:val="017B30C3"/>
    <w:rsid w:val="01845DBA"/>
    <w:rsid w:val="01B4AC46"/>
    <w:rsid w:val="0255D9F9"/>
    <w:rsid w:val="0262E0DE"/>
    <w:rsid w:val="0277EABD"/>
    <w:rsid w:val="02A8FD15"/>
    <w:rsid w:val="02FD2376"/>
    <w:rsid w:val="030BCD12"/>
    <w:rsid w:val="037D94FD"/>
    <w:rsid w:val="0393AD2E"/>
    <w:rsid w:val="03B2C9AD"/>
    <w:rsid w:val="04484F63"/>
    <w:rsid w:val="0462CC8E"/>
    <w:rsid w:val="04F8B15F"/>
    <w:rsid w:val="051540CD"/>
    <w:rsid w:val="05345CB1"/>
    <w:rsid w:val="054148AC"/>
    <w:rsid w:val="055562E4"/>
    <w:rsid w:val="059FDED0"/>
    <w:rsid w:val="05B440DC"/>
    <w:rsid w:val="0617D8B3"/>
    <w:rsid w:val="06830372"/>
    <w:rsid w:val="0698B75B"/>
    <w:rsid w:val="06B9BB7F"/>
    <w:rsid w:val="06F96525"/>
    <w:rsid w:val="07101FFF"/>
    <w:rsid w:val="072C1409"/>
    <w:rsid w:val="073D2A2C"/>
    <w:rsid w:val="0755B8E5"/>
    <w:rsid w:val="07BF0C23"/>
    <w:rsid w:val="07DB71BC"/>
    <w:rsid w:val="0866D65F"/>
    <w:rsid w:val="089260FA"/>
    <w:rsid w:val="0905137C"/>
    <w:rsid w:val="090D0D03"/>
    <w:rsid w:val="091B7CD8"/>
    <w:rsid w:val="092763E8"/>
    <w:rsid w:val="0934B0B5"/>
    <w:rsid w:val="0946E54E"/>
    <w:rsid w:val="098F9384"/>
    <w:rsid w:val="09B23BD0"/>
    <w:rsid w:val="0A0C5A48"/>
    <w:rsid w:val="0A2C386D"/>
    <w:rsid w:val="0A31EE90"/>
    <w:rsid w:val="0A5F5950"/>
    <w:rsid w:val="0A927525"/>
    <w:rsid w:val="0AE3C7BC"/>
    <w:rsid w:val="0B06F0CE"/>
    <w:rsid w:val="0B1E92BF"/>
    <w:rsid w:val="0B384A19"/>
    <w:rsid w:val="0B5352B5"/>
    <w:rsid w:val="0B54AA1A"/>
    <w:rsid w:val="0B5B4A52"/>
    <w:rsid w:val="0B7138F7"/>
    <w:rsid w:val="0C6CAC53"/>
    <w:rsid w:val="0C6E4E73"/>
    <w:rsid w:val="0C776BAC"/>
    <w:rsid w:val="0D33B5AE"/>
    <w:rsid w:val="0D8A16F9"/>
    <w:rsid w:val="0DC3A0B0"/>
    <w:rsid w:val="0DDFB5A4"/>
    <w:rsid w:val="0DE06C35"/>
    <w:rsid w:val="0E22EB7E"/>
    <w:rsid w:val="0E819C5B"/>
    <w:rsid w:val="0E8C781D"/>
    <w:rsid w:val="0E93431C"/>
    <w:rsid w:val="0EAD1389"/>
    <w:rsid w:val="0EC8A890"/>
    <w:rsid w:val="0ED33B35"/>
    <w:rsid w:val="0EDABDE7"/>
    <w:rsid w:val="0EDFCEB6"/>
    <w:rsid w:val="0F6820CE"/>
    <w:rsid w:val="0F96A7CA"/>
    <w:rsid w:val="0FBF1F88"/>
    <w:rsid w:val="0FD9D26E"/>
    <w:rsid w:val="103BA53A"/>
    <w:rsid w:val="1051B0A1"/>
    <w:rsid w:val="10684B01"/>
    <w:rsid w:val="108446B2"/>
    <w:rsid w:val="10AA35F3"/>
    <w:rsid w:val="10D01395"/>
    <w:rsid w:val="10F2D1F4"/>
    <w:rsid w:val="11705A14"/>
    <w:rsid w:val="11A0763C"/>
    <w:rsid w:val="1252C0FA"/>
    <w:rsid w:val="12C89A50"/>
    <w:rsid w:val="12E81D42"/>
    <w:rsid w:val="12ED5E1B"/>
    <w:rsid w:val="1344E2C2"/>
    <w:rsid w:val="13758B00"/>
    <w:rsid w:val="1387747D"/>
    <w:rsid w:val="1394B6D7"/>
    <w:rsid w:val="13A85885"/>
    <w:rsid w:val="13B6D921"/>
    <w:rsid w:val="13CD4094"/>
    <w:rsid w:val="13E9BD0A"/>
    <w:rsid w:val="140AE581"/>
    <w:rsid w:val="140EFEBA"/>
    <w:rsid w:val="14479224"/>
    <w:rsid w:val="14483780"/>
    <w:rsid w:val="145FC2F6"/>
    <w:rsid w:val="1504DEF6"/>
    <w:rsid w:val="151E33D1"/>
    <w:rsid w:val="152101FB"/>
    <w:rsid w:val="15363D53"/>
    <w:rsid w:val="15C9525C"/>
    <w:rsid w:val="15E3EE9F"/>
    <w:rsid w:val="162F52DA"/>
    <w:rsid w:val="165A2D8A"/>
    <w:rsid w:val="16AEA628"/>
    <w:rsid w:val="16EB2AAD"/>
    <w:rsid w:val="1735BD08"/>
    <w:rsid w:val="17987C82"/>
    <w:rsid w:val="17AACAC4"/>
    <w:rsid w:val="17FB7B1D"/>
    <w:rsid w:val="18100B16"/>
    <w:rsid w:val="181F71B8"/>
    <w:rsid w:val="1856C8C5"/>
    <w:rsid w:val="185FC43E"/>
    <w:rsid w:val="18E5BC90"/>
    <w:rsid w:val="192B7CD5"/>
    <w:rsid w:val="19514F41"/>
    <w:rsid w:val="197018AD"/>
    <w:rsid w:val="19729A5D"/>
    <w:rsid w:val="19C90B9D"/>
    <w:rsid w:val="1A5BD797"/>
    <w:rsid w:val="1A7DCAEF"/>
    <w:rsid w:val="1A8D31FE"/>
    <w:rsid w:val="1AD5D122"/>
    <w:rsid w:val="1B0EAC32"/>
    <w:rsid w:val="1B24CAFD"/>
    <w:rsid w:val="1B72A076"/>
    <w:rsid w:val="1B7320E6"/>
    <w:rsid w:val="1B7E8709"/>
    <w:rsid w:val="1B8B13D6"/>
    <w:rsid w:val="1B8D1358"/>
    <w:rsid w:val="1BC31B4F"/>
    <w:rsid w:val="1BD306D6"/>
    <w:rsid w:val="1C635857"/>
    <w:rsid w:val="1C72417A"/>
    <w:rsid w:val="1C83D89D"/>
    <w:rsid w:val="1CB2843B"/>
    <w:rsid w:val="1CB34829"/>
    <w:rsid w:val="1D468F52"/>
    <w:rsid w:val="1D6D9B24"/>
    <w:rsid w:val="1DA2242E"/>
    <w:rsid w:val="1DA5D407"/>
    <w:rsid w:val="1DCC3F11"/>
    <w:rsid w:val="1E37E266"/>
    <w:rsid w:val="1E74C366"/>
    <w:rsid w:val="1E9170B6"/>
    <w:rsid w:val="1E91ADF0"/>
    <w:rsid w:val="1E92F8DA"/>
    <w:rsid w:val="1EBA5C64"/>
    <w:rsid w:val="1EF2D5B4"/>
    <w:rsid w:val="1F0A27C8"/>
    <w:rsid w:val="1F8EFE4E"/>
    <w:rsid w:val="1F95081C"/>
    <w:rsid w:val="1FBA380C"/>
    <w:rsid w:val="2053A449"/>
    <w:rsid w:val="2056C617"/>
    <w:rsid w:val="2096A9E7"/>
    <w:rsid w:val="20E5AE62"/>
    <w:rsid w:val="22616D71"/>
    <w:rsid w:val="2275002D"/>
    <w:rsid w:val="227D06AC"/>
    <w:rsid w:val="22956DC0"/>
    <w:rsid w:val="2296BEF9"/>
    <w:rsid w:val="22C82D47"/>
    <w:rsid w:val="22E27E52"/>
    <w:rsid w:val="2334CDE9"/>
    <w:rsid w:val="2344D750"/>
    <w:rsid w:val="23711576"/>
    <w:rsid w:val="2388E6C1"/>
    <w:rsid w:val="23DF3B22"/>
    <w:rsid w:val="240FBD11"/>
    <w:rsid w:val="24219D63"/>
    <w:rsid w:val="2445D02A"/>
    <w:rsid w:val="249482A3"/>
    <w:rsid w:val="24A8AAED"/>
    <w:rsid w:val="24AC9EAD"/>
    <w:rsid w:val="2519B428"/>
    <w:rsid w:val="253127C4"/>
    <w:rsid w:val="2548BCDC"/>
    <w:rsid w:val="255D5562"/>
    <w:rsid w:val="255E8598"/>
    <w:rsid w:val="25679EAC"/>
    <w:rsid w:val="2591E841"/>
    <w:rsid w:val="25A6D1E5"/>
    <w:rsid w:val="25C779E8"/>
    <w:rsid w:val="25F0EAE6"/>
    <w:rsid w:val="2637CEA9"/>
    <w:rsid w:val="264B2378"/>
    <w:rsid w:val="266A0B93"/>
    <w:rsid w:val="2682B77D"/>
    <w:rsid w:val="2682F65B"/>
    <w:rsid w:val="26AB2BEC"/>
    <w:rsid w:val="26E206DA"/>
    <w:rsid w:val="270F0BCC"/>
    <w:rsid w:val="2738ABBE"/>
    <w:rsid w:val="276AA1FB"/>
    <w:rsid w:val="277E98ED"/>
    <w:rsid w:val="278ED4AD"/>
    <w:rsid w:val="2796C6FF"/>
    <w:rsid w:val="27A39F9E"/>
    <w:rsid w:val="27C8DA0D"/>
    <w:rsid w:val="27F4A98C"/>
    <w:rsid w:val="27F918DA"/>
    <w:rsid w:val="28335CCB"/>
    <w:rsid w:val="283B8B31"/>
    <w:rsid w:val="284CA7EF"/>
    <w:rsid w:val="286B8FA1"/>
    <w:rsid w:val="28D37CD6"/>
    <w:rsid w:val="290F1DCF"/>
    <w:rsid w:val="291FCED3"/>
    <w:rsid w:val="2951D8C8"/>
    <w:rsid w:val="2998E976"/>
    <w:rsid w:val="29EEB127"/>
    <w:rsid w:val="2A1C9208"/>
    <w:rsid w:val="2A71C186"/>
    <w:rsid w:val="2A92B233"/>
    <w:rsid w:val="2B2B5D43"/>
    <w:rsid w:val="2B444885"/>
    <w:rsid w:val="2B73F8C4"/>
    <w:rsid w:val="2B9BA8EE"/>
    <w:rsid w:val="2C570891"/>
    <w:rsid w:val="2C622FC4"/>
    <w:rsid w:val="2C693387"/>
    <w:rsid w:val="2C7ABA28"/>
    <w:rsid w:val="2CABF685"/>
    <w:rsid w:val="2CC496ED"/>
    <w:rsid w:val="2CFFA53E"/>
    <w:rsid w:val="2D11DE38"/>
    <w:rsid w:val="2D560875"/>
    <w:rsid w:val="2D729EAD"/>
    <w:rsid w:val="2DE73482"/>
    <w:rsid w:val="2E2BE4BE"/>
    <w:rsid w:val="2E2E8323"/>
    <w:rsid w:val="2E485BEA"/>
    <w:rsid w:val="2EFD05F7"/>
    <w:rsid w:val="2F1FA823"/>
    <w:rsid w:val="2F2FBB97"/>
    <w:rsid w:val="2F3DDCDE"/>
    <w:rsid w:val="2FAD2C3E"/>
    <w:rsid w:val="2FAFB810"/>
    <w:rsid w:val="3074E832"/>
    <w:rsid w:val="30A66594"/>
    <w:rsid w:val="31043319"/>
    <w:rsid w:val="3177DA58"/>
    <w:rsid w:val="31E8612F"/>
    <w:rsid w:val="3206033D"/>
    <w:rsid w:val="32FDECF1"/>
    <w:rsid w:val="33016710"/>
    <w:rsid w:val="33278365"/>
    <w:rsid w:val="332C75A8"/>
    <w:rsid w:val="3336242C"/>
    <w:rsid w:val="334ACF27"/>
    <w:rsid w:val="33552882"/>
    <w:rsid w:val="3382BD5F"/>
    <w:rsid w:val="339140C4"/>
    <w:rsid w:val="340A7AD7"/>
    <w:rsid w:val="3446EA89"/>
    <w:rsid w:val="34BCBB75"/>
    <w:rsid w:val="34E81BD7"/>
    <w:rsid w:val="34F077E9"/>
    <w:rsid w:val="352F3E1D"/>
    <w:rsid w:val="353954FE"/>
    <w:rsid w:val="35999F70"/>
    <w:rsid w:val="35A02A37"/>
    <w:rsid w:val="35A4DA7D"/>
    <w:rsid w:val="35AD2FD1"/>
    <w:rsid w:val="35B0262F"/>
    <w:rsid w:val="35B801AF"/>
    <w:rsid w:val="36257E29"/>
    <w:rsid w:val="362C47B3"/>
    <w:rsid w:val="364C6B02"/>
    <w:rsid w:val="365235BC"/>
    <w:rsid w:val="3661173B"/>
    <w:rsid w:val="3664AE66"/>
    <w:rsid w:val="3681955B"/>
    <w:rsid w:val="3690C1D8"/>
    <w:rsid w:val="369590B6"/>
    <w:rsid w:val="36D03067"/>
    <w:rsid w:val="36F01E85"/>
    <w:rsid w:val="36F2E5BB"/>
    <w:rsid w:val="36F8A699"/>
    <w:rsid w:val="3700F31A"/>
    <w:rsid w:val="370BD22D"/>
    <w:rsid w:val="373EC581"/>
    <w:rsid w:val="37940173"/>
    <w:rsid w:val="37972F9F"/>
    <w:rsid w:val="37AE6FCB"/>
    <w:rsid w:val="37C96980"/>
    <w:rsid w:val="37E3D268"/>
    <w:rsid w:val="37F57307"/>
    <w:rsid w:val="38324A2D"/>
    <w:rsid w:val="3849324E"/>
    <w:rsid w:val="385FFD58"/>
    <w:rsid w:val="386CAC12"/>
    <w:rsid w:val="389FDF1F"/>
    <w:rsid w:val="38A64FDF"/>
    <w:rsid w:val="38CDFEAB"/>
    <w:rsid w:val="392BF51D"/>
    <w:rsid w:val="397F11C2"/>
    <w:rsid w:val="39A8F7A0"/>
    <w:rsid w:val="39D35E0E"/>
    <w:rsid w:val="3A698CD0"/>
    <w:rsid w:val="3AA812FC"/>
    <w:rsid w:val="3AB6B1BB"/>
    <w:rsid w:val="3AE3C365"/>
    <w:rsid w:val="3B2CCC7E"/>
    <w:rsid w:val="3B31B3F1"/>
    <w:rsid w:val="3B8ED46A"/>
    <w:rsid w:val="3BA81A27"/>
    <w:rsid w:val="3BB29E82"/>
    <w:rsid w:val="3C3C40D3"/>
    <w:rsid w:val="3C58BF98"/>
    <w:rsid w:val="3C5DAA0E"/>
    <w:rsid w:val="3CB44D30"/>
    <w:rsid w:val="3CC32E93"/>
    <w:rsid w:val="3D08400A"/>
    <w:rsid w:val="3D37656E"/>
    <w:rsid w:val="3D7B3EEB"/>
    <w:rsid w:val="3DF1AB15"/>
    <w:rsid w:val="3E628E7C"/>
    <w:rsid w:val="3E9FBD7A"/>
    <w:rsid w:val="3EA27B63"/>
    <w:rsid w:val="3EA2B962"/>
    <w:rsid w:val="3EB063CC"/>
    <w:rsid w:val="3F40C694"/>
    <w:rsid w:val="3F71A29E"/>
    <w:rsid w:val="3FA22F79"/>
    <w:rsid w:val="3FC5382D"/>
    <w:rsid w:val="3FD64451"/>
    <w:rsid w:val="3FDDE41F"/>
    <w:rsid w:val="404C1303"/>
    <w:rsid w:val="404E702F"/>
    <w:rsid w:val="4067155D"/>
    <w:rsid w:val="40D30C5A"/>
    <w:rsid w:val="40FA9700"/>
    <w:rsid w:val="411CDBE5"/>
    <w:rsid w:val="41708D98"/>
    <w:rsid w:val="417C8636"/>
    <w:rsid w:val="41A1C923"/>
    <w:rsid w:val="42552693"/>
    <w:rsid w:val="426D8F43"/>
    <w:rsid w:val="42B89607"/>
    <w:rsid w:val="432AE7C8"/>
    <w:rsid w:val="43388235"/>
    <w:rsid w:val="4342263F"/>
    <w:rsid w:val="434DEA17"/>
    <w:rsid w:val="438261D1"/>
    <w:rsid w:val="43924CF1"/>
    <w:rsid w:val="43AF8690"/>
    <w:rsid w:val="43B9531A"/>
    <w:rsid w:val="43D8D67B"/>
    <w:rsid w:val="43FE0B34"/>
    <w:rsid w:val="445E5015"/>
    <w:rsid w:val="449DB138"/>
    <w:rsid w:val="45600D99"/>
    <w:rsid w:val="4560B140"/>
    <w:rsid w:val="45780DE3"/>
    <w:rsid w:val="458B572E"/>
    <w:rsid w:val="45BC25F3"/>
    <w:rsid w:val="45D34E9B"/>
    <w:rsid w:val="45DC9E98"/>
    <w:rsid w:val="460315DC"/>
    <w:rsid w:val="46033446"/>
    <w:rsid w:val="464981F5"/>
    <w:rsid w:val="46548917"/>
    <w:rsid w:val="466CDA5A"/>
    <w:rsid w:val="46C29092"/>
    <w:rsid w:val="46E66D51"/>
    <w:rsid w:val="46E86F0F"/>
    <w:rsid w:val="46FA0B36"/>
    <w:rsid w:val="471BF39B"/>
    <w:rsid w:val="4747892E"/>
    <w:rsid w:val="478F1078"/>
    <w:rsid w:val="4790E0A4"/>
    <w:rsid w:val="47A8D774"/>
    <w:rsid w:val="47AD11FE"/>
    <w:rsid w:val="48353BD7"/>
    <w:rsid w:val="4838528E"/>
    <w:rsid w:val="484A4ECE"/>
    <w:rsid w:val="48556908"/>
    <w:rsid w:val="48DF49EA"/>
    <w:rsid w:val="48E2B577"/>
    <w:rsid w:val="48ED51C9"/>
    <w:rsid w:val="4935AB72"/>
    <w:rsid w:val="494CC878"/>
    <w:rsid w:val="4985208F"/>
    <w:rsid w:val="49C1CC76"/>
    <w:rsid w:val="49D67610"/>
    <w:rsid w:val="49D9515B"/>
    <w:rsid w:val="4A3F79C9"/>
    <w:rsid w:val="4A70A9EF"/>
    <w:rsid w:val="4A9469FB"/>
    <w:rsid w:val="4A9809DD"/>
    <w:rsid w:val="4B060AAB"/>
    <w:rsid w:val="4B189649"/>
    <w:rsid w:val="4B59D87C"/>
    <w:rsid w:val="4BB82BF2"/>
    <w:rsid w:val="4BC2191D"/>
    <w:rsid w:val="4BDDDF40"/>
    <w:rsid w:val="4BE0EA90"/>
    <w:rsid w:val="4C10BD88"/>
    <w:rsid w:val="4C1E8473"/>
    <w:rsid w:val="4C326027"/>
    <w:rsid w:val="4C3A5A5B"/>
    <w:rsid w:val="4C7F84D0"/>
    <w:rsid w:val="4CBCDF30"/>
    <w:rsid w:val="4D009F00"/>
    <w:rsid w:val="4D43116E"/>
    <w:rsid w:val="4D63050C"/>
    <w:rsid w:val="4D65E202"/>
    <w:rsid w:val="4D86015C"/>
    <w:rsid w:val="4D9AB67C"/>
    <w:rsid w:val="4DB687CE"/>
    <w:rsid w:val="4DC90FAC"/>
    <w:rsid w:val="4DDB2694"/>
    <w:rsid w:val="4DEE3B81"/>
    <w:rsid w:val="4E26221A"/>
    <w:rsid w:val="4E5C8022"/>
    <w:rsid w:val="4E847587"/>
    <w:rsid w:val="4EBF2B33"/>
    <w:rsid w:val="4F0709B9"/>
    <w:rsid w:val="4F14A0DF"/>
    <w:rsid w:val="4F21CA58"/>
    <w:rsid w:val="4F281833"/>
    <w:rsid w:val="4F44ACEA"/>
    <w:rsid w:val="4F525267"/>
    <w:rsid w:val="4F7CBAC7"/>
    <w:rsid w:val="4F8E0DE8"/>
    <w:rsid w:val="4FB9820C"/>
    <w:rsid w:val="4FBEA471"/>
    <w:rsid w:val="501CC53A"/>
    <w:rsid w:val="503A85B9"/>
    <w:rsid w:val="50733EED"/>
    <w:rsid w:val="5102ACE4"/>
    <w:rsid w:val="5199CEA2"/>
    <w:rsid w:val="52519467"/>
    <w:rsid w:val="526117C2"/>
    <w:rsid w:val="5272221F"/>
    <w:rsid w:val="52C35C05"/>
    <w:rsid w:val="53042808"/>
    <w:rsid w:val="534600AD"/>
    <w:rsid w:val="53757562"/>
    <w:rsid w:val="5389A224"/>
    <w:rsid w:val="53976344"/>
    <w:rsid w:val="53CFFC62"/>
    <w:rsid w:val="53DE7BED"/>
    <w:rsid w:val="541120C7"/>
    <w:rsid w:val="5426F0FC"/>
    <w:rsid w:val="546534A8"/>
    <w:rsid w:val="5484A73E"/>
    <w:rsid w:val="549C0DC2"/>
    <w:rsid w:val="549E410D"/>
    <w:rsid w:val="54C2092C"/>
    <w:rsid w:val="550E1098"/>
    <w:rsid w:val="554D69C5"/>
    <w:rsid w:val="56B38F33"/>
    <w:rsid w:val="56D6F6F3"/>
    <w:rsid w:val="56F16788"/>
    <w:rsid w:val="5730C443"/>
    <w:rsid w:val="57351367"/>
    <w:rsid w:val="576217FA"/>
    <w:rsid w:val="577B34E6"/>
    <w:rsid w:val="57844B07"/>
    <w:rsid w:val="57B8E88A"/>
    <w:rsid w:val="57D37DA9"/>
    <w:rsid w:val="58C3AC92"/>
    <w:rsid w:val="58C44F1C"/>
    <w:rsid w:val="58DBF0C1"/>
    <w:rsid w:val="58E4BA1F"/>
    <w:rsid w:val="592D5077"/>
    <w:rsid w:val="59A09944"/>
    <w:rsid w:val="59B0637C"/>
    <w:rsid w:val="59D0DA22"/>
    <w:rsid w:val="59FB44CA"/>
    <w:rsid w:val="5A0BD411"/>
    <w:rsid w:val="5A44BBA2"/>
    <w:rsid w:val="5ABD0D1F"/>
    <w:rsid w:val="5B3E8FE4"/>
    <w:rsid w:val="5B43C60E"/>
    <w:rsid w:val="5B5E73A4"/>
    <w:rsid w:val="5B96F1A7"/>
    <w:rsid w:val="5BDB5773"/>
    <w:rsid w:val="5C0B7A37"/>
    <w:rsid w:val="5C18E96A"/>
    <w:rsid w:val="5C8809B5"/>
    <w:rsid w:val="5CAB0A9B"/>
    <w:rsid w:val="5CC4F86C"/>
    <w:rsid w:val="5D192DB2"/>
    <w:rsid w:val="5D60DBBA"/>
    <w:rsid w:val="5D7CA686"/>
    <w:rsid w:val="5DB4BDC1"/>
    <w:rsid w:val="5DD9F9C9"/>
    <w:rsid w:val="5DEE6E33"/>
    <w:rsid w:val="5E46CCEA"/>
    <w:rsid w:val="5E4BFA91"/>
    <w:rsid w:val="5E52916A"/>
    <w:rsid w:val="5E54645C"/>
    <w:rsid w:val="5FC9F6AC"/>
    <w:rsid w:val="5FE27A71"/>
    <w:rsid w:val="5FFA44C4"/>
    <w:rsid w:val="6009560E"/>
    <w:rsid w:val="601DE91B"/>
    <w:rsid w:val="6036F93F"/>
    <w:rsid w:val="60C320FF"/>
    <w:rsid w:val="60D0EA56"/>
    <w:rsid w:val="60D5206F"/>
    <w:rsid w:val="60E31234"/>
    <w:rsid w:val="60F39580"/>
    <w:rsid w:val="60F634AF"/>
    <w:rsid w:val="611BA798"/>
    <w:rsid w:val="614D4BB3"/>
    <w:rsid w:val="615ED981"/>
    <w:rsid w:val="61DECE79"/>
    <w:rsid w:val="61E4DD40"/>
    <w:rsid w:val="61E6CF52"/>
    <w:rsid w:val="61EF9EC8"/>
    <w:rsid w:val="6299FB8B"/>
    <w:rsid w:val="62CE4105"/>
    <w:rsid w:val="630C5F30"/>
    <w:rsid w:val="6315EAB5"/>
    <w:rsid w:val="631D2CEC"/>
    <w:rsid w:val="63395B2C"/>
    <w:rsid w:val="636D93AB"/>
    <w:rsid w:val="637DE5ED"/>
    <w:rsid w:val="63990272"/>
    <w:rsid w:val="63B40CE7"/>
    <w:rsid w:val="63B8E0FC"/>
    <w:rsid w:val="6427EBAB"/>
    <w:rsid w:val="642B0D93"/>
    <w:rsid w:val="6438D41B"/>
    <w:rsid w:val="648C32CC"/>
    <w:rsid w:val="64DF8F34"/>
    <w:rsid w:val="64F989F3"/>
    <w:rsid w:val="64FD060D"/>
    <w:rsid w:val="650E5B98"/>
    <w:rsid w:val="6532F2E5"/>
    <w:rsid w:val="653BD581"/>
    <w:rsid w:val="65418383"/>
    <w:rsid w:val="654339B1"/>
    <w:rsid w:val="656B57EF"/>
    <w:rsid w:val="65717218"/>
    <w:rsid w:val="65769DB3"/>
    <w:rsid w:val="65831065"/>
    <w:rsid w:val="6594DF14"/>
    <w:rsid w:val="65E6A1AC"/>
    <w:rsid w:val="663A93C2"/>
    <w:rsid w:val="663E5CB5"/>
    <w:rsid w:val="664F8366"/>
    <w:rsid w:val="6661B11A"/>
    <w:rsid w:val="66A01307"/>
    <w:rsid w:val="66BA55DD"/>
    <w:rsid w:val="66BA6596"/>
    <w:rsid w:val="66D1148A"/>
    <w:rsid w:val="66D15DA9"/>
    <w:rsid w:val="66D17CEF"/>
    <w:rsid w:val="67034111"/>
    <w:rsid w:val="6721AB03"/>
    <w:rsid w:val="67AADD30"/>
    <w:rsid w:val="67D1A3EA"/>
    <w:rsid w:val="67D395B3"/>
    <w:rsid w:val="6819CC4F"/>
    <w:rsid w:val="68437932"/>
    <w:rsid w:val="686D7BB5"/>
    <w:rsid w:val="687E47AB"/>
    <w:rsid w:val="692CFD1E"/>
    <w:rsid w:val="69B362BD"/>
    <w:rsid w:val="69F2CE0F"/>
    <w:rsid w:val="69F5336E"/>
    <w:rsid w:val="69F8AAEA"/>
    <w:rsid w:val="6A0B61D5"/>
    <w:rsid w:val="6A2C4347"/>
    <w:rsid w:val="6A3E9DD8"/>
    <w:rsid w:val="6A5AF8CA"/>
    <w:rsid w:val="6A86C0E5"/>
    <w:rsid w:val="6ABA83AA"/>
    <w:rsid w:val="6ABC02CB"/>
    <w:rsid w:val="6AF889F3"/>
    <w:rsid w:val="6AFEEC9D"/>
    <w:rsid w:val="6B0ED2A0"/>
    <w:rsid w:val="6B5A10F0"/>
    <w:rsid w:val="6BA096D7"/>
    <w:rsid w:val="6BC4B550"/>
    <w:rsid w:val="6BD8A9FF"/>
    <w:rsid w:val="6BE4A0BD"/>
    <w:rsid w:val="6C2EABF9"/>
    <w:rsid w:val="6CA6790E"/>
    <w:rsid w:val="6CBEDCD4"/>
    <w:rsid w:val="6D07C7E4"/>
    <w:rsid w:val="6DA75C76"/>
    <w:rsid w:val="6DB123C0"/>
    <w:rsid w:val="6DBEBF9F"/>
    <w:rsid w:val="6DE13F2F"/>
    <w:rsid w:val="6E2297AE"/>
    <w:rsid w:val="6E41ECD5"/>
    <w:rsid w:val="6E533C3C"/>
    <w:rsid w:val="6EA054F0"/>
    <w:rsid w:val="6EC96390"/>
    <w:rsid w:val="6F37DE71"/>
    <w:rsid w:val="6F498EA6"/>
    <w:rsid w:val="6F593378"/>
    <w:rsid w:val="6F6A87E4"/>
    <w:rsid w:val="6F910E44"/>
    <w:rsid w:val="6FAC3018"/>
    <w:rsid w:val="6FEA6BCF"/>
    <w:rsid w:val="7035FF8B"/>
    <w:rsid w:val="7092B163"/>
    <w:rsid w:val="70A9809B"/>
    <w:rsid w:val="71459B61"/>
    <w:rsid w:val="7151E448"/>
    <w:rsid w:val="7153072E"/>
    <w:rsid w:val="718331A4"/>
    <w:rsid w:val="71B02D48"/>
    <w:rsid w:val="71D7E591"/>
    <w:rsid w:val="722215A2"/>
    <w:rsid w:val="7223F364"/>
    <w:rsid w:val="722BCDC9"/>
    <w:rsid w:val="722CC070"/>
    <w:rsid w:val="72D84304"/>
    <w:rsid w:val="72E11D6E"/>
    <w:rsid w:val="730BF9FD"/>
    <w:rsid w:val="7373DAE5"/>
    <w:rsid w:val="737D2A5C"/>
    <w:rsid w:val="7394D5DE"/>
    <w:rsid w:val="739D0018"/>
    <w:rsid w:val="739F97C2"/>
    <w:rsid w:val="73CA3031"/>
    <w:rsid w:val="73E9FA61"/>
    <w:rsid w:val="73F74C2D"/>
    <w:rsid w:val="74034F33"/>
    <w:rsid w:val="740C21FB"/>
    <w:rsid w:val="743293DF"/>
    <w:rsid w:val="74444066"/>
    <w:rsid w:val="746D0319"/>
    <w:rsid w:val="748FFA19"/>
    <w:rsid w:val="7528C20B"/>
    <w:rsid w:val="75419DD3"/>
    <w:rsid w:val="75AFE09B"/>
    <w:rsid w:val="75AFF446"/>
    <w:rsid w:val="75C5AEE3"/>
    <w:rsid w:val="75D9F356"/>
    <w:rsid w:val="7641A01F"/>
    <w:rsid w:val="76AD9B53"/>
    <w:rsid w:val="76F75F64"/>
    <w:rsid w:val="7716E0FE"/>
    <w:rsid w:val="77255AF3"/>
    <w:rsid w:val="774B18E3"/>
    <w:rsid w:val="77A241FF"/>
    <w:rsid w:val="77A9B2D4"/>
    <w:rsid w:val="77B95B60"/>
    <w:rsid w:val="77CFEC3B"/>
    <w:rsid w:val="77FBC1E0"/>
    <w:rsid w:val="783CE848"/>
    <w:rsid w:val="78551748"/>
    <w:rsid w:val="78A2BE18"/>
    <w:rsid w:val="78EA90E0"/>
    <w:rsid w:val="790DA00F"/>
    <w:rsid w:val="7910783E"/>
    <w:rsid w:val="7922B9B4"/>
    <w:rsid w:val="79262A91"/>
    <w:rsid w:val="79481412"/>
    <w:rsid w:val="7979D3B5"/>
    <w:rsid w:val="79992722"/>
    <w:rsid w:val="79D38253"/>
    <w:rsid w:val="79E586A2"/>
    <w:rsid w:val="7A19E673"/>
    <w:rsid w:val="7A390A11"/>
    <w:rsid w:val="7A3ED43B"/>
    <w:rsid w:val="7A4A419E"/>
    <w:rsid w:val="7A716A79"/>
    <w:rsid w:val="7ADF145F"/>
    <w:rsid w:val="7B1AE37E"/>
    <w:rsid w:val="7B4E1FD2"/>
    <w:rsid w:val="7B532F8E"/>
    <w:rsid w:val="7BA4F9C9"/>
    <w:rsid w:val="7BE8DC5A"/>
    <w:rsid w:val="7BF74E7A"/>
    <w:rsid w:val="7C05DA07"/>
    <w:rsid w:val="7C328877"/>
    <w:rsid w:val="7C51574E"/>
    <w:rsid w:val="7C8B3166"/>
    <w:rsid w:val="7C8FDB34"/>
    <w:rsid w:val="7CEEB83A"/>
    <w:rsid w:val="7CF7E8B2"/>
    <w:rsid w:val="7D389967"/>
    <w:rsid w:val="7D55441A"/>
    <w:rsid w:val="7D6F9A9F"/>
    <w:rsid w:val="7D7BB0CE"/>
    <w:rsid w:val="7DA9FAC6"/>
    <w:rsid w:val="7DF4280C"/>
    <w:rsid w:val="7E07560C"/>
    <w:rsid w:val="7E371D28"/>
    <w:rsid w:val="7E744F6F"/>
    <w:rsid w:val="7E83DEBB"/>
    <w:rsid w:val="7EA4B05C"/>
    <w:rsid w:val="7EC247CC"/>
    <w:rsid w:val="7EDD95C5"/>
    <w:rsid w:val="7EFADF17"/>
    <w:rsid w:val="7F2046B8"/>
    <w:rsid w:val="7F2E86CF"/>
    <w:rsid w:val="7F616864"/>
    <w:rsid w:val="7F8CA668"/>
    <w:rsid w:val="7FA08BD4"/>
    <w:rsid w:val="7FDC545A"/>
    <w:rsid w:val="7FE25209"/>
    <w:rsid w:val="7FE59A41"/>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85914"/>
  <w15:docId w15:val="{60260FD0-62D4-444F-82FE-1712C783F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AD5"/>
    <w:rPr>
      <w:rFonts w:ascii="Calibri" w:hAnsi="Calibri"/>
    </w:rPr>
  </w:style>
  <w:style w:type="paragraph" w:styleId="Heading1">
    <w:name w:val="heading 1"/>
    <w:basedOn w:val="Normal"/>
    <w:next w:val="Normal"/>
    <w:link w:val="Heading1Char"/>
    <w:uiPriority w:val="9"/>
    <w:qFormat/>
    <w:rsid w:val="004D7B3D"/>
    <w:pPr>
      <w:keepNext/>
      <w:keepLines/>
      <w:pageBreakBefore/>
      <w:numPr>
        <w:numId w:val="12"/>
      </w:numPr>
      <w:spacing w:before="360"/>
      <w:ind w:left="431" w:hanging="431"/>
      <w:jc w:val="right"/>
      <w:outlineLvl w:val="0"/>
    </w:pPr>
    <w:rPr>
      <w:rFonts w:eastAsiaTheme="majorEastAsia" w:cstheme="majorBidi"/>
      <w:b/>
      <w:bCs/>
      <w:smallCaps/>
      <w:color w:val="000000" w:themeColor="text1"/>
      <w:sz w:val="48"/>
      <w:szCs w:val="36"/>
      <w:lang w:val="en-GB"/>
    </w:rPr>
  </w:style>
  <w:style w:type="paragraph" w:styleId="Heading2">
    <w:name w:val="heading 2"/>
    <w:basedOn w:val="Normal"/>
    <w:next w:val="Normal"/>
    <w:link w:val="Heading2Char"/>
    <w:uiPriority w:val="9"/>
    <w:unhideWhenUsed/>
    <w:qFormat/>
    <w:rsid w:val="009525A9"/>
    <w:pPr>
      <w:keepNext/>
      <w:keepLines/>
      <w:numPr>
        <w:ilvl w:val="1"/>
        <w:numId w:val="12"/>
      </w:numPr>
      <w:pBdr>
        <w:bottom w:val="single" w:sz="12" w:space="1" w:color="auto"/>
      </w:pBdr>
      <w:spacing w:before="360" w:after="200"/>
      <w:ind w:left="578" w:hanging="578"/>
      <w:outlineLvl w:val="1"/>
    </w:pPr>
    <w:rPr>
      <w:rFonts w:eastAsiaTheme="majorEastAsia" w:cstheme="majorBidi"/>
      <w:b/>
      <w:bCs/>
      <w:smallCaps/>
      <w:color w:val="000000" w:themeColor="text1"/>
      <w:sz w:val="30"/>
      <w:szCs w:val="28"/>
    </w:rPr>
  </w:style>
  <w:style w:type="paragraph" w:styleId="Heading3">
    <w:name w:val="heading 3"/>
    <w:basedOn w:val="Normal"/>
    <w:next w:val="Normal"/>
    <w:link w:val="Heading3Char"/>
    <w:uiPriority w:val="9"/>
    <w:unhideWhenUsed/>
    <w:qFormat/>
    <w:rsid w:val="00404615"/>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404615"/>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04615"/>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rsid w:val="00404615"/>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rsid w:val="00404615"/>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04615"/>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04615"/>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63BE"/>
    <w:pPr>
      <w:spacing w:after="0" w:line="240" w:lineRule="auto"/>
      <w:contextualSpacing/>
      <w:jc w:val="center"/>
    </w:pPr>
    <w:rPr>
      <w:rFonts w:eastAsiaTheme="majorEastAsia" w:cstheme="majorBidi"/>
      <w:b/>
      <w:color w:val="000000" w:themeColor="text1"/>
      <w:sz w:val="56"/>
      <w:szCs w:val="56"/>
    </w:rPr>
  </w:style>
  <w:style w:type="character" w:customStyle="1" w:styleId="TitleChar">
    <w:name w:val="Title Char"/>
    <w:basedOn w:val="DefaultParagraphFont"/>
    <w:link w:val="Title"/>
    <w:uiPriority w:val="10"/>
    <w:rsid w:val="003363BE"/>
    <w:rPr>
      <w:rFonts w:eastAsiaTheme="majorEastAsia" w:cstheme="majorBidi"/>
      <w:b/>
      <w:color w:val="000000" w:themeColor="text1"/>
      <w:sz w:val="56"/>
      <w:szCs w:val="56"/>
    </w:rPr>
  </w:style>
  <w:style w:type="paragraph" w:styleId="Subtitle">
    <w:name w:val="Subtitle"/>
    <w:basedOn w:val="Normal"/>
    <w:next w:val="Normal"/>
    <w:link w:val="SubtitleChar"/>
    <w:uiPriority w:val="11"/>
    <w:qFormat/>
    <w:rsid w:val="0040461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04615"/>
    <w:rPr>
      <w:color w:val="5A5A5A" w:themeColor="text1" w:themeTint="A5"/>
      <w:spacing w:val="10"/>
    </w:rPr>
  </w:style>
  <w:style w:type="character" w:customStyle="1" w:styleId="Heading1Char">
    <w:name w:val="Heading 1 Char"/>
    <w:basedOn w:val="DefaultParagraphFont"/>
    <w:link w:val="Heading1"/>
    <w:uiPriority w:val="9"/>
    <w:rsid w:val="004D7B3D"/>
    <w:rPr>
      <w:rFonts w:ascii="Calibri" w:eastAsiaTheme="majorEastAsia" w:hAnsi="Calibri" w:cstheme="majorBidi"/>
      <w:b/>
      <w:bCs/>
      <w:smallCaps/>
      <w:color w:val="000000" w:themeColor="text1"/>
      <w:sz w:val="48"/>
      <w:szCs w:val="36"/>
      <w:lang w:val="en-GB"/>
    </w:rPr>
  </w:style>
  <w:style w:type="character" w:customStyle="1" w:styleId="Heading2Char">
    <w:name w:val="Heading 2 Char"/>
    <w:basedOn w:val="DefaultParagraphFont"/>
    <w:link w:val="Heading2"/>
    <w:uiPriority w:val="9"/>
    <w:rsid w:val="009525A9"/>
    <w:rPr>
      <w:rFonts w:ascii="Calibri" w:eastAsiaTheme="majorEastAsia" w:hAnsi="Calibri" w:cstheme="majorBidi"/>
      <w:b/>
      <w:bCs/>
      <w:smallCaps/>
      <w:color w:val="000000" w:themeColor="text1"/>
      <w:sz w:val="30"/>
      <w:szCs w:val="28"/>
    </w:rPr>
  </w:style>
  <w:style w:type="character" w:customStyle="1" w:styleId="Heading3Char">
    <w:name w:val="Heading 3 Char"/>
    <w:basedOn w:val="DefaultParagraphFont"/>
    <w:link w:val="Heading3"/>
    <w:uiPriority w:val="9"/>
    <w:rsid w:val="00404615"/>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40461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04615"/>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sid w:val="00404615"/>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sid w:val="0040461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0461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04615"/>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sid w:val="00404615"/>
    <w:rPr>
      <w:i/>
      <w:iCs/>
      <w:color w:val="404040" w:themeColor="text1" w:themeTint="BF"/>
    </w:rPr>
  </w:style>
  <w:style w:type="character" w:styleId="Emphasis">
    <w:name w:val="Emphasis"/>
    <w:basedOn w:val="DefaultParagraphFont"/>
    <w:uiPriority w:val="20"/>
    <w:qFormat/>
    <w:rsid w:val="00404615"/>
    <w:rPr>
      <w:i/>
      <w:iCs/>
      <w:color w:val="auto"/>
    </w:rPr>
  </w:style>
  <w:style w:type="character" w:styleId="IntenseEmphasis">
    <w:name w:val="Intense Emphasis"/>
    <w:basedOn w:val="DefaultParagraphFont"/>
    <w:uiPriority w:val="21"/>
    <w:qFormat/>
    <w:rsid w:val="00404615"/>
    <w:rPr>
      <w:b/>
      <w:bCs/>
      <w:i/>
      <w:iCs/>
      <w:caps/>
    </w:rPr>
  </w:style>
  <w:style w:type="character" w:styleId="Strong">
    <w:name w:val="Strong"/>
    <w:basedOn w:val="DefaultParagraphFont"/>
    <w:uiPriority w:val="22"/>
    <w:qFormat/>
    <w:rsid w:val="00404615"/>
    <w:rPr>
      <w:b/>
      <w:bCs/>
      <w:color w:val="000000" w:themeColor="text1"/>
    </w:rPr>
  </w:style>
  <w:style w:type="paragraph" w:styleId="Quote">
    <w:name w:val="Quote"/>
    <w:basedOn w:val="Normal"/>
    <w:next w:val="Normal"/>
    <w:link w:val="QuoteChar"/>
    <w:uiPriority w:val="29"/>
    <w:qFormat/>
    <w:rsid w:val="00404615"/>
    <w:pPr>
      <w:spacing w:before="160"/>
      <w:ind w:left="720" w:right="720"/>
    </w:pPr>
    <w:rPr>
      <w:i/>
      <w:iCs/>
      <w:color w:val="000000" w:themeColor="text1"/>
    </w:rPr>
  </w:style>
  <w:style w:type="character" w:customStyle="1" w:styleId="QuoteChar">
    <w:name w:val="Quote Char"/>
    <w:basedOn w:val="DefaultParagraphFont"/>
    <w:link w:val="Quote"/>
    <w:uiPriority w:val="29"/>
    <w:rsid w:val="00404615"/>
    <w:rPr>
      <w:i/>
      <w:iCs/>
      <w:color w:val="000000" w:themeColor="text1"/>
    </w:rPr>
  </w:style>
  <w:style w:type="paragraph" w:styleId="IntenseQuote">
    <w:name w:val="Intense Quote"/>
    <w:basedOn w:val="Normal"/>
    <w:next w:val="Normal"/>
    <w:link w:val="IntenseQuoteChar"/>
    <w:uiPriority w:val="30"/>
    <w:qFormat/>
    <w:rsid w:val="0040461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04615"/>
    <w:rPr>
      <w:color w:val="000000" w:themeColor="text1"/>
      <w:shd w:val="clear" w:color="auto" w:fill="F2F2F2" w:themeFill="background1" w:themeFillShade="F2"/>
    </w:rPr>
  </w:style>
  <w:style w:type="character" w:styleId="SubtleReference">
    <w:name w:val="Subtle Reference"/>
    <w:basedOn w:val="DefaultParagraphFont"/>
    <w:uiPriority w:val="31"/>
    <w:qFormat/>
    <w:rsid w:val="0040461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04615"/>
    <w:rPr>
      <w:b/>
      <w:bCs/>
      <w:smallCaps/>
      <w:u w:val="single"/>
    </w:rPr>
  </w:style>
  <w:style w:type="character" w:styleId="BookTitle">
    <w:name w:val="Book Title"/>
    <w:basedOn w:val="DefaultParagraphFont"/>
    <w:uiPriority w:val="33"/>
    <w:qFormat/>
    <w:rsid w:val="00404615"/>
    <w:rPr>
      <w:b w:val="0"/>
      <w:bCs w:val="0"/>
      <w:smallCaps/>
      <w:spacing w:val="5"/>
    </w:rPr>
  </w:style>
  <w:style w:type="paragraph" w:styleId="Caption">
    <w:name w:val="caption"/>
    <w:basedOn w:val="Normal"/>
    <w:next w:val="Normal"/>
    <w:uiPriority w:val="35"/>
    <w:semiHidden/>
    <w:unhideWhenUsed/>
    <w:qFormat/>
    <w:rsid w:val="00404615"/>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rsid w:val="00404615"/>
    <w:pPr>
      <w:outlineLvl w:val="9"/>
    </w:pPr>
  </w:style>
  <w:style w:type="paragraph" w:styleId="NoSpacing">
    <w:name w:val="No Spacing"/>
    <w:link w:val="NoSpacingChar"/>
    <w:uiPriority w:val="1"/>
    <w:qFormat/>
    <w:rsid w:val="00404615"/>
    <w:pPr>
      <w:spacing w:after="0" w:line="240" w:lineRule="auto"/>
    </w:pPr>
  </w:style>
  <w:style w:type="paragraph" w:styleId="ListParagraph">
    <w:name w:val="List Paragraph"/>
    <w:basedOn w:val="Normal"/>
    <w:uiPriority w:val="34"/>
    <w:qFormat/>
    <w:rsid w:val="00404615"/>
    <w:pPr>
      <w:ind w:left="720"/>
      <w:contextualSpacing/>
    </w:pPr>
  </w:style>
  <w:style w:type="table" w:styleId="TableGrid">
    <w:name w:val="Table Grid"/>
    <w:basedOn w:val="TableNormal"/>
    <w:uiPriority w:val="39"/>
    <w:rsid w:val="003C7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7573"/>
    <w:rPr>
      <w:color w:val="6B9F25" w:themeColor="hyperlink"/>
      <w:u w:val="single"/>
    </w:rPr>
  </w:style>
  <w:style w:type="table" w:customStyle="1" w:styleId="PlainTable11">
    <w:name w:val="Plain Table 11"/>
    <w:basedOn w:val="TableNormal"/>
    <w:uiPriority w:val="41"/>
    <w:rsid w:val="006B38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SpacingChar">
    <w:name w:val="No Spacing Char"/>
    <w:basedOn w:val="DefaultParagraphFont"/>
    <w:link w:val="NoSpacing"/>
    <w:uiPriority w:val="1"/>
    <w:rsid w:val="00046389"/>
  </w:style>
  <w:style w:type="paragraph" w:customStyle="1" w:styleId="code">
    <w:name w:val="code"/>
    <w:basedOn w:val="NoSpacing"/>
    <w:link w:val="codeChar"/>
    <w:qFormat/>
    <w:rsid w:val="00DD22DB"/>
    <w:rPr>
      <w:rFonts w:asciiTheme="majorHAnsi" w:hAnsiTheme="majorHAnsi"/>
    </w:rPr>
  </w:style>
  <w:style w:type="paragraph" w:styleId="TOC1">
    <w:name w:val="toc 1"/>
    <w:basedOn w:val="Normal"/>
    <w:next w:val="Normal"/>
    <w:autoRedefine/>
    <w:uiPriority w:val="39"/>
    <w:unhideWhenUsed/>
    <w:rsid w:val="00712DC9"/>
    <w:pPr>
      <w:spacing w:after="100"/>
    </w:pPr>
  </w:style>
  <w:style w:type="character" w:customStyle="1" w:styleId="codeChar">
    <w:name w:val="code Char"/>
    <w:basedOn w:val="NoSpacingChar"/>
    <w:link w:val="code"/>
    <w:rsid w:val="00DD22DB"/>
    <w:rPr>
      <w:rFonts w:asciiTheme="majorHAnsi" w:hAnsiTheme="majorHAnsi"/>
    </w:rPr>
  </w:style>
  <w:style w:type="paragraph" w:styleId="TOC2">
    <w:name w:val="toc 2"/>
    <w:basedOn w:val="Normal"/>
    <w:next w:val="Normal"/>
    <w:autoRedefine/>
    <w:uiPriority w:val="39"/>
    <w:unhideWhenUsed/>
    <w:rsid w:val="00712DC9"/>
    <w:pPr>
      <w:spacing w:after="100"/>
      <w:ind w:left="220"/>
    </w:pPr>
  </w:style>
  <w:style w:type="paragraph" w:styleId="TOC3">
    <w:name w:val="toc 3"/>
    <w:basedOn w:val="Normal"/>
    <w:next w:val="Normal"/>
    <w:autoRedefine/>
    <w:uiPriority w:val="39"/>
    <w:unhideWhenUsed/>
    <w:rsid w:val="00712DC9"/>
    <w:pPr>
      <w:spacing w:after="100"/>
      <w:ind w:left="440"/>
    </w:pPr>
  </w:style>
  <w:style w:type="paragraph" w:styleId="Header">
    <w:name w:val="header"/>
    <w:basedOn w:val="Normal"/>
    <w:link w:val="HeaderChar"/>
    <w:uiPriority w:val="99"/>
    <w:unhideWhenUsed/>
    <w:rsid w:val="004E7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33D"/>
  </w:style>
  <w:style w:type="paragraph" w:styleId="Footer">
    <w:name w:val="footer"/>
    <w:basedOn w:val="Normal"/>
    <w:link w:val="FooterChar"/>
    <w:uiPriority w:val="99"/>
    <w:unhideWhenUsed/>
    <w:rsid w:val="004E7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33D"/>
  </w:style>
  <w:style w:type="paragraph" w:styleId="BalloonText">
    <w:name w:val="Balloon Text"/>
    <w:basedOn w:val="Normal"/>
    <w:link w:val="BalloonTextChar"/>
    <w:uiPriority w:val="99"/>
    <w:semiHidden/>
    <w:unhideWhenUsed/>
    <w:rsid w:val="00BE6B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B72"/>
    <w:rPr>
      <w:rFonts w:ascii="Tahoma" w:hAnsi="Tahoma" w:cs="Tahoma"/>
      <w:sz w:val="16"/>
      <w:szCs w:val="16"/>
    </w:rPr>
  </w:style>
  <w:style w:type="paragraph" w:customStyle="1" w:styleId="Abtracttitle">
    <w:name w:val="Abtracttitle"/>
    <w:basedOn w:val="Normal"/>
    <w:link w:val="AbtracttitleChar"/>
    <w:qFormat/>
    <w:rsid w:val="009525A9"/>
    <w:pPr>
      <w:pBdr>
        <w:bottom w:val="single" w:sz="4" w:space="1" w:color="auto"/>
      </w:pBdr>
      <w:tabs>
        <w:tab w:val="left" w:pos="2390"/>
      </w:tabs>
    </w:pPr>
    <w:rPr>
      <w:b/>
      <w:sz w:val="40"/>
      <w:szCs w:val="36"/>
    </w:rPr>
  </w:style>
  <w:style w:type="character" w:customStyle="1" w:styleId="AbtracttitleChar">
    <w:name w:val="Abtracttitle Char"/>
    <w:basedOn w:val="DefaultParagraphFont"/>
    <w:link w:val="Abtracttitle"/>
    <w:rsid w:val="009525A9"/>
    <w:rPr>
      <w:rFonts w:ascii="Calibri" w:hAnsi="Calibri"/>
      <w:b/>
      <w:sz w:val="40"/>
      <w:szCs w:val="36"/>
    </w:rPr>
  </w:style>
  <w:style w:type="table" w:customStyle="1" w:styleId="TableGrid0">
    <w:name w:val="TableGrid"/>
    <w:rsid w:val="009525A9"/>
    <w:pPr>
      <w:spacing w:after="0" w:line="240" w:lineRule="auto"/>
    </w:pPr>
    <w:rPr>
      <w:lang w:eastAsia="en-US"/>
    </w:rPr>
    <w:tblPr>
      <w:tblCellMar>
        <w:top w:w="0" w:type="dxa"/>
        <w:left w:w="0" w:type="dxa"/>
        <w:bottom w:w="0" w:type="dxa"/>
        <w:right w:w="0" w:type="dxa"/>
      </w:tblCellMar>
    </w:tblPr>
  </w:style>
  <w:style w:type="paragraph" w:styleId="Revision">
    <w:name w:val="Revision"/>
    <w:hidden/>
    <w:uiPriority w:val="99"/>
    <w:semiHidden/>
    <w:rsid w:val="00BA7AE1"/>
    <w:pPr>
      <w:spacing w:after="0" w:line="240" w:lineRule="auto"/>
    </w:pPr>
    <w:rPr>
      <w:rFonts w:ascii="Calibri" w:hAnsi="Calibri"/>
    </w:rPr>
  </w:style>
  <w:style w:type="paragraph" w:styleId="FootnoteText">
    <w:name w:val="footnote text"/>
    <w:basedOn w:val="Normal"/>
    <w:link w:val="FootnoteTextChar"/>
    <w:uiPriority w:val="99"/>
    <w:semiHidden/>
    <w:unhideWhenUsed/>
    <w:rsid w:val="00CA5897"/>
    <w:pPr>
      <w:spacing w:after="0" w:line="240" w:lineRule="auto"/>
    </w:pPr>
    <w:rPr>
      <w:rFonts w:asciiTheme="minorHAnsi" w:eastAsiaTheme="minorHAnsi" w:hAnsiTheme="minorHAnsi"/>
      <w:sz w:val="20"/>
      <w:szCs w:val="20"/>
      <w:lang w:val="en-GB" w:eastAsia="en-US"/>
    </w:rPr>
  </w:style>
  <w:style w:type="character" w:customStyle="1" w:styleId="FootnoteTextChar">
    <w:name w:val="Footnote Text Char"/>
    <w:basedOn w:val="DefaultParagraphFont"/>
    <w:link w:val="FootnoteText"/>
    <w:uiPriority w:val="99"/>
    <w:semiHidden/>
    <w:rsid w:val="00CA5897"/>
    <w:rPr>
      <w:rFonts w:eastAsiaTheme="minorHAnsi"/>
      <w:sz w:val="20"/>
      <w:szCs w:val="20"/>
      <w:lang w:val="en-GB" w:eastAsia="en-US"/>
    </w:rPr>
  </w:style>
  <w:style w:type="character" w:styleId="FootnoteReference">
    <w:name w:val="footnote reference"/>
    <w:basedOn w:val="DefaultParagraphFont"/>
    <w:uiPriority w:val="99"/>
    <w:semiHidden/>
    <w:unhideWhenUsed/>
    <w:rsid w:val="00CA5897"/>
    <w:rPr>
      <w:vertAlign w:val="superscript"/>
    </w:rPr>
  </w:style>
  <w:style w:type="character" w:styleId="FollowedHyperlink">
    <w:name w:val="FollowedHyperlink"/>
    <w:basedOn w:val="DefaultParagraphFont"/>
    <w:uiPriority w:val="99"/>
    <w:semiHidden/>
    <w:unhideWhenUsed/>
    <w:rsid w:val="00154C09"/>
    <w:rPr>
      <w:color w:val="B26B02" w:themeColor="followedHyperlink"/>
      <w:u w:val="single"/>
    </w:rPr>
  </w:style>
  <w:style w:type="character" w:styleId="UnresolvedMention">
    <w:name w:val="Unresolved Mention"/>
    <w:basedOn w:val="DefaultParagraphFont"/>
    <w:uiPriority w:val="99"/>
    <w:semiHidden/>
    <w:unhideWhenUsed/>
    <w:rsid w:val="0035025F"/>
    <w:rPr>
      <w:color w:val="605E5C"/>
      <w:shd w:val="clear" w:color="auto" w:fill="E1DFDD"/>
    </w:rPr>
  </w:style>
  <w:style w:type="character" w:styleId="PlaceholderText">
    <w:name w:val="Placeholder Text"/>
    <w:basedOn w:val="DefaultParagraphFont"/>
    <w:uiPriority w:val="99"/>
    <w:semiHidden/>
    <w:rsid w:val="0050136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17809">
      <w:bodyDiv w:val="1"/>
      <w:marLeft w:val="0"/>
      <w:marRight w:val="0"/>
      <w:marTop w:val="0"/>
      <w:marBottom w:val="0"/>
      <w:divBdr>
        <w:top w:val="none" w:sz="0" w:space="0" w:color="auto"/>
        <w:left w:val="none" w:sz="0" w:space="0" w:color="auto"/>
        <w:bottom w:val="none" w:sz="0" w:space="0" w:color="auto"/>
        <w:right w:val="none" w:sz="0" w:space="0" w:color="auto"/>
      </w:divBdr>
    </w:div>
    <w:div w:id="413355550">
      <w:bodyDiv w:val="1"/>
      <w:marLeft w:val="0"/>
      <w:marRight w:val="0"/>
      <w:marTop w:val="0"/>
      <w:marBottom w:val="0"/>
      <w:divBdr>
        <w:top w:val="none" w:sz="0" w:space="0" w:color="auto"/>
        <w:left w:val="none" w:sz="0" w:space="0" w:color="auto"/>
        <w:bottom w:val="none" w:sz="0" w:space="0" w:color="auto"/>
        <w:right w:val="none" w:sz="0" w:space="0" w:color="auto"/>
      </w:divBdr>
    </w:div>
    <w:div w:id="527959984">
      <w:bodyDiv w:val="1"/>
      <w:marLeft w:val="0"/>
      <w:marRight w:val="0"/>
      <w:marTop w:val="0"/>
      <w:marBottom w:val="0"/>
      <w:divBdr>
        <w:top w:val="none" w:sz="0" w:space="0" w:color="auto"/>
        <w:left w:val="none" w:sz="0" w:space="0" w:color="auto"/>
        <w:bottom w:val="none" w:sz="0" w:space="0" w:color="auto"/>
        <w:right w:val="none" w:sz="0" w:space="0" w:color="auto"/>
      </w:divBdr>
    </w:div>
    <w:div w:id="724990304">
      <w:bodyDiv w:val="1"/>
      <w:marLeft w:val="0"/>
      <w:marRight w:val="0"/>
      <w:marTop w:val="0"/>
      <w:marBottom w:val="0"/>
      <w:divBdr>
        <w:top w:val="none" w:sz="0" w:space="0" w:color="auto"/>
        <w:left w:val="none" w:sz="0" w:space="0" w:color="auto"/>
        <w:bottom w:val="none" w:sz="0" w:space="0" w:color="auto"/>
        <w:right w:val="none" w:sz="0" w:space="0" w:color="auto"/>
      </w:divBdr>
    </w:div>
    <w:div w:id="970208279">
      <w:bodyDiv w:val="1"/>
      <w:marLeft w:val="0"/>
      <w:marRight w:val="0"/>
      <w:marTop w:val="0"/>
      <w:marBottom w:val="0"/>
      <w:divBdr>
        <w:top w:val="none" w:sz="0" w:space="0" w:color="auto"/>
        <w:left w:val="none" w:sz="0" w:space="0" w:color="auto"/>
        <w:bottom w:val="none" w:sz="0" w:space="0" w:color="auto"/>
        <w:right w:val="none" w:sz="0" w:space="0" w:color="auto"/>
      </w:divBdr>
    </w:div>
    <w:div w:id="1009990340">
      <w:bodyDiv w:val="1"/>
      <w:marLeft w:val="0"/>
      <w:marRight w:val="0"/>
      <w:marTop w:val="0"/>
      <w:marBottom w:val="0"/>
      <w:divBdr>
        <w:top w:val="none" w:sz="0" w:space="0" w:color="auto"/>
        <w:left w:val="none" w:sz="0" w:space="0" w:color="auto"/>
        <w:bottom w:val="none" w:sz="0" w:space="0" w:color="auto"/>
        <w:right w:val="none" w:sz="0" w:space="0" w:color="auto"/>
      </w:divBdr>
    </w:div>
    <w:div w:id="1316841263">
      <w:bodyDiv w:val="1"/>
      <w:marLeft w:val="0"/>
      <w:marRight w:val="0"/>
      <w:marTop w:val="0"/>
      <w:marBottom w:val="0"/>
      <w:divBdr>
        <w:top w:val="none" w:sz="0" w:space="0" w:color="auto"/>
        <w:left w:val="none" w:sz="0" w:space="0" w:color="auto"/>
        <w:bottom w:val="none" w:sz="0" w:space="0" w:color="auto"/>
        <w:right w:val="none" w:sz="0" w:space="0" w:color="auto"/>
      </w:divBdr>
    </w:div>
    <w:div w:id="1391419963">
      <w:bodyDiv w:val="1"/>
      <w:marLeft w:val="0"/>
      <w:marRight w:val="0"/>
      <w:marTop w:val="0"/>
      <w:marBottom w:val="0"/>
      <w:divBdr>
        <w:top w:val="none" w:sz="0" w:space="0" w:color="auto"/>
        <w:left w:val="none" w:sz="0" w:space="0" w:color="auto"/>
        <w:bottom w:val="none" w:sz="0" w:space="0" w:color="auto"/>
        <w:right w:val="none" w:sz="0" w:space="0" w:color="auto"/>
      </w:divBdr>
    </w:div>
    <w:div w:id="166350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theme" Target="theme/theme1.xml"/><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93.png"/><Relationship Id="rId16" Type="http://schemas.openxmlformats.org/officeDocument/2006/relationships/image" Target="media/image6.png"/><Relationship Id="rId107" Type="http://schemas.openxmlformats.org/officeDocument/2006/relationships/hyperlink" Target="https://www.nist.gov/document/sample-chain-custody-formdocx" TargetMode="External"/><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hyperlink" Target="https://www.wireshark.org/download.html" TargetMode="External"/><Relationship Id="rId5" Type="http://schemas.openxmlformats.org/officeDocument/2006/relationships/settings" Target="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footer" Target="footer3.xml"/><Relationship Id="rId118" Type="http://schemas.microsoft.com/office/2020/10/relationships/intelligence" Target="intelligence2.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github.com/volatilityfoundation/volatility3" TargetMode="External"/><Relationship Id="rId108" Type="http://schemas.openxmlformats.org/officeDocument/2006/relationships/hyperlink" Target="https://www.draw.io/" TargetMode="Externa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footer" Target="footer4.xm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hyperlink" Target="https://github.com/omerbenamram/evtx" TargetMode="External"/><Relationship Id="rId4" Type="http://schemas.openxmlformats.org/officeDocument/2006/relationships/styles" Target="styles.xml"/><Relationship Id="rId9"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0.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hyperlink" Target="https://github.com/ufrisk/MemProcFS/releases/tag/v5.16" TargetMode="External"/><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1.png"/><Relationship Id="rId115" Type="http://schemas.openxmlformats.org/officeDocument/2006/relationships/fontTable" Target="fontTable.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hyperlink" Target="https://forensiccontrol.com/guides/acpo-guidelines-principles-explained/" TargetMode="External"/><Relationship Id="rId105" Type="http://schemas.openxmlformats.org/officeDocument/2006/relationships/hyperlink" Target="https://www.ncsc.gov.uk/guidance/mitigating-malware-and-ransomware-attacks" TargetMode="Externa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numbering" Target="numbering.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glossaryDocument" Target="glossary/document.xm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92.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hyperlink" Target="https://www.brookes.ac.uk/students/academic-development/online-resources/executive-summa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d_m\AppData\Roaming\Microsoft\Templates\Report%20design%20(blan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06B91377B045C48416D655D7876154"/>
        <w:category>
          <w:name w:val="General"/>
          <w:gallery w:val="placeholder"/>
        </w:category>
        <w:types>
          <w:type w:val="bbPlcHdr"/>
        </w:types>
        <w:behaviors>
          <w:behavior w:val="content"/>
        </w:behaviors>
        <w:guid w:val="{A85DFF2B-3D4F-4217-B22C-FBD7E905A312}"/>
      </w:docPartPr>
      <w:docPartBody>
        <w:p w:rsidR="00483B90" w:rsidRDefault="00483B90" w:rsidP="00483B90">
          <w:pPr>
            <w:pStyle w:val="A106B91377B045C48416D655D7876154"/>
          </w:pPr>
          <w:r w:rsidRPr="006B35A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B90"/>
    <w:rsid w:val="00483B90"/>
    <w:rsid w:val="00516A45"/>
    <w:rsid w:val="005C4828"/>
    <w:rsid w:val="00611CB4"/>
    <w:rsid w:val="006616EC"/>
    <w:rsid w:val="0071536C"/>
    <w:rsid w:val="008776CF"/>
    <w:rsid w:val="00A32332"/>
    <w:rsid w:val="00AD3808"/>
    <w:rsid w:val="00FB77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83B90"/>
    <w:rPr>
      <w:color w:val="666666"/>
    </w:rPr>
  </w:style>
  <w:style w:type="paragraph" w:customStyle="1" w:styleId="A106B91377B045C48416D655D7876154">
    <w:name w:val="A106B91377B045C48416D655D7876154"/>
    <w:rsid w:val="00483B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5EAAAF-5329-40E4-91F4-B409A48CF277}">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5276479535"/>
    <we:property name="MENDELEY_CITATIONS" value="[{&quot;citationID&quot;:&quot;MENDELEY_CITATION_18460a59-44c1-497a-8a6c-d7e2c78a2f21&quot;,&quot;properties&quot;:{&quot;noteIndex&quot;:0},&quot;isEdited&quot;:false,&quot;manualOverride&quot;:{&quot;isManuallyOverridden&quot;:false,&quot;citeprocText&quot;:&quot;(&lt;i&gt;ACPO guidelines &amp;#38; principles explained | Forensic Control&lt;/i&gt;, no date)&quot;,&quot;manualOverrideText&quot;:&quot;&quot;},&quot;citationItems&quot;:[{&quot;id&quot;:&quot;11d3a996-8d39-30bd-969e-5a545f6178f6&quot;,&quot;itemData&quot;:{&quot;type&quot;:&quot;webpage&quot;,&quot;id&quot;:&quot;11d3a996-8d39-30bd-969e-5a545f6178f6&quot;,&quot;title&quot;:&quot;ACPO guidelines &amp; principles explained | Forensic Control&quot;,&quot;accessed&quot;:{&quot;date-parts&quot;:[[2025,12,9]]},&quot;URL&quot;:&quot;https://forensiccontrol.com/guides/acpo-guidelines-principles-explained/&quot;,&quot;container-title-short&quot;:&quot;&quot;},&quot;isTemporary&quot;:false}],&quot;citationTag&quot;:&quot;MENDELEY_CITATION_v3_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&quot;}]"/>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2371CB93-5161-491D-9481-A0E9B3A48134}">
  <ds:schemaRefs>
    <ds:schemaRef ds:uri="http://schemas.openxmlformats.org/officeDocument/2006/bibliography"/>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design (blank)</Template>
  <TotalTime>1</TotalTime>
  <Pages>43</Pages>
  <Words>4107</Words>
  <Characters>23410</Characters>
  <Application>Microsoft Office Word</Application>
  <DocSecurity>0</DocSecurity>
  <Lines>195</Lines>
  <Paragraphs>54</Paragraphs>
  <ScaleCrop>false</ScaleCrop>
  <Company>UAD</Company>
  <LinksUpToDate>false</LinksUpToDate>
  <CharactersWithSpaces>27463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Colin M</dc:creator>
  <cp:lastModifiedBy>Joe McIvor</cp:lastModifiedBy>
  <cp:revision>2</cp:revision>
  <dcterms:created xsi:type="dcterms:W3CDTF">2025-12-22T11:53:00Z</dcterms:created>
  <dcterms:modified xsi:type="dcterms:W3CDTF">2025-12-22T11:53:00Z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